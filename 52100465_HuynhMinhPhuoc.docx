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9C474" w14:textId="77777777" w:rsidR="009D0065" w:rsidRPr="00446FC4" w:rsidRDefault="009D0065" w:rsidP="00446FC4">
      <w:pPr>
        <w:jc w:val="center"/>
        <w:rPr>
          <w:sz w:val="26"/>
          <w:szCs w:val="26"/>
        </w:rPr>
      </w:pPr>
      <w:bookmarkStart w:id="0" w:name="_Hlk36280688"/>
      <w:r w:rsidRPr="00446FC4">
        <w:rPr>
          <w:sz w:val="26"/>
          <w:szCs w:val="26"/>
        </w:rPr>
        <w:t>TỔNG LIÊN ĐOÀN LAO ĐỘNG VIỆT NAM</w:t>
      </w:r>
    </w:p>
    <w:p w14:paraId="7292673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58E7C73"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76492F1A" w14:textId="77777777" w:rsidR="009D0065" w:rsidRPr="00E357F4" w:rsidRDefault="009D0065" w:rsidP="009D0065">
      <w:pPr>
        <w:pStyle w:val="BodyText"/>
        <w:spacing w:before="7"/>
        <w:jc w:val="center"/>
        <w:rPr>
          <w:sz w:val="19"/>
          <w:lang w:val="vi-VN"/>
        </w:rPr>
      </w:pPr>
    </w:p>
    <w:p w14:paraId="70A0E4D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59D4D892" wp14:editId="55853520">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8EC31" w14:textId="77777777" w:rsidR="009D0065" w:rsidRPr="00E357F4" w:rsidRDefault="009D0065" w:rsidP="009D0065">
      <w:pPr>
        <w:pStyle w:val="BodyText"/>
        <w:rPr>
          <w:sz w:val="28"/>
          <w:lang w:val="vi-VN"/>
        </w:rPr>
      </w:pPr>
    </w:p>
    <w:p w14:paraId="250A0206" w14:textId="77777777" w:rsidR="009D0065" w:rsidRDefault="009A2F7B" w:rsidP="009D0065">
      <w:pPr>
        <w:pStyle w:val="BodyText"/>
        <w:spacing w:before="1"/>
        <w:rPr>
          <w:sz w:val="38"/>
          <w:lang w:val="vi-VN"/>
        </w:rPr>
      </w:pPr>
      <w:r>
        <w:rPr>
          <w:sz w:val="38"/>
          <w:lang w:val="vi-VN"/>
        </w:rPr>
        <w:tab/>
      </w:r>
    </w:p>
    <w:p w14:paraId="0BFC5B14" w14:textId="77777777" w:rsidR="00B127A5" w:rsidRPr="00E357F4" w:rsidRDefault="00B127A5" w:rsidP="009D0065">
      <w:pPr>
        <w:pStyle w:val="BodyText"/>
        <w:spacing w:before="1"/>
        <w:rPr>
          <w:sz w:val="38"/>
          <w:lang w:val="vi-VN"/>
        </w:rPr>
      </w:pPr>
    </w:p>
    <w:p w14:paraId="6B3EB8E6" w14:textId="4F38522C" w:rsidR="009A2F7B" w:rsidRPr="00076F19" w:rsidRDefault="00076F19" w:rsidP="009A2F7B">
      <w:pPr>
        <w:widowControl w:val="0"/>
        <w:suppressAutoHyphens/>
        <w:autoSpaceDE w:val="0"/>
        <w:autoSpaceDN w:val="0"/>
        <w:adjustRightInd w:val="0"/>
        <w:spacing w:before="0" w:after="0"/>
        <w:ind w:right="49" w:hanging="142"/>
        <w:jc w:val="center"/>
        <w:rPr>
          <w:b/>
          <w:sz w:val="28"/>
          <w:szCs w:val="28"/>
        </w:rPr>
      </w:pPr>
      <w:r>
        <w:rPr>
          <w:b/>
          <w:sz w:val="28"/>
          <w:szCs w:val="28"/>
        </w:rPr>
        <w:t>HUỲNH MINH PHƯỚC</w:t>
      </w:r>
      <w:r w:rsidR="009A2F7B" w:rsidRPr="009A2F7B">
        <w:rPr>
          <w:b/>
          <w:sz w:val="28"/>
          <w:szCs w:val="28"/>
          <w:lang w:val="vi-VN"/>
        </w:rPr>
        <w:t xml:space="preserve"> - </w:t>
      </w:r>
      <w:r>
        <w:rPr>
          <w:b/>
          <w:sz w:val="28"/>
          <w:szCs w:val="28"/>
        </w:rPr>
        <w:t>52100465</w:t>
      </w:r>
    </w:p>
    <w:p w14:paraId="4D7121F4" w14:textId="77777777" w:rsidR="009D0065" w:rsidRDefault="009D0065" w:rsidP="009D0065">
      <w:pPr>
        <w:pStyle w:val="BodyText"/>
        <w:rPr>
          <w:sz w:val="28"/>
          <w:lang w:val="en-US"/>
        </w:rPr>
      </w:pPr>
    </w:p>
    <w:p w14:paraId="18FD6BBF" w14:textId="77777777" w:rsidR="00986832" w:rsidRPr="00986832" w:rsidRDefault="00986832" w:rsidP="009D0065">
      <w:pPr>
        <w:pStyle w:val="BodyText"/>
        <w:rPr>
          <w:sz w:val="28"/>
          <w:lang w:val="en-US"/>
        </w:rPr>
      </w:pPr>
    </w:p>
    <w:p w14:paraId="08307C63" w14:textId="77777777" w:rsidR="009D0065" w:rsidRPr="00E357F4" w:rsidRDefault="009D0065" w:rsidP="009D0065">
      <w:pPr>
        <w:pStyle w:val="BodyText"/>
        <w:rPr>
          <w:sz w:val="28"/>
          <w:lang w:val="vi-VN"/>
        </w:rPr>
      </w:pPr>
    </w:p>
    <w:p w14:paraId="4720A746" w14:textId="77777777" w:rsidR="009D0065" w:rsidRPr="00E357F4" w:rsidRDefault="009D0065" w:rsidP="009D0065">
      <w:pPr>
        <w:pStyle w:val="BodyText"/>
        <w:rPr>
          <w:sz w:val="28"/>
          <w:lang w:val="vi-VN"/>
        </w:rPr>
      </w:pPr>
    </w:p>
    <w:p w14:paraId="7172A381" w14:textId="77777777" w:rsidR="00076F19" w:rsidRPr="00076F19" w:rsidRDefault="00076F19" w:rsidP="009D0065">
      <w:pPr>
        <w:pStyle w:val="BodyText"/>
        <w:rPr>
          <w:sz w:val="50"/>
          <w:lang w:val="en-US"/>
        </w:rPr>
      </w:pPr>
    </w:p>
    <w:p w14:paraId="37A5FF11" w14:textId="2BF6C468" w:rsidR="009D0065" w:rsidRDefault="004E3FED" w:rsidP="005E4587">
      <w:pPr>
        <w:spacing w:line="276" w:lineRule="auto"/>
        <w:ind w:left="446" w:right="461"/>
        <w:jc w:val="center"/>
        <w:rPr>
          <w:b/>
          <w:sz w:val="44"/>
          <w:szCs w:val="44"/>
        </w:rPr>
      </w:pPr>
      <w:r>
        <w:rPr>
          <w:b/>
          <w:sz w:val="44"/>
          <w:szCs w:val="44"/>
        </w:rPr>
        <w:t xml:space="preserve">BÁO CÁO </w:t>
      </w:r>
      <w:r w:rsidR="00076F19">
        <w:rPr>
          <w:b/>
          <w:sz w:val="44"/>
          <w:szCs w:val="44"/>
        </w:rPr>
        <w:t>CUỐI KÌ</w:t>
      </w:r>
    </w:p>
    <w:p w14:paraId="763700EB" w14:textId="7EA63DF7" w:rsidR="004E3FED" w:rsidRDefault="00986832" w:rsidP="005E4587">
      <w:pPr>
        <w:spacing w:line="276" w:lineRule="auto"/>
        <w:ind w:left="446" w:right="461"/>
        <w:jc w:val="center"/>
        <w:rPr>
          <w:b/>
          <w:sz w:val="44"/>
          <w:szCs w:val="44"/>
        </w:rPr>
      </w:pPr>
      <w:r>
        <w:rPr>
          <w:b/>
          <w:sz w:val="44"/>
          <w:szCs w:val="44"/>
        </w:rPr>
        <w:t>MẠNG MÁY TÍNH NÂNG CAO</w:t>
      </w:r>
    </w:p>
    <w:p w14:paraId="372B3E18" w14:textId="77777777" w:rsidR="0097682F" w:rsidRPr="001D49C3" w:rsidRDefault="0097682F" w:rsidP="005E4587">
      <w:pPr>
        <w:spacing w:line="276" w:lineRule="auto"/>
        <w:ind w:left="446" w:right="461"/>
        <w:jc w:val="center"/>
        <w:rPr>
          <w:b/>
          <w:sz w:val="44"/>
          <w:szCs w:val="44"/>
        </w:rPr>
      </w:pPr>
    </w:p>
    <w:p w14:paraId="10F9E8FA" w14:textId="77777777" w:rsidR="009D0065" w:rsidRDefault="009D0065" w:rsidP="009D0065">
      <w:pPr>
        <w:pStyle w:val="BodyText"/>
        <w:tabs>
          <w:tab w:val="left" w:pos="3919"/>
        </w:tabs>
        <w:spacing w:line="276" w:lineRule="auto"/>
        <w:jc w:val="center"/>
        <w:rPr>
          <w:b/>
          <w:bCs/>
          <w:sz w:val="44"/>
          <w:szCs w:val="44"/>
          <w:lang w:val="en-US"/>
        </w:rPr>
      </w:pPr>
    </w:p>
    <w:p w14:paraId="5E6B7285" w14:textId="77777777" w:rsidR="009D0065" w:rsidRDefault="009D0065" w:rsidP="009D0065">
      <w:pPr>
        <w:rPr>
          <w:sz w:val="26"/>
          <w:lang w:val="vi-VN"/>
        </w:rPr>
      </w:pPr>
    </w:p>
    <w:p w14:paraId="5B153EE4" w14:textId="77777777" w:rsidR="009D0065" w:rsidRDefault="009D0065" w:rsidP="009D0065">
      <w:pPr>
        <w:rPr>
          <w:sz w:val="26"/>
          <w:lang w:val="vi-VN"/>
        </w:rPr>
      </w:pPr>
    </w:p>
    <w:p w14:paraId="591AA437" w14:textId="77777777" w:rsidR="009A2F7B" w:rsidRPr="00E357F4" w:rsidRDefault="009A2F7B" w:rsidP="009D0065">
      <w:pPr>
        <w:rPr>
          <w:sz w:val="26"/>
          <w:lang w:val="vi-VN"/>
        </w:rPr>
      </w:pPr>
    </w:p>
    <w:p w14:paraId="6E1AC7B1" w14:textId="77777777" w:rsidR="009D0065" w:rsidRDefault="009D0065" w:rsidP="009D0065">
      <w:pPr>
        <w:rPr>
          <w:sz w:val="26"/>
        </w:rPr>
      </w:pPr>
    </w:p>
    <w:p w14:paraId="68714978" w14:textId="77777777" w:rsidR="00076F19" w:rsidRDefault="00076F19" w:rsidP="009D0065">
      <w:pPr>
        <w:rPr>
          <w:sz w:val="26"/>
        </w:rPr>
      </w:pPr>
    </w:p>
    <w:p w14:paraId="7F35A53C" w14:textId="77777777" w:rsidR="00FC4636" w:rsidRPr="00076F19" w:rsidRDefault="00FC4636" w:rsidP="009D0065">
      <w:pPr>
        <w:rPr>
          <w:sz w:val="26"/>
        </w:rPr>
      </w:pPr>
    </w:p>
    <w:p w14:paraId="146BB8DB" w14:textId="77777777" w:rsidR="009A2F7B" w:rsidRDefault="009A2F7B" w:rsidP="00CC16A6">
      <w:pPr>
        <w:spacing w:before="10"/>
        <w:ind w:left="20"/>
        <w:jc w:val="center"/>
        <w:rPr>
          <w:b/>
          <w:sz w:val="28"/>
          <w:lang w:val="vi-VN"/>
        </w:rPr>
      </w:pPr>
    </w:p>
    <w:p w14:paraId="039F5E3D" w14:textId="43B6F7B3"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076F19">
        <w:rPr>
          <w:b/>
          <w:sz w:val="28"/>
        </w:rPr>
        <w:t xml:space="preserve"> 202</w:t>
      </w:r>
      <w:r w:rsidR="00986832">
        <w:rPr>
          <w:b/>
          <w:sz w:val="28"/>
        </w:rPr>
        <w:t>5</w:t>
      </w:r>
      <w:r w:rsidR="001D49C3">
        <w:rPr>
          <w:sz w:val="28"/>
          <w:szCs w:val="28"/>
          <w:lang w:val="vi-VN"/>
        </w:rPr>
        <w:br w:type="page"/>
      </w:r>
    </w:p>
    <w:p w14:paraId="13EEF1E0"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50C1DC31"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38291805"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B8B57F4" w14:textId="77777777" w:rsidR="009D0065" w:rsidRPr="00E357F4" w:rsidRDefault="009D0065" w:rsidP="009D0065">
      <w:pPr>
        <w:pStyle w:val="BodyText"/>
        <w:spacing w:before="7"/>
        <w:jc w:val="center"/>
        <w:rPr>
          <w:sz w:val="19"/>
          <w:lang w:val="vi-VN"/>
        </w:rPr>
      </w:pPr>
    </w:p>
    <w:p w14:paraId="4BB9E0D7"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7253EF87" wp14:editId="19190542">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37099" w14:textId="77777777" w:rsidR="009D0065" w:rsidRPr="00E357F4" w:rsidRDefault="009D0065" w:rsidP="009D0065">
      <w:pPr>
        <w:pStyle w:val="BodyText"/>
        <w:rPr>
          <w:sz w:val="28"/>
          <w:lang w:val="vi-VN"/>
        </w:rPr>
      </w:pPr>
    </w:p>
    <w:p w14:paraId="7A3364E9" w14:textId="77777777" w:rsidR="009D0065" w:rsidRDefault="009D0065" w:rsidP="009D0065">
      <w:pPr>
        <w:pStyle w:val="BodyText"/>
        <w:spacing w:before="1"/>
        <w:rPr>
          <w:sz w:val="38"/>
          <w:lang w:val="vi-VN"/>
        </w:rPr>
      </w:pPr>
    </w:p>
    <w:p w14:paraId="20B33BDA" w14:textId="77777777" w:rsidR="00B127A5" w:rsidRPr="00E357F4" w:rsidRDefault="00B127A5" w:rsidP="009D0065">
      <w:pPr>
        <w:pStyle w:val="BodyText"/>
        <w:spacing w:before="1"/>
        <w:rPr>
          <w:sz w:val="38"/>
          <w:lang w:val="vi-VN"/>
        </w:rPr>
      </w:pPr>
    </w:p>
    <w:p w14:paraId="727DEF55" w14:textId="77777777" w:rsidR="00076F19" w:rsidRPr="00076F19" w:rsidRDefault="00076F19" w:rsidP="00076F19">
      <w:pPr>
        <w:widowControl w:val="0"/>
        <w:suppressAutoHyphens/>
        <w:autoSpaceDE w:val="0"/>
        <w:autoSpaceDN w:val="0"/>
        <w:adjustRightInd w:val="0"/>
        <w:spacing w:before="0" w:after="0"/>
        <w:ind w:right="49" w:hanging="142"/>
        <w:jc w:val="center"/>
        <w:rPr>
          <w:b/>
          <w:sz w:val="28"/>
          <w:szCs w:val="28"/>
        </w:rPr>
      </w:pPr>
      <w:r>
        <w:rPr>
          <w:b/>
          <w:sz w:val="28"/>
          <w:szCs w:val="28"/>
        </w:rPr>
        <w:t>HUỲNH MINH PHƯỚC</w:t>
      </w:r>
      <w:r w:rsidRPr="009A2F7B">
        <w:rPr>
          <w:b/>
          <w:sz w:val="28"/>
          <w:szCs w:val="28"/>
          <w:lang w:val="vi-VN"/>
        </w:rPr>
        <w:t xml:space="preserve"> - </w:t>
      </w:r>
      <w:r>
        <w:rPr>
          <w:b/>
          <w:sz w:val="28"/>
          <w:szCs w:val="28"/>
        </w:rPr>
        <w:t>52100465</w:t>
      </w:r>
    </w:p>
    <w:p w14:paraId="65FBDF9E" w14:textId="77777777" w:rsidR="009D0065" w:rsidRDefault="009D0065" w:rsidP="009D0065">
      <w:pPr>
        <w:pStyle w:val="BodyText"/>
        <w:rPr>
          <w:sz w:val="28"/>
          <w:lang w:val="en-US"/>
        </w:rPr>
      </w:pPr>
    </w:p>
    <w:p w14:paraId="65A68FDC" w14:textId="77777777" w:rsidR="00986832" w:rsidRPr="00986832" w:rsidRDefault="00986832" w:rsidP="009D0065">
      <w:pPr>
        <w:pStyle w:val="BodyText"/>
        <w:rPr>
          <w:sz w:val="28"/>
          <w:lang w:val="en-US"/>
        </w:rPr>
      </w:pPr>
    </w:p>
    <w:p w14:paraId="0ABE964E" w14:textId="77777777" w:rsidR="009D0065" w:rsidRPr="00E357F4" w:rsidRDefault="009D0065" w:rsidP="009D0065">
      <w:pPr>
        <w:pStyle w:val="BodyText"/>
        <w:rPr>
          <w:sz w:val="28"/>
          <w:lang w:val="vi-VN"/>
        </w:rPr>
      </w:pPr>
    </w:p>
    <w:p w14:paraId="4C98E303" w14:textId="77777777" w:rsidR="009D0065" w:rsidRPr="00E357F4" w:rsidRDefault="009D0065" w:rsidP="009D0065">
      <w:pPr>
        <w:pStyle w:val="BodyText"/>
        <w:rPr>
          <w:sz w:val="28"/>
          <w:lang w:val="vi-VN"/>
        </w:rPr>
      </w:pPr>
    </w:p>
    <w:p w14:paraId="472B0770" w14:textId="77777777" w:rsidR="009D0065" w:rsidRPr="00E357F4" w:rsidRDefault="009D0065" w:rsidP="009D0065">
      <w:pPr>
        <w:pStyle w:val="BodyText"/>
        <w:rPr>
          <w:sz w:val="50"/>
          <w:lang w:val="vi-VN"/>
        </w:rPr>
      </w:pPr>
    </w:p>
    <w:p w14:paraId="065D8A8B" w14:textId="77777777" w:rsidR="00076F19" w:rsidRDefault="00076F19" w:rsidP="00076F19">
      <w:pPr>
        <w:spacing w:line="276" w:lineRule="auto"/>
        <w:ind w:left="446" w:right="461"/>
        <w:jc w:val="center"/>
        <w:rPr>
          <w:b/>
          <w:sz w:val="44"/>
          <w:szCs w:val="44"/>
        </w:rPr>
      </w:pPr>
      <w:r>
        <w:rPr>
          <w:b/>
          <w:sz w:val="44"/>
          <w:szCs w:val="44"/>
        </w:rPr>
        <w:t>BÁO CÁO CUỐI KÌ</w:t>
      </w:r>
    </w:p>
    <w:p w14:paraId="4D98A2C7" w14:textId="63EBE9E2" w:rsidR="00076F19" w:rsidRDefault="00986832" w:rsidP="00076F19">
      <w:pPr>
        <w:spacing w:line="276" w:lineRule="auto"/>
        <w:ind w:left="446" w:right="461"/>
        <w:jc w:val="center"/>
        <w:rPr>
          <w:b/>
          <w:sz w:val="44"/>
          <w:szCs w:val="44"/>
        </w:rPr>
      </w:pPr>
      <w:r>
        <w:rPr>
          <w:b/>
          <w:sz w:val="44"/>
          <w:szCs w:val="44"/>
        </w:rPr>
        <w:t>MẠNG MÁY TÍNH NÂNG CAO</w:t>
      </w:r>
    </w:p>
    <w:p w14:paraId="5E7DF112" w14:textId="77777777" w:rsidR="0097682F" w:rsidRPr="001D49C3" w:rsidRDefault="0097682F" w:rsidP="009D0065">
      <w:pPr>
        <w:tabs>
          <w:tab w:val="left" w:pos="7830"/>
        </w:tabs>
        <w:spacing w:line="276" w:lineRule="auto"/>
        <w:ind w:left="446" w:right="461"/>
        <w:jc w:val="center"/>
        <w:rPr>
          <w:b/>
          <w:sz w:val="40"/>
          <w:szCs w:val="40"/>
        </w:rPr>
      </w:pPr>
    </w:p>
    <w:p w14:paraId="20961808" w14:textId="77777777" w:rsidR="005E4587" w:rsidRDefault="005E4587" w:rsidP="004E3FED">
      <w:pPr>
        <w:pStyle w:val="BodyText"/>
        <w:tabs>
          <w:tab w:val="left" w:pos="3919"/>
        </w:tabs>
        <w:spacing w:line="276" w:lineRule="auto"/>
        <w:rPr>
          <w:b/>
          <w:bCs/>
          <w:sz w:val="40"/>
          <w:szCs w:val="40"/>
          <w:lang w:val="en-US"/>
        </w:rPr>
      </w:pPr>
    </w:p>
    <w:p w14:paraId="6D7BAFA5" w14:textId="77777777" w:rsidR="00076F19" w:rsidRDefault="00076F19" w:rsidP="004E3FED">
      <w:pPr>
        <w:pStyle w:val="BodyText"/>
        <w:tabs>
          <w:tab w:val="left" w:pos="3919"/>
        </w:tabs>
        <w:spacing w:line="276" w:lineRule="auto"/>
        <w:rPr>
          <w:b/>
          <w:bCs/>
          <w:sz w:val="40"/>
          <w:szCs w:val="40"/>
          <w:lang w:val="en-US"/>
        </w:rPr>
      </w:pPr>
    </w:p>
    <w:p w14:paraId="3AD1EE94" w14:textId="77777777" w:rsidR="00076F19" w:rsidRDefault="00076F19" w:rsidP="004E3FED">
      <w:pPr>
        <w:pStyle w:val="BodyText"/>
        <w:tabs>
          <w:tab w:val="left" w:pos="3919"/>
        </w:tabs>
        <w:spacing w:line="276" w:lineRule="auto"/>
        <w:rPr>
          <w:b/>
          <w:bCs/>
          <w:sz w:val="40"/>
          <w:szCs w:val="40"/>
          <w:lang w:val="en-US"/>
        </w:rPr>
      </w:pPr>
    </w:p>
    <w:p w14:paraId="3924B23D"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4FD6A500" w14:textId="210AEA35" w:rsidR="009D0065" w:rsidRDefault="004A69EC" w:rsidP="005E4587">
      <w:pPr>
        <w:pStyle w:val="BodyText"/>
        <w:tabs>
          <w:tab w:val="left" w:pos="3919"/>
        </w:tabs>
        <w:spacing w:line="276" w:lineRule="auto"/>
        <w:jc w:val="center"/>
        <w:rPr>
          <w:sz w:val="26"/>
          <w:lang w:val="vi-VN"/>
        </w:rPr>
      </w:pPr>
      <w:r>
        <w:rPr>
          <w:b/>
          <w:sz w:val="28"/>
          <w:szCs w:val="28"/>
          <w:lang w:val="en-US"/>
        </w:rPr>
        <w:t>Thầy</w:t>
      </w:r>
      <w:r w:rsidR="005E4587" w:rsidRPr="00032172">
        <w:rPr>
          <w:b/>
          <w:sz w:val="28"/>
          <w:szCs w:val="28"/>
          <w:lang w:val="vi-VN"/>
        </w:rPr>
        <w:t xml:space="preserve"> </w:t>
      </w:r>
      <w:r w:rsidR="00872901">
        <w:rPr>
          <w:b/>
          <w:sz w:val="28"/>
          <w:szCs w:val="28"/>
          <w:lang w:val="en-US"/>
        </w:rPr>
        <w:t>Lê Viết Thanh</w:t>
      </w:r>
    </w:p>
    <w:p w14:paraId="7884DED7" w14:textId="77777777" w:rsidR="009D0065" w:rsidRPr="00E357F4" w:rsidRDefault="009D0065" w:rsidP="009D0065">
      <w:pPr>
        <w:rPr>
          <w:sz w:val="26"/>
          <w:lang w:val="vi-VN"/>
        </w:rPr>
      </w:pPr>
    </w:p>
    <w:p w14:paraId="1C65E940" w14:textId="77777777" w:rsidR="009D0065" w:rsidRPr="00E357F4" w:rsidRDefault="009D0065" w:rsidP="009D0065">
      <w:pPr>
        <w:rPr>
          <w:sz w:val="26"/>
          <w:lang w:val="vi-VN"/>
        </w:rPr>
      </w:pPr>
    </w:p>
    <w:p w14:paraId="0CB1FB91" w14:textId="6002981E" w:rsidR="003C69F2" w:rsidRPr="00076F19" w:rsidRDefault="009D0065" w:rsidP="009D0065">
      <w:pPr>
        <w:spacing w:before="10"/>
        <w:ind w:left="20"/>
        <w:jc w:val="center"/>
        <w:rPr>
          <w:b/>
          <w:sz w:val="28"/>
        </w:rPr>
        <w:sectPr w:rsidR="003C69F2" w:rsidRPr="00076F19"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076F19">
        <w:rPr>
          <w:b/>
          <w:sz w:val="28"/>
        </w:rPr>
        <w:t xml:space="preserve"> 202</w:t>
      </w:r>
      <w:r w:rsidR="00872901">
        <w:rPr>
          <w:b/>
          <w:sz w:val="28"/>
        </w:rPr>
        <w:t>5</w:t>
      </w:r>
    </w:p>
    <w:p w14:paraId="230CAFD0"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390C53A7" w14:textId="77777777" w:rsidR="005F2F06" w:rsidRDefault="005F2F06" w:rsidP="005F2F06">
      <w:pPr>
        <w:pStyle w:val="Nidungvnbn"/>
        <w:ind w:firstLine="0"/>
      </w:pPr>
    </w:p>
    <w:p w14:paraId="28F20B08" w14:textId="44431156" w:rsidR="005F2F06" w:rsidRPr="004B6B26" w:rsidRDefault="005F2F06" w:rsidP="005F2F06">
      <w:pPr>
        <w:pStyle w:val="Nidungvnbn"/>
      </w:pPr>
      <w:r w:rsidRPr="004B6B26">
        <w:t xml:space="preserve">Trước tiên, em xin gửi lời cảm ơn chân thành và lòng biết ơn sâu sắc đến thầy </w:t>
      </w:r>
      <w:r>
        <w:t>Lê Viết Thanh</w:t>
      </w:r>
      <w:r w:rsidRPr="004B6B26">
        <w:t>. Thầy là người đã luôn hỗ trợ và hướng dẫn tận tình cho em trong suốt quá trình nghiên cứu và hoàn thành bài nghiên cứu.</w:t>
      </w:r>
    </w:p>
    <w:p w14:paraId="689DF1D1" w14:textId="1BC1CB2E" w:rsidR="005F2F06" w:rsidRPr="004B6B26" w:rsidRDefault="005F2F06" w:rsidP="005F2F06">
      <w:pPr>
        <w:pStyle w:val="Nidungvnbn"/>
      </w:pPr>
      <w:r w:rsidRPr="004B6B26">
        <w:t xml:space="preserve">Em xin được dành lời cảm ơn chân thành cho khoa Công Nghệ Thông Tin đã cho em được tiếp cận môn </w:t>
      </w:r>
      <w:r w:rsidR="00AA4EB6">
        <w:t>mạng máy tính nâng cao</w:t>
      </w:r>
      <w:r w:rsidRPr="004B6B26">
        <w:t xml:space="preserve"> mà theo em là vô cũng cần thiết.</w:t>
      </w:r>
    </w:p>
    <w:p w14:paraId="0E52DCCF" w14:textId="77777777" w:rsidR="005F2F06" w:rsidRPr="004B6B26" w:rsidRDefault="005F2F06" w:rsidP="005F2F06">
      <w:pPr>
        <w:pStyle w:val="Nidungvnbn"/>
      </w:pPr>
      <w:r w:rsidRPr="004B6B26">
        <w:t>Em đã nỗ lực và cố gắng tích lũy những kiến thức mà thầy đã truyền đạt trong suốt một học kỳ vừa qua để hoàn thành được bài báo cáo một cách hoàn thiện nhất trong khả năng của em. Nếu có xảy ra sai sót gì, em rất mong nhận được sự góp ý của thầy để em có thể hoàn thiện bản thân hơn ở những lần tiếp theo.</w:t>
      </w:r>
    </w:p>
    <w:p w14:paraId="1BEDAAAC" w14:textId="77777777" w:rsidR="005F2F06" w:rsidRPr="004B6B26" w:rsidRDefault="005F2F06" w:rsidP="005F2F06">
      <w:pPr>
        <w:pStyle w:val="Nidungvnbn"/>
      </w:pPr>
      <w:r w:rsidRPr="004B6B26">
        <w:t>Em xin chân thành cảm ơn, xin chúc những điều tốt đẹp nhất sẽ luôn đồng hành cùng mọi người.</w:t>
      </w:r>
    </w:p>
    <w:p w14:paraId="7091C7D9" w14:textId="77777777" w:rsidR="005E4587" w:rsidRDefault="005E4587" w:rsidP="00612205">
      <w:pPr>
        <w:ind w:left="3600"/>
        <w:jc w:val="center"/>
        <w:rPr>
          <w:b/>
          <w:bCs/>
          <w:sz w:val="32"/>
          <w:szCs w:val="32"/>
          <w:lang w:val="vi-VN"/>
        </w:rPr>
      </w:pPr>
    </w:p>
    <w:p w14:paraId="23ACC77F" w14:textId="2B443E53"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372A55">
        <w:rPr>
          <w:i/>
          <w:sz w:val="26"/>
          <w:szCs w:val="26"/>
        </w:rPr>
        <w:t>11</w:t>
      </w:r>
      <w:r w:rsidR="005E4587">
        <w:rPr>
          <w:i/>
          <w:sz w:val="26"/>
          <w:szCs w:val="26"/>
        </w:rPr>
        <w:t xml:space="preserve"> </w:t>
      </w:r>
      <w:r w:rsidR="00372A55">
        <w:rPr>
          <w:i/>
          <w:sz w:val="26"/>
          <w:szCs w:val="26"/>
          <w:lang w:val="vi-VN"/>
        </w:rPr>
        <w:t>T</w:t>
      </w:r>
      <w:r w:rsidR="00612205">
        <w:rPr>
          <w:i/>
          <w:sz w:val="26"/>
          <w:szCs w:val="26"/>
          <w:lang w:val="vi-VN"/>
        </w:rPr>
        <w:t>háng</w:t>
      </w:r>
      <w:r w:rsidR="00372A55">
        <w:rPr>
          <w:i/>
          <w:sz w:val="26"/>
          <w:szCs w:val="26"/>
        </w:rPr>
        <w:t xml:space="preserve"> 5</w:t>
      </w:r>
      <w:r w:rsidR="005E4587">
        <w:rPr>
          <w:i/>
          <w:sz w:val="26"/>
          <w:szCs w:val="26"/>
        </w:rPr>
        <w:t xml:space="preserve"> </w:t>
      </w:r>
      <w:r w:rsidR="00612205">
        <w:rPr>
          <w:i/>
          <w:sz w:val="26"/>
          <w:szCs w:val="26"/>
          <w:lang w:val="vi-VN"/>
        </w:rPr>
        <w:t>năm 20</w:t>
      </w:r>
      <w:r w:rsidR="0036005A">
        <w:rPr>
          <w:i/>
          <w:sz w:val="26"/>
          <w:szCs w:val="26"/>
        </w:rPr>
        <w:t>25</w:t>
      </w:r>
      <w:r w:rsidR="00612205">
        <w:rPr>
          <w:i/>
          <w:sz w:val="26"/>
          <w:szCs w:val="26"/>
          <w:lang w:val="vi-VN"/>
        </w:rPr>
        <w:t xml:space="preserve">   </w:t>
      </w:r>
    </w:p>
    <w:p w14:paraId="366E09C3" w14:textId="77777777" w:rsidR="00612205" w:rsidRDefault="00612205" w:rsidP="00612205">
      <w:pPr>
        <w:ind w:left="3600"/>
        <w:jc w:val="center"/>
        <w:rPr>
          <w:i/>
          <w:sz w:val="26"/>
          <w:szCs w:val="26"/>
          <w:lang w:val="vi-VN"/>
        </w:rPr>
      </w:pPr>
      <w:r>
        <w:rPr>
          <w:i/>
          <w:sz w:val="26"/>
          <w:szCs w:val="26"/>
          <w:lang w:val="vi-VN"/>
        </w:rPr>
        <w:t>Tác giả</w:t>
      </w:r>
    </w:p>
    <w:p w14:paraId="4FA75F8D" w14:textId="0903293E" w:rsidR="003C69F2" w:rsidRPr="00372A55" w:rsidRDefault="00612205" w:rsidP="00372A55">
      <w:pPr>
        <w:ind w:left="3211" w:firstLine="360"/>
        <w:jc w:val="center"/>
        <w:rPr>
          <w:i/>
          <w:sz w:val="26"/>
          <w:szCs w:val="26"/>
        </w:rPr>
      </w:pPr>
      <w:r>
        <w:rPr>
          <w:i/>
          <w:sz w:val="26"/>
          <w:szCs w:val="26"/>
          <w:lang w:val="vi-VN"/>
        </w:rPr>
        <w:t>(Ký tên và ghi rõ họ tên)</w:t>
      </w:r>
    </w:p>
    <w:p w14:paraId="2EB12AFD" w14:textId="0B5CFA83" w:rsidR="00372A55" w:rsidRDefault="00372A55" w:rsidP="00372A55">
      <w:pPr>
        <w:pStyle w:val="Nidungvnbn"/>
        <w:ind w:left="3211" w:firstLine="0"/>
        <w:jc w:val="center"/>
        <w:rPr>
          <w:i/>
          <w:iCs/>
        </w:rPr>
      </w:pPr>
      <w:r w:rsidRPr="00372A55">
        <w:rPr>
          <w:i/>
          <w:iCs/>
        </w:rPr>
        <w:t>Phước</w:t>
      </w:r>
    </w:p>
    <w:p w14:paraId="35CEC50D" w14:textId="77777777" w:rsidR="00372A55" w:rsidRPr="00372A55" w:rsidRDefault="00372A55" w:rsidP="00372A55">
      <w:pPr>
        <w:pStyle w:val="Nidungvnbn"/>
        <w:ind w:left="3211" w:firstLine="0"/>
        <w:jc w:val="center"/>
        <w:rPr>
          <w:i/>
          <w:iCs/>
        </w:rPr>
      </w:pPr>
    </w:p>
    <w:p w14:paraId="64CA068D" w14:textId="3B398CDB" w:rsidR="00372A55" w:rsidRPr="00372A55" w:rsidRDefault="00372A55" w:rsidP="00372A55">
      <w:pPr>
        <w:pStyle w:val="Nidungvnbn"/>
        <w:ind w:left="4291"/>
        <w:sectPr w:rsidR="00372A55" w:rsidRPr="00372A55" w:rsidSect="00602D02">
          <w:headerReference w:type="default" r:id="rId10"/>
          <w:pgSz w:w="11906" w:h="16838" w:code="9"/>
          <w:pgMar w:top="1985" w:right="1134" w:bottom="1701" w:left="1985" w:header="720" w:footer="720" w:gutter="0"/>
          <w:pgNumType w:fmt="lowerRoman" w:start="1"/>
          <w:cols w:space="720"/>
          <w:docGrid w:linePitch="360"/>
        </w:sectPr>
      </w:pPr>
      <w:r>
        <w:t>Huỳnh Minh Phước</w:t>
      </w:r>
    </w:p>
    <w:p w14:paraId="356A2D2F"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4554355F"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A905A6C" w14:textId="6AC395B7"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DB7076">
        <w:rPr>
          <w:sz w:val="26"/>
          <w:szCs w:val="26"/>
          <w:lang w:val="en-US"/>
        </w:rPr>
        <w:t>t</w:t>
      </w:r>
      <w:r w:rsidR="00EA36CD">
        <w:rPr>
          <w:sz w:val="26"/>
          <w:szCs w:val="26"/>
          <w:lang w:val="en-US"/>
        </w:rPr>
        <w:t>hầy</w:t>
      </w:r>
      <w:r w:rsidR="002D5A46" w:rsidRPr="0063620E">
        <w:rPr>
          <w:sz w:val="26"/>
          <w:szCs w:val="26"/>
          <w:lang w:val="en-US"/>
        </w:rPr>
        <w:t xml:space="preserve"> </w:t>
      </w:r>
      <w:r w:rsidR="0063620E">
        <w:rPr>
          <w:sz w:val="26"/>
          <w:szCs w:val="26"/>
          <w:lang w:val="en-US"/>
        </w:rPr>
        <w:t>Lê Viết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1EE9C411"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09138A0F"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4DA418AC" w14:textId="0C91E0D7"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372A55">
        <w:rPr>
          <w:i/>
          <w:sz w:val="26"/>
          <w:szCs w:val="26"/>
        </w:rPr>
        <w:t>11</w:t>
      </w:r>
      <w:r w:rsidRPr="00E357F4">
        <w:rPr>
          <w:i/>
          <w:sz w:val="26"/>
          <w:szCs w:val="26"/>
          <w:lang w:val="vi-VN"/>
        </w:rPr>
        <w:t xml:space="preserve"> tháng</w:t>
      </w:r>
      <w:r w:rsidR="00372A55">
        <w:rPr>
          <w:i/>
          <w:sz w:val="26"/>
          <w:szCs w:val="26"/>
        </w:rPr>
        <w:t xml:space="preserve"> 5</w:t>
      </w:r>
      <w:r w:rsidRPr="00E357F4">
        <w:rPr>
          <w:i/>
          <w:sz w:val="26"/>
          <w:szCs w:val="26"/>
          <w:lang w:val="vi-VN"/>
        </w:rPr>
        <w:t xml:space="preserve"> năm</w:t>
      </w:r>
      <w:r w:rsidR="00743F7E">
        <w:rPr>
          <w:i/>
          <w:sz w:val="26"/>
          <w:szCs w:val="26"/>
        </w:rPr>
        <w:t xml:space="preserve"> 2</w:t>
      </w:r>
      <w:r w:rsidR="006B1CEB">
        <w:rPr>
          <w:i/>
          <w:sz w:val="26"/>
          <w:szCs w:val="26"/>
        </w:rPr>
        <w:t>025</w:t>
      </w:r>
      <w:r w:rsidR="002D5A46">
        <w:rPr>
          <w:i/>
          <w:sz w:val="26"/>
          <w:szCs w:val="26"/>
        </w:rPr>
        <w:t>.</w:t>
      </w:r>
    </w:p>
    <w:p w14:paraId="2B53534E"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36AFA27D" w14:textId="77777777" w:rsidR="008730A8" w:rsidRDefault="008730A8" w:rsidP="008730A8">
      <w:pPr>
        <w:spacing w:before="147"/>
        <w:ind w:left="3940" w:right="828"/>
        <w:jc w:val="center"/>
        <w:rPr>
          <w:i/>
          <w:sz w:val="26"/>
          <w:szCs w:val="26"/>
        </w:rPr>
      </w:pPr>
      <w:r w:rsidRPr="00E357F4">
        <w:rPr>
          <w:i/>
          <w:sz w:val="26"/>
          <w:szCs w:val="26"/>
          <w:lang w:val="vi-VN"/>
        </w:rPr>
        <w:t>(Ký tên và ghi rõ họ tên)</w:t>
      </w:r>
    </w:p>
    <w:p w14:paraId="1075C9EA" w14:textId="1599166A" w:rsidR="00372A55" w:rsidRDefault="00372A55" w:rsidP="008730A8">
      <w:pPr>
        <w:spacing w:before="147"/>
        <w:ind w:left="3940" w:right="828"/>
        <w:jc w:val="center"/>
        <w:rPr>
          <w:i/>
          <w:sz w:val="26"/>
          <w:szCs w:val="26"/>
        </w:rPr>
      </w:pPr>
      <w:r>
        <w:rPr>
          <w:i/>
          <w:sz w:val="26"/>
          <w:szCs w:val="26"/>
        </w:rPr>
        <w:t>Phước</w:t>
      </w:r>
    </w:p>
    <w:p w14:paraId="03777048" w14:textId="77777777" w:rsidR="00372A55" w:rsidRDefault="00372A55" w:rsidP="008730A8">
      <w:pPr>
        <w:spacing w:before="147"/>
        <w:ind w:left="3940" w:right="828"/>
        <w:jc w:val="center"/>
        <w:rPr>
          <w:i/>
          <w:sz w:val="26"/>
          <w:szCs w:val="26"/>
        </w:rPr>
      </w:pPr>
    </w:p>
    <w:p w14:paraId="1A16FA35" w14:textId="44C9C37A" w:rsidR="00372A55" w:rsidRPr="00372A55" w:rsidRDefault="00372A55" w:rsidP="008730A8">
      <w:pPr>
        <w:spacing w:before="147"/>
        <w:ind w:left="3940" w:right="828"/>
        <w:jc w:val="center"/>
        <w:rPr>
          <w:iCs/>
          <w:sz w:val="26"/>
          <w:szCs w:val="26"/>
        </w:rPr>
      </w:pPr>
      <w:r w:rsidRPr="00372A55">
        <w:rPr>
          <w:iCs/>
          <w:sz w:val="26"/>
          <w:szCs w:val="26"/>
        </w:rPr>
        <w:t>Huỳnh Minh Phước</w:t>
      </w:r>
    </w:p>
    <w:p w14:paraId="0AF9765F" w14:textId="77777777" w:rsidR="00BB2B2A" w:rsidRDefault="00BB2B2A" w:rsidP="00BB2B2A">
      <w:pPr>
        <w:tabs>
          <w:tab w:val="center" w:pos="6379"/>
        </w:tabs>
        <w:spacing w:after="200" w:line="276" w:lineRule="auto"/>
        <w:rPr>
          <w:i/>
          <w:sz w:val="26"/>
          <w:szCs w:val="26"/>
          <w:lang w:val="vi-VN"/>
        </w:rPr>
      </w:pPr>
    </w:p>
    <w:p w14:paraId="1F3ECFA3" w14:textId="77777777" w:rsidR="008730A8" w:rsidRDefault="008730A8" w:rsidP="00BB2B2A">
      <w:pPr>
        <w:tabs>
          <w:tab w:val="center" w:pos="6379"/>
        </w:tabs>
        <w:spacing w:after="200" w:line="276" w:lineRule="auto"/>
        <w:rPr>
          <w:i/>
          <w:sz w:val="26"/>
          <w:szCs w:val="26"/>
          <w:lang w:val="vi-VN"/>
        </w:rPr>
      </w:pPr>
    </w:p>
    <w:p w14:paraId="47B071BD" w14:textId="77777777" w:rsidR="008730A8" w:rsidRPr="003C69F2" w:rsidRDefault="008730A8" w:rsidP="008730A8">
      <w:pPr>
        <w:tabs>
          <w:tab w:val="center" w:pos="6379"/>
        </w:tabs>
        <w:spacing w:after="200" w:line="276" w:lineRule="auto"/>
        <w:jc w:val="center"/>
        <w:rPr>
          <w:i/>
          <w:sz w:val="26"/>
          <w:szCs w:val="26"/>
          <w:lang w:val="vi-VN"/>
        </w:rPr>
      </w:pPr>
    </w:p>
    <w:p w14:paraId="57082B1D"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6F6ACE0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6F6DC75D" w14:textId="0EAD8C11" w:rsidR="008730A8" w:rsidRDefault="005C2BFC" w:rsidP="008730A8">
      <w:pPr>
        <w:overflowPunct w:val="0"/>
        <w:adjustRightInd w:val="0"/>
        <w:spacing w:line="360" w:lineRule="auto"/>
        <w:jc w:val="center"/>
        <w:textAlignment w:val="baseline"/>
        <w:rPr>
          <w:b/>
          <w:bCs/>
          <w:sz w:val="32"/>
          <w:szCs w:val="32"/>
          <w:lang w:val="vi-VN"/>
        </w:rPr>
      </w:pPr>
      <w:r>
        <w:rPr>
          <w:b/>
          <w:bCs/>
          <w:sz w:val="32"/>
          <w:szCs w:val="32"/>
        </w:rPr>
        <w:lastRenderedPageBreak/>
        <w:t>KIỂM TRA CUỐI KỲ</w:t>
      </w:r>
    </w:p>
    <w:p w14:paraId="748F194B" w14:textId="7440CE60" w:rsidR="00291721" w:rsidRPr="00CC2A83" w:rsidRDefault="008730A8" w:rsidP="00CC2A83">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0586DB3F" w14:textId="488BA028" w:rsidR="00743F7E" w:rsidRDefault="00CC2A83" w:rsidP="00CC2A83">
      <w:pPr>
        <w:pStyle w:val="Nidungvnbn"/>
      </w:pPr>
      <w:r w:rsidRPr="00CC2A83">
        <w:t>Báo cáo trình bày quá trình triển khai một mô hình mạng dựa trên các yêu cầu cấu hình được cung cấp. Hệ thống bao gồm khu vực HQ và Branch, sử dụng các giao thức định tuyến EIGRP và OSPF cho cả IPv4 và IPv6, kết hợp với các dịch vụ mạng như DHCP, DHCPv6, NAT, VLAN, VTP, EtherChannel. Ngoài ra, các kỹ thuật bảo mật cơ bản như ACL để chặn truy cập trái phép, xác thực SSH theo VLAN, và cấu hình tunnel GRE cũng được thực hiện. Tất cả cấu hình được kiểm thử trên Cisco Packet Tracer nhằm đảm bảo tính đúng đắn và đáp ứng yêu cầu đề bài.</w:t>
      </w:r>
    </w:p>
    <w:p w14:paraId="2195AF05" w14:textId="77777777" w:rsidR="0097682F" w:rsidRDefault="0097682F">
      <w:pPr>
        <w:spacing w:before="0" w:after="200" w:line="276" w:lineRule="auto"/>
        <w:rPr>
          <w:sz w:val="26"/>
          <w:szCs w:val="26"/>
        </w:rPr>
      </w:pPr>
    </w:p>
    <w:p w14:paraId="06680FF6" w14:textId="77777777" w:rsidR="0097682F" w:rsidRDefault="0097682F">
      <w:pPr>
        <w:spacing w:before="0" w:after="200" w:line="276" w:lineRule="auto"/>
        <w:rPr>
          <w:sz w:val="26"/>
          <w:szCs w:val="26"/>
        </w:rPr>
      </w:pPr>
    </w:p>
    <w:p w14:paraId="61390C3C" w14:textId="77777777" w:rsidR="00B127A5" w:rsidRDefault="00B127A5">
      <w:pPr>
        <w:spacing w:before="0" w:after="200" w:line="276" w:lineRule="auto"/>
        <w:rPr>
          <w:b/>
          <w:bCs/>
          <w:sz w:val="32"/>
          <w:szCs w:val="32"/>
        </w:rPr>
      </w:pPr>
      <w:r>
        <w:rPr>
          <w:b/>
          <w:bCs/>
          <w:sz w:val="32"/>
          <w:szCs w:val="32"/>
        </w:rPr>
        <w:br w:type="page"/>
      </w:r>
    </w:p>
    <w:p w14:paraId="649738A7" w14:textId="4C266224" w:rsidR="0097682F" w:rsidRDefault="005C2BFC" w:rsidP="0097682F">
      <w:pPr>
        <w:overflowPunct w:val="0"/>
        <w:adjustRightInd w:val="0"/>
        <w:spacing w:line="360" w:lineRule="auto"/>
        <w:jc w:val="center"/>
        <w:textAlignment w:val="baseline"/>
        <w:rPr>
          <w:b/>
          <w:bCs/>
          <w:sz w:val="32"/>
          <w:szCs w:val="32"/>
          <w:lang w:val="vi-VN"/>
        </w:rPr>
      </w:pPr>
      <w:r>
        <w:rPr>
          <w:b/>
          <w:bCs/>
          <w:sz w:val="32"/>
          <w:szCs w:val="32"/>
        </w:rPr>
        <w:lastRenderedPageBreak/>
        <w:t>KIỂM TRA CUỐI KỲ</w:t>
      </w:r>
    </w:p>
    <w:p w14:paraId="18655D39"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75CFF9C9" w14:textId="1DE47D5E" w:rsidR="0097682F" w:rsidRPr="004A24EC" w:rsidRDefault="004A24EC" w:rsidP="004A24EC">
      <w:pPr>
        <w:pStyle w:val="Nidungvnbn"/>
      </w:pPr>
      <w:r w:rsidRPr="004A24EC">
        <w:t>This report presents the implementation of an network model based on predefined configuration requirements. The network consists of HQ and Branch areas, utilizing EIGRP and OSPF protocols for both IPv4 and IPv6. Network services such as DHCP, DHCPv6, NAT, VLAN, VTP, and EtherChannel are configured accordingly. In addition, basic security mechanisms—including access control lists (ACLs), SSH access restrictions by VLAN, and GRE tunneling—are implemented. All configurations are tested using Cisco Packet Tracer to ensure correct functionality and full compliance with the given specifications.</w:t>
      </w:r>
    </w:p>
    <w:p w14:paraId="46AE8D41" w14:textId="77777777" w:rsidR="001D49C3" w:rsidRDefault="001D49C3">
      <w:pPr>
        <w:spacing w:before="0" w:after="200" w:line="276" w:lineRule="auto"/>
        <w:rPr>
          <w:b/>
          <w:bCs/>
          <w:sz w:val="32"/>
          <w:szCs w:val="32"/>
        </w:rPr>
      </w:pPr>
      <w:r>
        <w:rPr>
          <w:b/>
          <w:bCs/>
          <w:sz w:val="32"/>
          <w:szCs w:val="32"/>
        </w:rPr>
        <w:br w:type="page"/>
      </w:r>
    </w:p>
    <w:p w14:paraId="316DCC8F"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3F02B598" w14:textId="77907A7D" w:rsidR="00F26156" w:rsidRPr="001036E8" w:rsidRDefault="00F772AD" w:rsidP="001036E8">
      <w:pPr>
        <w:pStyle w:val="TOC1"/>
        <w:rPr>
          <w:rFonts w:asciiTheme="minorHAnsi" w:eastAsiaTheme="minorEastAsia" w:hAnsiTheme="minorHAnsi"/>
          <w:kern w:val="2"/>
          <w:sz w:val="24"/>
          <w14:ligatures w14:val="standardContextual"/>
        </w:rPr>
      </w:pPr>
      <w:r w:rsidRPr="00F26156">
        <w:rPr>
          <w:szCs w:val="26"/>
        </w:rPr>
        <w:fldChar w:fldCharType="begin"/>
      </w:r>
      <w:r w:rsidRPr="00F26156">
        <w:rPr>
          <w:szCs w:val="26"/>
        </w:rPr>
        <w:instrText xml:space="preserve"> TOC \o "1-3" \h \z \u </w:instrText>
      </w:r>
      <w:r w:rsidRPr="00F26156">
        <w:rPr>
          <w:szCs w:val="26"/>
        </w:rPr>
        <w:fldChar w:fldCharType="separate"/>
      </w:r>
      <w:hyperlink w:anchor="_Toc198046754" w:history="1">
        <w:r w:rsidR="00F26156" w:rsidRPr="001036E8">
          <w:rPr>
            <w:rStyle w:val="Hyperlink"/>
            <w:bCs w:val="0"/>
          </w:rPr>
          <w:t>DANH MỤC HÌNH VẼ</w:t>
        </w:r>
        <w:r w:rsidR="00F26156" w:rsidRPr="001036E8">
          <w:rPr>
            <w:webHidden/>
          </w:rPr>
          <w:tab/>
        </w:r>
        <w:r w:rsidR="00F26156" w:rsidRPr="001036E8">
          <w:rPr>
            <w:webHidden/>
          </w:rPr>
          <w:fldChar w:fldCharType="begin"/>
        </w:r>
        <w:r w:rsidR="00F26156" w:rsidRPr="001036E8">
          <w:rPr>
            <w:webHidden/>
          </w:rPr>
          <w:instrText xml:space="preserve"> PAGEREF _Toc198046754 \h </w:instrText>
        </w:r>
        <w:r w:rsidR="00F26156" w:rsidRPr="001036E8">
          <w:rPr>
            <w:webHidden/>
          </w:rPr>
        </w:r>
        <w:r w:rsidR="00F26156" w:rsidRPr="001036E8">
          <w:rPr>
            <w:webHidden/>
          </w:rPr>
          <w:fldChar w:fldCharType="separate"/>
        </w:r>
        <w:r w:rsidR="00775ED7">
          <w:rPr>
            <w:webHidden/>
          </w:rPr>
          <w:t>viii</w:t>
        </w:r>
        <w:r w:rsidR="00F26156" w:rsidRPr="001036E8">
          <w:rPr>
            <w:webHidden/>
          </w:rPr>
          <w:fldChar w:fldCharType="end"/>
        </w:r>
      </w:hyperlink>
    </w:p>
    <w:p w14:paraId="65FD5D69" w14:textId="4BE877E2" w:rsidR="00F26156" w:rsidRPr="001036E8" w:rsidRDefault="00F26156" w:rsidP="001036E8">
      <w:pPr>
        <w:pStyle w:val="TOC1"/>
        <w:rPr>
          <w:rFonts w:asciiTheme="minorHAnsi" w:eastAsiaTheme="minorEastAsia" w:hAnsiTheme="minorHAnsi"/>
          <w:kern w:val="2"/>
          <w:sz w:val="24"/>
          <w14:ligatures w14:val="standardContextual"/>
        </w:rPr>
      </w:pPr>
      <w:hyperlink w:anchor="_Toc198046755" w:history="1">
        <w:r w:rsidRPr="001036E8">
          <w:rPr>
            <w:rStyle w:val="Hyperlink"/>
            <w:bCs w:val="0"/>
          </w:rPr>
          <w:t>DANH MỤC BẢNG BIỂU</w:t>
        </w:r>
        <w:r w:rsidRPr="001036E8">
          <w:rPr>
            <w:webHidden/>
          </w:rPr>
          <w:tab/>
        </w:r>
        <w:r w:rsidRPr="001036E8">
          <w:rPr>
            <w:webHidden/>
          </w:rPr>
          <w:fldChar w:fldCharType="begin"/>
        </w:r>
        <w:r w:rsidRPr="001036E8">
          <w:rPr>
            <w:webHidden/>
          </w:rPr>
          <w:instrText xml:space="preserve"> PAGEREF _Toc198046755 \h </w:instrText>
        </w:r>
        <w:r w:rsidRPr="001036E8">
          <w:rPr>
            <w:webHidden/>
          </w:rPr>
        </w:r>
        <w:r w:rsidRPr="001036E8">
          <w:rPr>
            <w:webHidden/>
          </w:rPr>
          <w:fldChar w:fldCharType="separate"/>
        </w:r>
        <w:r w:rsidR="00775ED7">
          <w:rPr>
            <w:webHidden/>
          </w:rPr>
          <w:t>x</w:t>
        </w:r>
        <w:r w:rsidRPr="001036E8">
          <w:rPr>
            <w:webHidden/>
          </w:rPr>
          <w:fldChar w:fldCharType="end"/>
        </w:r>
      </w:hyperlink>
    </w:p>
    <w:p w14:paraId="43F57324" w14:textId="6A807291" w:rsidR="00F26156" w:rsidRPr="001036E8" w:rsidRDefault="00F26156" w:rsidP="001036E8">
      <w:pPr>
        <w:pStyle w:val="TOC1"/>
        <w:rPr>
          <w:rFonts w:asciiTheme="minorHAnsi" w:eastAsiaTheme="minorEastAsia" w:hAnsiTheme="minorHAnsi"/>
          <w:kern w:val="2"/>
          <w:sz w:val="24"/>
          <w14:ligatures w14:val="standardContextual"/>
        </w:rPr>
      </w:pPr>
      <w:hyperlink w:anchor="_Toc198046756" w:history="1">
        <w:r w:rsidRPr="001036E8">
          <w:rPr>
            <w:rStyle w:val="Hyperlink"/>
            <w:bCs w:val="0"/>
          </w:rPr>
          <w:t>DANH MỤC CÁC CHỮ VIẾT TẮT</w:t>
        </w:r>
        <w:r w:rsidRPr="001036E8">
          <w:rPr>
            <w:webHidden/>
          </w:rPr>
          <w:tab/>
        </w:r>
        <w:r w:rsidRPr="001036E8">
          <w:rPr>
            <w:webHidden/>
          </w:rPr>
          <w:fldChar w:fldCharType="begin"/>
        </w:r>
        <w:r w:rsidRPr="001036E8">
          <w:rPr>
            <w:webHidden/>
          </w:rPr>
          <w:instrText xml:space="preserve"> PAGEREF _Toc198046756 \h </w:instrText>
        </w:r>
        <w:r w:rsidRPr="001036E8">
          <w:rPr>
            <w:webHidden/>
          </w:rPr>
        </w:r>
        <w:r w:rsidRPr="001036E8">
          <w:rPr>
            <w:webHidden/>
          </w:rPr>
          <w:fldChar w:fldCharType="separate"/>
        </w:r>
        <w:r w:rsidR="00775ED7">
          <w:rPr>
            <w:webHidden/>
          </w:rPr>
          <w:t>xii</w:t>
        </w:r>
        <w:r w:rsidRPr="001036E8">
          <w:rPr>
            <w:webHidden/>
          </w:rPr>
          <w:fldChar w:fldCharType="end"/>
        </w:r>
      </w:hyperlink>
    </w:p>
    <w:p w14:paraId="3A4EF86E" w14:textId="1FAADA91" w:rsidR="00F26156" w:rsidRPr="001036E8" w:rsidRDefault="00F26156" w:rsidP="001036E8">
      <w:pPr>
        <w:pStyle w:val="TOC1"/>
        <w:rPr>
          <w:rFonts w:asciiTheme="minorHAnsi" w:eastAsiaTheme="minorEastAsia" w:hAnsiTheme="minorHAnsi"/>
          <w:kern w:val="2"/>
          <w:sz w:val="24"/>
          <w14:ligatures w14:val="standardContextual"/>
        </w:rPr>
      </w:pPr>
      <w:hyperlink w:anchor="_Toc198046757" w:history="1">
        <w:r w:rsidRPr="001036E8">
          <w:rPr>
            <w:rStyle w:val="Hyperlink"/>
            <w:bCs w:val="0"/>
          </w:rPr>
          <w:t>CHƯƠNG 1. MỞ ĐẦU VÀ TỔNG QUAN ĐỀ TÀI</w:t>
        </w:r>
        <w:r w:rsidRPr="001036E8">
          <w:rPr>
            <w:webHidden/>
          </w:rPr>
          <w:tab/>
        </w:r>
        <w:r w:rsidRPr="001036E8">
          <w:rPr>
            <w:webHidden/>
          </w:rPr>
          <w:fldChar w:fldCharType="begin"/>
        </w:r>
        <w:r w:rsidRPr="001036E8">
          <w:rPr>
            <w:webHidden/>
          </w:rPr>
          <w:instrText xml:space="preserve"> PAGEREF _Toc198046757 \h </w:instrText>
        </w:r>
        <w:r w:rsidRPr="001036E8">
          <w:rPr>
            <w:webHidden/>
          </w:rPr>
        </w:r>
        <w:r w:rsidRPr="001036E8">
          <w:rPr>
            <w:webHidden/>
          </w:rPr>
          <w:fldChar w:fldCharType="separate"/>
        </w:r>
        <w:r w:rsidR="00775ED7">
          <w:rPr>
            <w:webHidden/>
          </w:rPr>
          <w:t>1</w:t>
        </w:r>
        <w:r w:rsidRPr="001036E8">
          <w:rPr>
            <w:webHidden/>
          </w:rPr>
          <w:fldChar w:fldCharType="end"/>
        </w:r>
      </w:hyperlink>
    </w:p>
    <w:p w14:paraId="029D7153" w14:textId="3C97A075" w:rsidR="00F26156" w:rsidRPr="00F26156" w:rsidRDefault="00F26156">
      <w:pPr>
        <w:pStyle w:val="TOC2"/>
        <w:rPr>
          <w:rFonts w:asciiTheme="minorHAnsi" w:eastAsiaTheme="minorEastAsia" w:hAnsiTheme="minorHAnsi"/>
          <w:noProof/>
          <w:kern w:val="2"/>
          <w:sz w:val="24"/>
          <w14:ligatures w14:val="standardContextual"/>
        </w:rPr>
      </w:pPr>
      <w:hyperlink w:anchor="_Toc198046758" w:history="1">
        <w:r w:rsidRPr="00F26156">
          <w:rPr>
            <w:rStyle w:val="Hyperlink"/>
            <w:noProof/>
          </w:rPr>
          <w:t>1.1 Giới thiệu đề tài</w:t>
        </w:r>
        <w:r w:rsidRPr="00F26156">
          <w:rPr>
            <w:noProof/>
            <w:webHidden/>
          </w:rPr>
          <w:tab/>
        </w:r>
        <w:r w:rsidRPr="00F26156">
          <w:rPr>
            <w:noProof/>
            <w:webHidden/>
          </w:rPr>
          <w:fldChar w:fldCharType="begin"/>
        </w:r>
        <w:r w:rsidRPr="00F26156">
          <w:rPr>
            <w:noProof/>
            <w:webHidden/>
          </w:rPr>
          <w:instrText xml:space="preserve"> PAGEREF _Toc198046758 \h </w:instrText>
        </w:r>
        <w:r w:rsidRPr="00F26156">
          <w:rPr>
            <w:noProof/>
            <w:webHidden/>
          </w:rPr>
        </w:r>
        <w:r w:rsidRPr="00F26156">
          <w:rPr>
            <w:noProof/>
            <w:webHidden/>
          </w:rPr>
          <w:fldChar w:fldCharType="separate"/>
        </w:r>
        <w:r w:rsidR="00775ED7">
          <w:rPr>
            <w:noProof/>
            <w:webHidden/>
          </w:rPr>
          <w:t>1</w:t>
        </w:r>
        <w:r w:rsidRPr="00F26156">
          <w:rPr>
            <w:noProof/>
            <w:webHidden/>
          </w:rPr>
          <w:fldChar w:fldCharType="end"/>
        </w:r>
      </w:hyperlink>
    </w:p>
    <w:p w14:paraId="6D113D10" w14:textId="59A8D4FD" w:rsidR="00F26156" w:rsidRPr="00F26156" w:rsidRDefault="00F26156">
      <w:pPr>
        <w:pStyle w:val="TOC2"/>
        <w:rPr>
          <w:rFonts w:asciiTheme="minorHAnsi" w:eastAsiaTheme="minorEastAsia" w:hAnsiTheme="minorHAnsi"/>
          <w:noProof/>
          <w:kern w:val="2"/>
          <w:sz w:val="24"/>
          <w14:ligatures w14:val="standardContextual"/>
        </w:rPr>
      </w:pPr>
      <w:hyperlink w:anchor="_Toc198046759" w:history="1">
        <w:r w:rsidRPr="00F26156">
          <w:rPr>
            <w:rStyle w:val="Hyperlink"/>
            <w:noProof/>
          </w:rPr>
          <w:t>1.2 Mục tiêu thực hiện đề tài</w:t>
        </w:r>
        <w:r w:rsidRPr="00F26156">
          <w:rPr>
            <w:noProof/>
            <w:webHidden/>
          </w:rPr>
          <w:tab/>
        </w:r>
        <w:r w:rsidRPr="00F26156">
          <w:rPr>
            <w:noProof/>
            <w:webHidden/>
          </w:rPr>
          <w:fldChar w:fldCharType="begin"/>
        </w:r>
        <w:r w:rsidRPr="00F26156">
          <w:rPr>
            <w:noProof/>
            <w:webHidden/>
          </w:rPr>
          <w:instrText xml:space="preserve"> PAGEREF _Toc198046759 \h </w:instrText>
        </w:r>
        <w:r w:rsidRPr="00F26156">
          <w:rPr>
            <w:noProof/>
            <w:webHidden/>
          </w:rPr>
        </w:r>
        <w:r w:rsidRPr="00F26156">
          <w:rPr>
            <w:noProof/>
            <w:webHidden/>
          </w:rPr>
          <w:fldChar w:fldCharType="separate"/>
        </w:r>
        <w:r w:rsidR="00775ED7">
          <w:rPr>
            <w:noProof/>
            <w:webHidden/>
          </w:rPr>
          <w:t>1</w:t>
        </w:r>
        <w:r w:rsidRPr="00F26156">
          <w:rPr>
            <w:noProof/>
            <w:webHidden/>
          </w:rPr>
          <w:fldChar w:fldCharType="end"/>
        </w:r>
      </w:hyperlink>
    </w:p>
    <w:p w14:paraId="49608CB2" w14:textId="3BDE1F94" w:rsidR="00F26156" w:rsidRPr="001036E8" w:rsidRDefault="00F26156" w:rsidP="001036E8">
      <w:pPr>
        <w:pStyle w:val="TOC1"/>
        <w:rPr>
          <w:rFonts w:asciiTheme="minorHAnsi" w:eastAsiaTheme="minorEastAsia" w:hAnsiTheme="minorHAnsi"/>
          <w:kern w:val="2"/>
          <w:sz w:val="24"/>
          <w14:ligatures w14:val="standardContextual"/>
        </w:rPr>
      </w:pPr>
      <w:hyperlink w:anchor="_Toc198046760" w:history="1">
        <w:r w:rsidRPr="001036E8">
          <w:rPr>
            <w:rStyle w:val="Hyperlink"/>
            <w:bCs w:val="0"/>
          </w:rPr>
          <w:t>CHƯƠNG 2. CƠ SỞ LÝ THUYẾT</w:t>
        </w:r>
        <w:r w:rsidRPr="001036E8">
          <w:rPr>
            <w:webHidden/>
          </w:rPr>
          <w:tab/>
        </w:r>
        <w:r w:rsidRPr="001036E8">
          <w:rPr>
            <w:webHidden/>
          </w:rPr>
          <w:fldChar w:fldCharType="begin"/>
        </w:r>
        <w:r w:rsidRPr="001036E8">
          <w:rPr>
            <w:webHidden/>
          </w:rPr>
          <w:instrText xml:space="preserve"> PAGEREF _Toc198046760 \h </w:instrText>
        </w:r>
        <w:r w:rsidRPr="001036E8">
          <w:rPr>
            <w:webHidden/>
          </w:rPr>
        </w:r>
        <w:r w:rsidRPr="001036E8">
          <w:rPr>
            <w:webHidden/>
          </w:rPr>
          <w:fldChar w:fldCharType="separate"/>
        </w:r>
        <w:r w:rsidR="00775ED7">
          <w:rPr>
            <w:webHidden/>
          </w:rPr>
          <w:t>2</w:t>
        </w:r>
        <w:r w:rsidRPr="001036E8">
          <w:rPr>
            <w:webHidden/>
          </w:rPr>
          <w:fldChar w:fldCharType="end"/>
        </w:r>
      </w:hyperlink>
    </w:p>
    <w:p w14:paraId="18025937" w14:textId="470906D0" w:rsidR="00F26156" w:rsidRPr="00F26156" w:rsidRDefault="00F26156">
      <w:pPr>
        <w:pStyle w:val="TOC2"/>
        <w:rPr>
          <w:rFonts w:asciiTheme="minorHAnsi" w:eastAsiaTheme="minorEastAsia" w:hAnsiTheme="minorHAnsi"/>
          <w:noProof/>
          <w:kern w:val="2"/>
          <w:sz w:val="24"/>
          <w14:ligatures w14:val="standardContextual"/>
        </w:rPr>
      </w:pPr>
      <w:hyperlink w:anchor="_Toc198046761" w:history="1">
        <w:r w:rsidRPr="00F26156">
          <w:rPr>
            <w:rStyle w:val="Hyperlink"/>
            <w:noProof/>
          </w:rPr>
          <w:t>2.1 Địa chỉ ipv4 và ipv6</w:t>
        </w:r>
        <w:r w:rsidRPr="00F26156">
          <w:rPr>
            <w:noProof/>
            <w:webHidden/>
          </w:rPr>
          <w:tab/>
        </w:r>
        <w:r w:rsidRPr="00F26156">
          <w:rPr>
            <w:noProof/>
            <w:webHidden/>
          </w:rPr>
          <w:fldChar w:fldCharType="begin"/>
        </w:r>
        <w:r w:rsidRPr="00F26156">
          <w:rPr>
            <w:noProof/>
            <w:webHidden/>
          </w:rPr>
          <w:instrText xml:space="preserve"> PAGEREF _Toc198046761 \h </w:instrText>
        </w:r>
        <w:r w:rsidRPr="00F26156">
          <w:rPr>
            <w:noProof/>
            <w:webHidden/>
          </w:rPr>
        </w:r>
        <w:r w:rsidRPr="00F26156">
          <w:rPr>
            <w:noProof/>
            <w:webHidden/>
          </w:rPr>
          <w:fldChar w:fldCharType="separate"/>
        </w:r>
        <w:r w:rsidR="00775ED7">
          <w:rPr>
            <w:noProof/>
            <w:webHidden/>
          </w:rPr>
          <w:t>2</w:t>
        </w:r>
        <w:r w:rsidRPr="00F26156">
          <w:rPr>
            <w:noProof/>
            <w:webHidden/>
          </w:rPr>
          <w:fldChar w:fldCharType="end"/>
        </w:r>
      </w:hyperlink>
    </w:p>
    <w:p w14:paraId="2D255093" w14:textId="6A22A1B2"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62" w:history="1">
        <w:r w:rsidRPr="00F26156">
          <w:rPr>
            <w:rStyle w:val="Hyperlink"/>
            <w:noProof/>
          </w:rPr>
          <w:t>2.1.1 Địa chỉ ipv4</w:t>
        </w:r>
        <w:r w:rsidRPr="00F26156">
          <w:rPr>
            <w:noProof/>
            <w:webHidden/>
          </w:rPr>
          <w:tab/>
        </w:r>
        <w:r w:rsidRPr="00F26156">
          <w:rPr>
            <w:noProof/>
            <w:webHidden/>
          </w:rPr>
          <w:fldChar w:fldCharType="begin"/>
        </w:r>
        <w:r w:rsidRPr="00F26156">
          <w:rPr>
            <w:noProof/>
            <w:webHidden/>
          </w:rPr>
          <w:instrText xml:space="preserve"> PAGEREF _Toc198046762 \h </w:instrText>
        </w:r>
        <w:r w:rsidRPr="00F26156">
          <w:rPr>
            <w:noProof/>
            <w:webHidden/>
          </w:rPr>
        </w:r>
        <w:r w:rsidRPr="00F26156">
          <w:rPr>
            <w:noProof/>
            <w:webHidden/>
          </w:rPr>
          <w:fldChar w:fldCharType="separate"/>
        </w:r>
        <w:r w:rsidR="00775ED7">
          <w:rPr>
            <w:noProof/>
            <w:webHidden/>
          </w:rPr>
          <w:t>2</w:t>
        </w:r>
        <w:r w:rsidRPr="00F26156">
          <w:rPr>
            <w:noProof/>
            <w:webHidden/>
          </w:rPr>
          <w:fldChar w:fldCharType="end"/>
        </w:r>
      </w:hyperlink>
    </w:p>
    <w:p w14:paraId="0B90D6B8" w14:textId="5CE8AC76"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63" w:history="1">
        <w:r w:rsidRPr="00F26156">
          <w:rPr>
            <w:rStyle w:val="Hyperlink"/>
            <w:noProof/>
          </w:rPr>
          <w:t>2.1.2 Địa chỉ ipv6</w:t>
        </w:r>
        <w:r w:rsidRPr="00F26156">
          <w:rPr>
            <w:noProof/>
            <w:webHidden/>
          </w:rPr>
          <w:tab/>
        </w:r>
        <w:r w:rsidRPr="00F26156">
          <w:rPr>
            <w:noProof/>
            <w:webHidden/>
          </w:rPr>
          <w:fldChar w:fldCharType="begin"/>
        </w:r>
        <w:r w:rsidRPr="00F26156">
          <w:rPr>
            <w:noProof/>
            <w:webHidden/>
          </w:rPr>
          <w:instrText xml:space="preserve"> PAGEREF _Toc198046763 \h </w:instrText>
        </w:r>
        <w:r w:rsidRPr="00F26156">
          <w:rPr>
            <w:noProof/>
            <w:webHidden/>
          </w:rPr>
        </w:r>
        <w:r w:rsidRPr="00F26156">
          <w:rPr>
            <w:noProof/>
            <w:webHidden/>
          </w:rPr>
          <w:fldChar w:fldCharType="separate"/>
        </w:r>
        <w:r w:rsidR="00775ED7">
          <w:rPr>
            <w:noProof/>
            <w:webHidden/>
          </w:rPr>
          <w:t>2</w:t>
        </w:r>
        <w:r w:rsidRPr="00F26156">
          <w:rPr>
            <w:noProof/>
            <w:webHidden/>
          </w:rPr>
          <w:fldChar w:fldCharType="end"/>
        </w:r>
      </w:hyperlink>
    </w:p>
    <w:p w14:paraId="4E8A16FA" w14:textId="0FC06FE3" w:rsidR="00F26156" w:rsidRPr="00F26156" w:rsidRDefault="00F26156">
      <w:pPr>
        <w:pStyle w:val="TOC2"/>
        <w:rPr>
          <w:rFonts w:asciiTheme="minorHAnsi" w:eastAsiaTheme="minorEastAsia" w:hAnsiTheme="minorHAnsi"/>
          <w:noProof/>
          <w:kern w:val="2"/>
          <w:sz w:val="24"/>
          <w14:ligatures w14:val="standardContextual"/>
        </w:rPr>
      </w:pPr>
      <w:hyperlink w:anchor="_Toc198046764" w:history="1">
        <w:r w:rsidRPr="00F26156">
          <w:rPr>
            <w:rStyle w:val="Hyperlink"/>
            <w:noProof/>
          </w:rPr>
          <w:t>2.2 Giao thức định tuyến</w:t>
        </w:r>
        <w:r w:rsidRPr="00F26156">
          <w:rPr>
            <w:noProof/>
            <w:webHidden/>
          </w:rPr>
          <w:tab/>
        </w:r>
        <w:r w:rsidRPr="00F26156">
          <w:rPr>
            <w:noProof/>
            <w:webHidden/>
          </w:rPr>
          <w:fldChar w:fldCharType="begin"/>
        </w:r>
        <w:r w:rsidRPr="00F26156">
          <w:rPr>
            <w:noProof/>
            <w:webHidden/>
          </w:rPr>
          <w:instrText xml:space="preserve"> PAGEREF _Toc198046764 \h </w:instrText>
        </w:r>
        <w:r w:rsidRPr="00F26156">
          <w:rPr>
            <w:noProof/>
            <w:webHidden/>
          </w:rPr>
        </w:r>
        <w:r w:rsidRPr="00F26156">
          <w:rPr>
            <w:noProof/>
            <w:webHidden/>
          </w:rPr>
          <w:fldChar w:fldCharType="separate"/>
        </w:r>
        <w:r w:rsidR="00775ED7">
          <w:rPr>
            <w:noProof/>
            <w:webHidden/>
          </w:rPr>
          <w:t>2</w:t>
        </w:r>
        <w:r w:rsidRPr="00F26156">
          <w:rPr>
            <w:noProof/>
            <w:webHidden/>
          </w:rPr>
          <w:fldChar w:fldCharType="end"/>
        </w:r>
      </w:hyperlink>
    </w:p>
    <w:p w14:paraId="22A04F43" w14:textId="2E546F15"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65" w:history="1">
        <w:r w:rsidRPr="00F26156">
          <w:rPr>
            <w:rStyle w:val="Hyperlink"/>
            <w:noProof/>
          </w:rPr>
          <w:t>2.2.1 EIGRP (Enhanced Interior Gateway Routing Protocol)</w:t>
        </w:r>
        <w:r w:rsidRPr="00F26156">
          <w:rPr>
            <w:noProof/>
            <w:webHidden/>
          </w:rPr>
          <w:tab/>
        </w:r>
        <w:r w:rsidRPr="00F26156">
          <w:rPr>
            <w:noProof/>
            <w:webHidden/>
          </w:rPr>
          <w:fldChar w:fldCharType="begin"/>
        </w:r>
        <w:r w:rsidRPr="00F26156">
          <w:rPr>
            <w:noProof/>
            <w:webHidden/>
          </w:rPr>
          <w:instrText xml:space="preserve"> PAGEREF _Toc198046765 \h </w:instrText>
        </w:r>
        <w:r w:rsidRPr="00F26156">
          <w:rPr>
            <w:noProof/>
            <w:webHidden/>
          </w:rPr>
        </w:r>
        <w:r w:rsidRPr="00F26156">
          <w:rPr>
            <w:noProof/>
            <w:webHidden/>
          </w:rPr>
          <w:fldChar w:fldCharType="separate"/>
        </w:r>
        <w:r w:rsidR="00775ED7">
          <w:rPr>
            <w:noProof/>
            <w:webHidden/>
          </w:rPr>
          <w:t>2</w:t>
        </w:r>
        <w:r w:rsidRPr="00F26156">
          <w:rPr>
            <w:noProof/>
            <w:webHidden/>
          </w:rPr>
          <w:fldChar w:fldCharType="end"/>
        </w:r>
      </w:hyperlink>
    </w:p>
    <w:p w14:paraId="7B0D7A07" w14:textId="54E46FD6"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66" w:history="1">
        <w:r w:rsidRPr="00F26156">
          <w:rPr>
            <w:rStyle w:val="Hyperlink"/>
            <w:noProof/>
          </w:rPr>
          <w:t>2.2.2 OSPF (Open Shortest Path First)</w:t>
        </w:r>
        <w:r w:rsidRPr="00F26156">
          <w:rPr>
            <w:noProof/>
            <w:webHidden/>
          </w:rPr>
          <w:tab/>
        </w:r>
        <w:r w:rsidRPr="00F26156">
          <w:rPr>
            <w:noProof/>
            <w:webHidden/>
          </w:rPr>
          <w:fldChar w:fldCharType="begin"/>
        </w:r>
        <w:r w:rsidRPr="00F26156">
          <w:rPr>
            <w:noProof/>
            <w:webHidden/>
          </w:rPr>
          <w:instrText xml:space="preserve"> PAGEREF _Toc198046766 \h </w:instrText>
        </w:r>
        <w:r w:rsidRPr="00F26156">
          <w:rPr>
            <w:noProof/>
            <w:webHidden/>
          </w:rPr>
        </w:r>
        <w:r w:rsidRPr="00F26156">
          <w:rPr>
            <w:noProof/>
            <w:webHidden/>
          </w:rPr>
          <w:fldChar w:fldCharType="separate"/>
        </w:r>
        <w:r w:rsidR="00775ED7">
          <w:rPr>
            <w:noProof/>
            <w:webHidden/>
          </w:rPr>
          <w:t>3</w:t>
        </w:r>
        <w:r w:rsidRPr="00F26156">
          <w:rPr>
            <w:noProof/>
            <w:webHidden/>
          </w:rPr>
          <w:fldChar w:fldCharType="end"/>
        </w:r>
      </w:hyperlink>
    </w:p>
    <w:p w14:paraId="4F0F63B1" w14:textId="45EF116B" w:rsidR="00F26156" w:rsidRPr="00F26156" w:rsidRDefault="00F26156">
      <w:pPr>
        <w:pStyle w:val="TOC2"/>
        <w:rPr>
          <w:rFonts w:asciiTheme="minorHAnsi" w:eastAsiaTheme="minorEastAsia" w:hAnsiTheme="minorHAnsi"/>
          <w:noProof/>
          <w:kern w:val="2"/>
          <w:sz w:val="24"/>
          <w14:ligatures w14:val="standardContextual"/>
        </w:rPr>
      </w:pPr>
      <w:hyperlink w:anchor="_Toc198046767" w:history="1">
        <w:r w:rsidRPr="00F26156">
          <w:rPr>
            <w:rStyle w:val="Hyperlink"/>
            <w:noProof/>
          </w:rPr>
          <w:t>2.3 Giao thức PPP (Point-to-Point Protocol)</w:t>
        </w:r>
        <w:r w:rsidRPr="00F26156">
          <w:rPr>
            <w:noProof/>
            <w:webHidden/>
          </w:rPr>
          <w:tab/>
        </w:r>
        <w:r w:rsidRPr="00F26156">
          <w:rPr>
            <w:noProof/>
            <w:webHidden/>
          </w:rPr>
          <w:fldChar w:fldCharType="begin"/>
        </w:r>
        <w:r w:rsidRPr="00F26156">
          <w:rPr>
            <w:noProof/>
            <w:webHidden/>
          </w:rPr>
          <w:instrText xml:space="preserve"> PAGEREF _Toc198046767 \h </w:instrText>
        </w:r>
        <w:r w:rsidRPr="00F26156">
          <w:rPr>
            <w:noProof/>
            <w:webHidden/>
          </w:rPr>
        </w:r>
        <w:r w:rsidRPr="00F26156">
          <w:rPr>
            <w:noProof/>
            <w:webHidden/>
          </w:rPr>
          <w:fldChar w:fldCharType="separate"/>
        </w:r>
        <w:r w:rsidR="00775ED7">
          <w:rPr>
            <w:noProof/>
            <w:webHidden/>
          </w:rPr>
          <w:t>4</w:t>
        </w:r>
        <w:r w:rsidRPr="00F26156">
          <w:rPr>
            <w:noProof/>
            <w:webHidden/>
          </w:rPr>
          <w:fldChar w:fldCharType="end"/>
        </w:r>
      </w:hyperlink>
    </w:p>
    <w:p w14:paraId="1C704E9A" w14:textId="55E0C5E0" w:rsidR="00F26156" w:rsidRPr="00F26156" w:rsidRDefault="00F26156">
      <w:pPr>
        <w:pStyle w:val="TOC2"/>
        <w:rPr>
          <w:rFonts w:asciiTheme="minorHAnsi" w:eastAsiaTheme="minorEastAsia" w:hAnsiTheme="minorHAnsi"/>
          <w:noProof/>
          <w:kern w:val="2"/>
          <w:sz w:val="24"/>
          <w14:ligatures w14:val="standardContextual"/>
        </w:rPr>
      </w:pPr>
      <w:hyperlink w:anchor="_Toc198046768" w:history="1">
        <w:r w:rsidRPr="00F26156">
          <w:rPr>
            <w:rStyle w:val="Hyperlink"/>
            <w:noProof/>
          </w:rPr>
          <w:t>2.4 GRE Tunnel (Generic Routing Encapsulation)</w:t>
        </w:r>
        <w:r w:rsidRPr="00F26156">
          <w:rPr>
            <w:noProof/>
            <w:webHidden/>
          </w:rPr>
          <w:tab/>
        </w:r>
        <w:r w:rsidRPr="00F26156">
          <w:rPr>
            <w:noProof/>
            <w:webHidden/>
          </w:rPr>
          <w:fldChar w:fldCharType="begin"/>
        </w:r>
        <w:r w:rsidRPr="00F26156">
          <w:rPr>
            <w:noProof/>
            <w:webHidden/>
          </w:rPr>
          <w:instrText xml:space="preserve"> PAGEREF _Toc198046768 \h </w:instrText>
        </w:r>
        <w:r w:rsidRPr="00F26156">
          <w:rPr>
            <w:noProof/>
            <w:webHidden/>
          </w:rPr>
        </w:r>
        <w:r w:rsidRPr="00F26156">
          <w:rPr>
            <w:noProof/>
            <w:webHidden/>
          </w:rPr>
          <w:fldChar w:fldCharType="separate"/>
        </w:r>
        <w:r w:rsidR="00775ED7">
          <w:rPr>
            <w:noProof/>
            <w:webHidden/>
          </w:rPr>
          <w:t>4</w:t>
        </w:r>
        <w:r w:rsidRPr="00F26156">
          <w:rPr>
            <w:noProof/>
            <w:webHidden/>
          </w:rPr>
          <w:fldChar w:fldCharType="end"/>
        </w:r>
      </w:hyperlink>
    </w:p>
    <w:p w14:paraId="1B84207F" w14:textId="3835A1DC" w:rsidR="00F26156" w:rsidRPr="00F26156" w:rsidRDefault="00F26156">
      <w:pPr>
        <w:pStyle w:val="TOC2"/>
        <w:rPr>
          <w:rFonts w:asciiTheme="minorHAnsi" w:eastAsiaTheme="minorEastAsia" w:hAnsiTheme="minorHAnsi"/>
          <w:noProof/>
          <w:kern w:val="2"/>
          <w:sz w:val="24"/>
          <w14:ligatures w14:val="standardContextual"/>
        </w:rPr>
      </w:pPr>
      <w:hyperlink w:anchor="_Toc198046769" w:history="1">
        <w:r w:rsidRPr="00F26156">
          <w:rPr>
            <w:rStyle w:val="Hyperlink"/>
            <w:noProof/>
          </w:rPr>
          <w:t>2.5 NAT và DHCP</w:t>
        </w:r>
        <w:r w:rsidRPr="00F26156">
          <w:rPr>
            <w:noProof/>
            <w:webHidden/>
          </w:rPr>
          <w:tab/>
        </w:r>
        <w:r w:rsidRPr="00F26156">
          <w:rPr>
            <w:noProof/>
            <w:webHidden/>
          </w:rPr>
          <w:fldChar w:fldCharType="begin"/>
        </w:r>
        <w:r w:rsidRPr="00F26156">
          <w:rPr>
            <w:noProof/>
            <w:webHidden/>
          </w:rPr>
          <w:instrText xml:space="preserve"> PAGEREF _Toc198046769 \h </w:instrText>
        </w:r>
        <w:r w:rsidRPr="00F26156">
          <w:rPr>
            <w:noProof/>
            <w:webHidden/>
          </w:rPr>
        </w:r>
        <w:r w:rsidRPr="00F26156">
          <w:rPr>
            <w:noProof/>
            <w:webHidden/>
          </w:rPr>
          <w:fldChar w:fldCharType="separate"/>
        </w:r>
        <w:r w:rsidR="00775ED7">
          <w:rPr>
            <w:noProof/>
            <w:webHidden/>
          </w:rPr>
          <w:t>5</w:t>
        </w:r>
        <w:r w:rsidRPr="00F26156">
          <w:rPr>
            <w:noProof/>
            <w:webHidden/>
          </w:rPr>
          <w:fldChar w:fldCharType="end"/>
        </w:r>
      </w:hyperlink>
    </w:p>
    <w:p w14:paraId="36DF649B" w14:textId="21A216F2"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70" w:history="1">
        <w:r w:rsidRPr="00F26156">
          <w:rPr>
            <w:rStyle w:val="Hyperlink"/>
            <w:noProof/>
          </w:rPr>
          <w:t>2.5.1 NAT (Network Address Translation)</w:t>
        </w:r>
        <w:r w:rsidRPr="00F26156">
          <w:rPr>
            <w:noProof/>
            <w:webHidden/>
          </w:rPr>
          <w:tab/>
        </w:r>
        <w:r w:rsidRPr="00F26156">
          <w:rPr>
            <w:noProof/>
            <w:webHidden/>
          </w:rPr>
          <w:fldChar w:fldCharType="begin"/>
        </w:r>
        <w:r w:rsidRPr="00F26156">
          <w:rPr>
            <w:noProof/>
            <w:webHidden/>
          </w:rPr>
          <w:instrText xml:space="preserve"> PAGEREF _Toc198046770 \h </w:instrText>
        </w:r>
        <w:r w:rsidRPr="00F26156">
          <w:rPr>
            <w:noProof/>
            <w:webHidden/>
          </w:rPr>
        </w:r>
        <w:r w:rsidRPr="00F26156">
          <w:rPr>
            <w:noProof/>
            <w:webHidden/>
          </w:rPr>
          <w:fldChar w:fldCharType="separate"/>
        </w:r>
        <w:r w:rsidR="00775ED7">
          <w:rPr>
            <w:noProof/>
            <w:webHidden/>
          </w:rPr>
          <w:t>5</w:t>
        </w:r>
        <w:r w:rsidRPr="00F26156">
          <w:rPr>
            <w:noProof/>
            <w:webHidden/>
          </w:rPr>
          <w:fldChar w:fldCharType="end"/>
        </w:r>
      </w:hyperlink>
    </w:p>
    <w:p w14:paraId="33235830" w14:textId="3D4A4C6A"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71" w:history="1">
        <w:r w:rsidRPr="00F26156">
          <w:rPr>
            <w:rStyle w:val="Hyperlink"/>
            <w:noProof/>
          </w:rPr>
          <w:t>2.5.2 DHCP (Dynamic Host Configuration Protocol)</w:t>
        </w:r>
        <w:r w:rsidRPr="00F26156">
          <w:rPr>
            <w:noProof/>
            <w:webHidden/>
          </w:rPr>
          <w:tab/>
        </w:r>
        <w:r w:rsidRPr="00F26156">
          <w:rPr>
            <w:noProof/>
            <w:webHidden/>
          </w:rPr>
          <w:fldChar w:fldCharType="begin"/>
        </w:r>
        <w:r w:rsidRPr="00F26156">
          <w:rPr>
            <w:noProof/>
            <w:webHidden/>
          </w:rPr>
          <w:instrText xml:space="preserve"> PAGEREF _Toc198046771 \h </w:instrText>
        </w:r>
        <w:r w:rsidRPr="00F26156">
          <w:rPr>
            <w:noProof/>
            <w:webHidden/>
          </w:rPr>
        </w:r>
        <w:r w:rsidRPr="00F26156">
          <w:rPr>
            <w:noProof/>
            <w:webHidden/>
          </w:rPr>
          <w:fldChar w:fldCharType="separate"/>
        </w:r>
        <w:r w:rsidR="00775ED7">
          <w:rPr>
            <w:noProof/>
            <w:webHidden/>
          </w:rPr>
          <w:t>6</w:t>
        </w:r>
        <w:r w:rsidRPr="00F26156">
          <w:rPr>
            <w:noProof/>
            <w:webHidden/>
          </w:rPr>
          <w:fldChar w:fldCharType="end"/>
        </w:r>
      </w:hyperlink>
    </w:p>
    <w:p w14:paraId="6DFB0705" w14:textId="64F86A9B" w:rsidR="00F26156" w:rsidRPr="00F26156" w:rsidRDefault="00F26156">
      <w:pPr>
        <w:pStyle w:val="TOC2"/>
        <w:rPr>
          <w:rFonts w:asciiTheme="minorHAnsi" w:eastAsiaTheme="minorEastAsia" w:hAnsiTheme="minorHAnsi"/>
          <w:noProof/>
          <w:kern w:val="2"/>
          <w:sz w:val="24"/>
          <w14:ligatures w14:val="standardContextual"/>
        </w:rPr>
      </w:pPr>
      <w:hyperlink w:anchor="_Toc198046772" w:history="1">
        <w:r w:rsidRPr="00F26156">
          <w:rPr>
            <w:rStyle w:val="Hyperlink"/>
            <w:noProof/>
          </w:rPr>
          <w:t>2.6 Chuyển mạch và EtherChannel</w:t>
        </w:r>
        <w:r w:rsidRPr="00F26156">
          <w:rPr>
            <w:noProof/>
            <w:webHidden/>
          </w:rPr>
          <w:tab/>
        </w:r>
        <w:r w:rsidRPr="00F26156">
          <w:rPr>
            <w:noProof/>
            <w:webHidden/>
          </w:rPr>
          <w:fldChar w:fldCharType="begin"/>
        </w:r>
        <w:r w:rsidRPr="00F26156">
          <w:rPr>
            <w:noProof/>
            <w:webHidden/>
          </w:rPr>
          <w:instrText xml:space="preserve"> PAGEREF _Toc198046772 \h </w:instrText>
        </w:r>
        <w:r w:rsidRPr="00F26156">
          <w:rPr>
            <w:noProof/>
            <w:webHidden/>
          </w:rPr>
        </w:r>
        <w:r w:rsidRPr="00F26156">
          <w:rPr>
            <w:noProof/>
            <w:webHidden/>
          </w:rPr>
          <w:fldChar w:fldCharType="separate"/>
        </w:r>
        <w:r w:rsidR="00775ED7">
          <w:rPr>
            <w:noProof/>
            <w:webHidden/>
          </w:rPr>
          <w:t>7</w:t>
        </w:r>
        <w:r w:rsidRPr="00F26156">
          <w:rPr>
            <w:noProof/>
            <w:webHidden/>
          </w:rPr>
          <w:fldChar w:fldCharType="end"/>
        </w:r>
      </w:hyperlink>
    </w:p>
    <w:p w14:paraId="524945FF" w14:textId="1A07CCB7"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73" w:history="1">
        <w:r w:rsidRPr="00F26156">
          <w:rPr>
            <w:rStyle w:val="Hyperlink"/>
            <w:noProof/>
          </w:rPr>
          <w:t>2.6.1 Chuyển mạch và VLAN</w:t>
        </w:r>
        <w:r w:rsidRPr="00F26156">
          <w:rPr>
            <w:noProof/>
            <w:webHidden/>
          </w:rPr>
          <w:tab/>
        </w:r>
        <w:r w:rsidRPr="00F26156">
          <w:rPr>
            <w:noProof/>
            <w:webHidden/>
          </w:rPr>
          <w:fldChar w:fldCharType="begin"/>
        </w:r>
        <w:r w:rsidRPr="00F26156">
          <w:rPr>
            <w:noProof/>
            <w:webHidden/>
          </w:rPr>
          <w:instrText xml:space="preserve"> PAGEREF _Toc198046773 \h </w:instrText>
        </w:r>
        <w:r w:rsidRPr="00F26156">
          <w:rPr>
            <w:noProof/>
            <w:webHidden/>
          </w:rPr>
        </w:r>
        <w:r w:rsidRPr="00F26156">
          <w:rPr>
            <w:noProof/>
            <w:webHidden/>
          </w:rPr>
          <w:fldChar w:fldCharType="separate"/>
        </w:r>
        <w:r w:rsidR="00775ED7">
          <w:rPr>
            <w:noProof/>
            <w:webHidden/>
          </w:rPr>
          <w:t>7</w:t>
        </w:r>
        <w:r w:rsidRPr="00F26156">
          <w:rPr>
            <w:noProof/>
            <w:webHidden/>
          </w:rPr>
          <w:fldChar w:fldCharType="end"/>
        </w:r>
      </w:hyperlink>
    </w:p>
    <w:p w14:paraId="600F3927" w14:textId="5405AD12"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74" w:history="1">
        <w:r w:rsidRPr="00F26156">
          <w:rPr>
            <w:rStyle w:val="Hyperlink"/>
            <w:noProof/>
          </w:rPr>
          <w:t>2.6.2 Spanning Tree Protocol (STP) và Rapid PVST+</w:t>
        </w:r>
        <w:r w:rsidRPr="00F26156">
          <w:rPr>
            <w:noProof/>
            <w:webHidden/>
          </w:rPr>
          <w:tab/>
        </w:r>
        <w:r w:rsidRPr="00F26156">
          <w:rPr>
            <w:noProof/>
            <w:webHidden/>
          </w:rPr>
          <w:fldChar w:fldCharType="begin"/>
        </w:r>
        <w:r w:rsidRPr="00F26156">
          <w:rPr>
            <w:noProof/>
            <w:webHidden/>
          </w:rPr>
          <w:instrText xml:space="preserve"> PAGEREF _Toc198046774 \h </w:instrText>
        </w:r>
        <w:r w:rsidRPr="00F26156">
          <w:rPr>
            <w:noProof/>
            <w:webHidden/>
          </w:rPr>
        </w:r>
        <w:r w:rsidRPr="00F26156">
          <w:rPr>
            <w:noProof/>
            <w:webHidden/>
          </w:rPr>
          <w:fldChar w:fldCharType="separate"/>
        </w:r>
        <w:r w:rsidR="00775ED7">
          <w:rPr>
            <w:noProof/>
            <w:webHidden/>
          </w:rPr>
          <w:t>7</w:t>
        </w:r>
        <w:r w:rsidRPr="00F26156">
          <w:rPr>
            <w:noProof/>
            <w:webHidden/>
          </w:rPr>
          <w:fldChar w:fldCharType="end"/>
        </w:r>
      </w:hyperlink>
    </w:p>
    <w:p w14:paraId="43106E20" w14:textId="7BBF8002"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75" w:history="1">
        <w:r w:rsidRPr="00F26156">
          <w:rPr>
            <w:rStyle w:val="Hyperlink"/>
            <w:noProof/>
          </w:rPr>
          <w:t>2.6.3 EtherChannel với LACP</w:t>
        </w:r>
        <w:r w:rsidRPr="00F26156">
          <w:rPr>
            <w:noProof/>
            <w:webHidden/>
          </w:rPr>
          <w:tab/>
        </w:r>
        <w:r w:rsidRPr="00F26156">
          <w:rPr>
            <w:noProof/>
            <w:webHidden/>
          </w:rPr>
          <w:fldChar w:fldCharType="begin"/>
        </w:r>
        <w:r w:rsidRPr="00F26156">
          <w:rPr>
            <w:noProof/>
            <w:webHidden/>
          </w:rPr>
          <w:instrText xml:space="preserve"> PAGEREF _Toc198046775 \h </w:instrText>
        </w:r>
        <w:r w:rsidRPr="00F26156">
          <w:rPr>
            <w:noProof/>
            <w:webHidden/>
          </w:rPr>
        </w:r>
        <w:r w:rsidRPr="00F26156">
          <w:rPr>
            <w:noProof/>
            <w:webHidden/>
          </w:rPr>
          <w:fldChar w:fldCharType="separate"/>
        </w:r>
        <w:r w:rsidR="00775ED7">
          <w:rPr>
            <w:noProof/>
            <w:webHidden/>
          </w:rPr>
          <w:t>8</w:t>
        </w:r>
        <w:r w:rsidRPr="00F26156">
          <w:rPr>
            <w:noProof/>
            <w:webHidden/>
          </w:rPr>
          <w:fldChar w:fldCharType="end"/>
        </w:r>
      </w:hyperlink>
    </w:p>
    <w:p w14:paraId="685D9D1C" w14:textId="73C990F6" w:rsidR="00F26156" w:rsidRPr="00F26156" w:rsidRDefault="00F26156">
      <w:pPr>
        <w:pStyle w:val="TOC2"/>
        <w:rPr>
          <w:rFonts w:asciiTheme="minorHAnsi" w:eastAsiaTheme="minorEastAsia" w:hAnsiTheme="minorHAnsi"/>
          <w:noProof/>
          <w:kern w:val="2"/>
          <w:sz w:val="24"/>
          <w14:ligatures w14:val="standardContextual"/>
        </w:rPr>
      </w:pPr>
      <w:hyperlink w:anchor="_Toc198046776" w:history="1">
        <w:r w:rsidRPr="00F26156">
          <w:rPr>
            <w:rStyle w:val="Hyperlink"/>
            <w:noProof/>
          </w:rPr>
          <w:t>2.7 DHCPv6 và Relay Agent</w:t>
        </w:r>
        <w:r w:rsidRPr="00F26156">
          <w:rPr>
            <w:noProof/>
            <w:webHidden/>
          </w:rPr>
          <w:tab/>
        </w:r>
        <w:r w:rsidRPr="00F26156">
          <w:rPr>
            <w:noProof/>
            <w:webHidden/>
          </w:rPr>
          <w:fldChar w:fldCharType="begin"/>
        </w:r>
        <w:r w:rsidRPr="00F26156">
          <w:rPr>
            <w:noProof/>
            <w:webHidden/>
          </w:rPr>
          <w:instrText xml:space="preserve"> PAGEREF _Toc198046776 \h </w:instrText>
        </w:r>
        <w:r w:rsidRPr="00F26156">
          <w:rPr>
            <w:noProof/>
            <w:webHidden/>
          </w:rPr>
        </w:r>
        <w:r w:rsidRPr="00F26156">
          <w:rPr>
            <w:noProof/>
            <w:webHidden/>
          </w:rPr>
          <w:fldChar w:fldCharType="separate"/>
        </w:r>
        <w:r w:rsidR="00775ED7">
          <w:rPr>
            <w:noProof/>
            <w:webHidden/>
          </w:rPr>
          <w:t>8</w:t>
        </w:r>
        <w:r w:rsidRPr="00F26156">
          <w:rPr>
            <w:noProof/>
            <w:webHidden/>
          </w:rPr>
          <w:fldChar w:fldCharType="end"/>
        </w:r>
      </w:hyperlink>
    </w:p>
    <w:p w14:paraId="6A61330E" w14:textId="0C860171"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77" w:history="1">
        <w:r w:rsidRPr="00F26156">
          <w:rPr>
            <w:rStyle w:val="Hyperlink"/>
            <w:noProof/>
          </w:rPr>
          <w:t>2.7.1 Stateless DHCPv6</w:t>
        </w:r>
        <w:r w:rsidRPr="00F26156">
          <w:rPr>
            <w:noProof/>
            <w:webHidden/>
          </w:rPr>
          <w:tab/>
        </w:r>
        <w:r w:rsidRPr="00F26156">
          <w:rPr>
            <w:noProof/>
            <w:webHidden/>
          </w:rPr>
          <w:fldChar w:fldCharType="begin"/>
        </w:r>
        <w:r w:rsidRPr="00F26156">
          <w:rPr>
            <w:noProof/>
            <w:webHidden/>
          </w:rPr>
          <w:instrText xml:space="preserve"> PAGEREF _Toc198046777 \h </w:instrText>
        </w:r>
        <w:r w:rsidRPr="00F26156">
          <w:rPr>
            <w:noProof/>
            <w:webHidden/>
          </w:rPr>
        </w:r>
        <w:r w:rsidRPr="00F26156">
          <w:rPr>
            <w:noProof/>
            <w:webHidden/>
          </w:rPr>
          <w:fldChar w:fldCharType="separate"/>
        </w:r>
        <w:r w:rsidR="00775ED7">
          <w:rPr>
            <w:noProof/>
            <w:webHidden/>
          </w:rPr>
          <w:t>8</w:t>
        </w:r>
        <w:r w:rsidRPr="00F26156">
          <w:rPr>
            <w:noProof/>
            <w:webHidden/>
          </w:rPr>
          <w:fldChar w:fldCharType="end"/>
        </w:r>
      </w:hyperlink>
    </w:p>
    <w:p w14:paraId="2DF091E7" w14:textId="6134A990"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78" w:history="1">
        <w:r w:rsidRPr="00F26156">
          <w:rPr>
            <w:rStyle w:val="Hyperlink"/>
            <w:noProof/>
          </w:rPr>
          <w:t>2.7.2 Relay Agent</w:t>
        </w:r>
        <w:r w:rsidRPr="00F26156">
          <w:rPr>
            <w:noProof/>
            <w:webHidden/>
          </w:rPr>
          <w:tab/>
        </w:r>
        <w:r w:rsidRPr="00F26156">
          <w:rPr>
            <w:noProof/>
            <w:webHidden/>
          </w:rPr>
          <w:fldChar w:fldCharType="begin"/>
        </w:r>
        <w:r w:rsidRPr="00F26156">
          <w:rPr>
            <w:noProof/>
            <w:webHidden/>
          </w:rPr>
          <w:instrText xml:space="preserve"> PAGEREF _Toc198046778 \h </w:instrText>
        </w:r>
        <w:r w:rsidRPr="00F26156">
          <w:rPr>
            <w:noProof/>
            <w:webHidden/>
          </w:rPr>
        </w:r>
        <w:r w:rsidRPr="00F26156">
          <w:rPr>
            <w:noProof/>
            <w:webHidden/>
          </w:rPr>
          <w:fldChar w:fldCharType="separate"/>
        </w:r>
        <w:r w:rsidR="00775ED7">
          <w:rPr>
            <w:noProof/>
            <w:webHidden/>
          </w:rPr>
          <w:t>8</w:t>
        </w:r>
        <w:r w:rsidRPr="00F26156">
          <w:rPr>
            <w:noProof/>
            <w:webHidden/>
          </w:rPr>
          <w:fldChar w:fldCharType="end"/>
        </w:r>
      </w:hyperlink>
    </w:p>
    <w:p w14:paraId="011A2164" w14:textId="5EBE1D0D" w:rsidR="00F26156" w:rsidRPr="00F26156" w:rsidRDefault="00F26156" w:rsidP="001036E8">
      <w:pPr>
        <w:pStyle w:val="TOC1"/>
        <w:rPr>
          <w:rFonts w:asciiTheme="minorHAnsi" w:eastAsiaTheme="minorEastAsia" w:hAnsiTheme="minorHAnsi"/>
          <w:kern w:val="2"/>
          <w:sz w:val="24"/>
          <w14:ligatures w14:val="standardContextual"/>
        </w:rPr>
      </w:pPr>
      <w:hyperlink w:anchor="_Toc198046779" w:history="1">
        <w:r w:rsidRPr="00F26156">
          <w:rPr>
            <w:rStyle w:val="Hyperlink"/>
            <w:bCs w:val="0"/>
          </w:rPr>
          <w:t>CHƯƠNG 3. MÔ HÌNH ĐỀ XUẤT</w:t>
        </w:r>
        <w:r w:rsidRPr="00F26156">
          <w:rPr>
            <w:webHidden/>
          </w:rPr>
          <w:tab/>
        </w:r>
        <w:r w:rsidRPr="00F26156">
          <w:rPr>
            <w:webHidden/>
          </w:rPr>
          <w:fldChar w:fldCharType="begin"/>
        </w:r>
        <w:r w:rsidRPr="00F26156">
          <w:rPr>
            <w:webHidden/>
          </w:rPr>
          <w:instrText xml:space="preserve"> PAGEREF _Toc198046779 \h </w:instrText>
        </w:r>
        <w:r w:rsidRPr="00F26156">
          <w:rPr>
            <w:webHidden/>
          </w:rPr>
        </w:r>
        <w:r w:rsidRPr="00F26156">
          <w:rPr>
            <w:webHidden/>
          </w:rPr>
          <w:fldChar w:fldCharType="separate"/>
        </w:r>
        <w:r w:rsidR="00775ED7">
          <w:rPr>
            <w:webHidden/>
          </w:rPr>
          <w:t>9</w:t>
        </w:r>
        <w:r w:rsidRPr="00F26156">
          <w:rPr>
            <w:webHidden/>
          </w:rPr>
          <w:fldChar w:fldCharType="end"/>
        </w:r>
      </w:hyperlink>
    </w:p>
    <w:p w14:paraId="627F9DF7" w14:textId="06A5C264" w:rsidR="00F26156" w:rsidRPr="00F26156" w:rsidRDefault="00F26156">
      <w:pPr>
        <w:pStyle w:val="TOC2"/>
        <w:rPr>
          <w:rFonts w:asciiTheme="minorHAnsi" w:eastAsiaTheme="minorEastAsia" w:hAnsiTheme="minorHAnsi"/>
          <w:noProof/>
          <w:kern w:val="2"/>
          <w:sz w:val="24"/>
          <w14:ligatures w14:val="standardContextual"/>
        </w:rPr>
      </w:pPr>
      <w:hyperlink w:anchor="_Toc198046780" w:history="1">
        <w:r w:rsidRPr="00F26156">
          <w:rPr>
            <w:rStyle w:val="Hyperlink"/>
            <w:noProof/>
          </w:rPr>
          <w:t>3.1 Mô hình tổng thể (HQ và Branch)</w:t>
        </w:r>
        <w:r w:rsidRPr="00F26156">
          <w:rPr>
            <w:noProof/>
            <w:webHidden/>
          </w:rPr>
          <w:tab/>
        </w:r>
        <w:r w:rsidRPr="00F26156">
          <w:rPr>
            <w:noProof/>
            <w:webHidden/>
          </w:rPr>
          <w:fldChar w:fldCharType="begin"/>
        </w:r>
        <w:r w:rsidRPr="00F26156">
          <w:rPr>
            <w:noProof/>
            <w:webHidden/>
          </w:rPr>
          <w:instrText xml:space="preserve"> PAGEREF _Toc198046780 \h </w:instrText>
        </w:r>
        <w:r w:rsidRPr="00F26156">
          <w:rPr>
            <w:noProof/>
            <w:webHidden/>
          </w:rPr>
        </w:r>
        <w:r w:rsidRPr="00F26156">
          <w:rPr>
            <w:noProof/>
            <w:webHidden/>
          </w:rPr>
          <w:fldChar w:fldCharType="separate"/>
        </w:r>
        <w:r w:rsidR="00775ED7">
          <w:rPr>
            <w:noProof/>
            <w:webHidden/>
          </w:rPr>
          <w:t>9</w:t>
        </w:r>
        <w:r w:rsidRPr="00F26156">
          <w:rPr>
            <w:noProof/>
            <w:webHidden/>
          </w:rPr>
          <w:fldChar w:fldCharType="end"/>
        </w:r>
      </w:hyperlink>
    </w:p>
    <w:p w14:paraId="54DC061D" w14:textId="643510CB" w:rsidR="00F26156" w:rsidRPr="00F26156" w:rsidRDefault="00F26156">
      <w:pPr>
        <w:pStyle w:val="TOC2"/>
        <w:rPr>
          <w:rFonts w:asciiTheme="minorHAnsi" w:eastAsiaTheme="minorEastAsia" w:hAnsiTheme="minorHAnsi"/>
          <w:noProof/>
          <w:kern w:val="2"/>
          <w:sz w:val="24"/>
          <w14:ligatures w14:val="standardContextual"/>
        </w:rPr>
      </w:pPr>
      <w:hyperlink w:anchor="_Toc198046781" w:history="1">
        <w:r w:rsidRPr="00F26156">
          <w:rPr>
            <w:rStyle w:val="Hyperlink"/>
            <w:noProof/>
          </w:rPr>
          <w:t>3.2 Sơ đồ địa chỉ IP khu vực HQ</w:t>
        </w:r>
        <w:r w:rsidRPr="00F26156">
          <w:rPr>
            <w:noProof/>
            <w:webHidden/>
          </w:rPr>
          <w:tab/>
        </w:r>
        <w:r w:rsidRPr="00F26156">
          <w:rPr>
            <w:noProof/>
            <w:webHidden/>
          </w:rPr>
          <w:fldChar w:fldCharType="begin"/>
        </w:r>
        <w:r w:rsidRPr="00F26156">
          <w:rPr>
            <w:noProof/>
            <w:webHidden/>
          </w:rPr>
          <w:instrText xml:space="preserve"> PAGEREF _Toc198046781 \h </w:instrText>
        </w:r>
        <w:r w:rsidRPr="00F26156">
          <w:rPr>
            <w:noProof/>
            <w:webHidden/>
          </w:rPr>
        </w:r>
        <w:r w:rsidRPr="00F26156">
          <w:rPr>
            <w:noProof/>
            <w:webHidden/>
          </w:rPr>
          <w:fldChar w:fldCharType="separate"/>
        </w:r>
        <w:r w:rsidR="00775ED7">
          <w:rPr>
            <w:noProof/>
            <w:webHidden/>
          </w:rPr>
          <w:t>10</w:t>
        </w:r>
        <w:r w:rsidRPr="00F26156">
          <w:rPr>
            <w:noProof/>
            <w:webHidden/>
          </w:rPr>
          <w:fldChar w:fldCharType="end"/>
        </w:r>
      </w:hyperlink>
    </w:p>
    <w:p w14:paraId="17E375BB" w14:textId="3455E1D7"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82" w:history="1">
        <w:r w:rsidRPr="00F26156">
          <w:rPr>
            <w:rStyle w:val="Hyperlink"/>
            <w:noProof/>
          </w:rPr>
          <w:t>3.2.1 Sơ đồ Ipv4</w:t>
        </w:r>
        <w:r w:rsidRPr="00F26156">
          <w:rPr>
            <w:noProof/>
            <w:webHidden/>
          </w:rPr>
          <w:tab/>
        </w:r>
        <w:r w:rsidRPr="00F26156">
          <w:rPr>
            <w:noProof/>
            <w:webHidden/>
          </w:rPr>
          <w:fldChar w:fldCharType="begin"/>
        </w:r>
        <w:r w:rsidRPr="00F26156">
          <w:rPr>
            <w:noProof/>
            <w:webHidden/>
          </w:rPr>
          <w:instrText xml:space="preserve"> PAGEREF _Toc198046782 \h </w:instrText>
        </w:r>
        <w:r w:rsidRPr="00F26156">
          <w:rPr>
            <w:noProof/>
            <w:webHidden/>
          </w:rPr>
        </w:r>
        <w:r w:rsidRPr="00F26156">
          <w:rPr>
            <w:noProof/>
            <w:webHidden/>
          </w:rPr>
          <w:fldChar w:fldCharType="separate"/>
        </w:r>
        <w:r w:rsidR="00775ED7">
          <w:rPr>
            <w:noProof/>
            <w:webHidden/>
          </w:rPr>
          <w:t>10</w:t>
        </w:r>
        <w:r w:rsidRPr="00F26156">
          <w:rPr>
            <w:noProof/>
            <w:webHidden/>
          </w:rPr>
          <w:fldChar w:fldCharType="end"/>
        </w:r>
      </w:hyperlink>
    </w:p>
    <w:p w14:paraId="0C284FB1" w14:textId="08A3CB76"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83" w:history="1">
        <w:r w:rsidRPr="00F26156">
          <w:rPr>
            <w:rStyle w:val="Hyperlink"/>
            <w:noProof/>
          </w:rPr>
          <w:t>3.2.2 Sơ đồ Ipv6</w:t>
        </w:r>
        <w:r w:rsidRPr="00F26156">
          <w:rPr>
            <w:noProof/>
            <w:webHidden/>
          </w:rPr>
          <w:tab/>
        </w:r>
        <w:r w:rsidRPr="00F26156">
          <w:rPr>
            <w:noProof/>
            <w:webHidden/>
          </w:rPr>
          <w:fldChar w:fldCharType="begin"/>
        </w:r>
        <w:r w:rsidRPr="00F26156">
          <w:rPr>
            <w:noProof/>
            <w:webHidden/>
          </w:rPr>
          <w:instrText xml:space="preserve"> PAGEREF _Toc198046783 \h </w:instrText>
        </w:r>
        <w:r w:rsidRPr="00F26156">
          <w:rPr>
            <w:noProof/>
            <w:webHidden/>
          </w:rPr>
        </w:r>
        <w:r w:rsidRPr="00F26156">
          <w:rPr>
            <w:noProof/>
            <w:webHidden/>
          </w:rPr>
          <w:fldChar w:fldCharType="separate"/>
        </w:r>
        <w:r w:rsidR="00775ED7">
          <w:rPr>
            <w:noProof/>
            <w:webHidden/>
          </w:rPr>
          <w:t>13</w:t>
        </w:r>
        <w:r w:rsidRPr="00F26156">
          <w:rPr>
            <w:noProof/>
            <w:webHidden/>
          </w:rPr>
          <w:fldChar w:fldCharType="end"/>
        </w:r>
      </w:hyperlink>
    </w:p>
    <w:p w14:paraId="0185FB18" w14:textId="2179A688" w:rsidR="00F26156" w:rsidRPr="00F26156" w:rsidRDefault="00F26156">
      <w:pPr>
        <w:pStyle w:val="TOC2"/>
        <w:rPr>
          <w:rFonts w:asciiTheme="minorHAnsi" w:eastAsiaTheme="minorEastAsia" w:hAnsiTheme="minorHAnsi"/>
          <w:noProof/>
          <w:kern w:val="2"/>
          <w:sz w:val="24"/>
          <w14:ligatures w14:val="standardContextual"/>
        </w:rPr>
      </w:pPr>
      <w:hyperlink w:anchor="_Toc198046784" w:history="1">
        <w:r w:rsidRPr="00F26156">
          <w:rPr>
            <w:rStyle w:val="Hyperlink"/>
            <w:noProof/>
          </w:rPr>
          <w:t>3.3 Sơ đồ địa chỉ IP khu vực Branch</w:t>
        </w:r>
        <w:r w:rsidRPr="00F26156">
          <w:rPr>
            <w:noProof/>
            <w:webHidden/>
          </w:rPr>
          <w:tab/>
        </w:r>
        <w:r w:rsidRPr="00F26156">
          <w:rPr>
            <w:noProof/>
            <w:webHidden/>
          </w:rPr>
          <w:fldChar w:fldCharType="begin"/>
        </w:r>
        <w:r w:rsidRPr="00F26156">
          <w:rPr>
            <w:noProof/>
            <w:webHidden/>
          </w:rPr>
          <w:instrText xml:space="preserve"> PAGEREF _Toc198046784 \h </w:instrText>
        </w:r>
        <w:r w:rsidRPr="00F26156">
          <w:rPr>
            <w:noProof/>
            <w:webHidden/>
          </w:rPr>
        </w:r>
        <w:r w:rsidRPr="00F26156">
          <w:rPr>
            <w:noProof/>
            <w:webHidden/>
          </w:rPr>
          <w:fldChar w:fldCharType="separate"/>
        </w:r>
        <w:r w:rsidR="00775ED7">
          <w:rPr>
            <w:noProof/>
            <w:webHidden/>
          </w:rPr>
          <w:t>16</w:t>
        </w:r>
        <w:r w:rsidRPr="00F26156">
          <w:rPr>
            <w:noProof/>
            <w:webHidden/>
          </w:rPr>
          <w:fldChar w:fldCharType="end"/>
        </w:r>
      </w:hyperlink>
    </w:p>
    <w:p w14:paraId="0BFE6744" w14:textId="545885F3"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85" w:history="1">
        <w:r w:rsidRPr="00F26156">
          <w:rPr>
            <w:rStyle w:val="Hyperlink"/>
            <w:noProof/>
          </w:rPr>
          <w:t>3.3.1 Sơ đồ Ipv4</w:t>
        </w:r>
        <w:r w:rsidRPr="00F26156">
          <w:rPr>
            <w:noProof/>
            <w:webHidden/>
          </w:rPr>
          <w:tab/>
        </w:r>
        <w:r w:rsidRPr="00F26156">
          <w:rPr>
            <w:noProof/>
            <w:webHidden/>
          </w:rPr>
          <w:fldChar w:fldCharType="begin"/>
        </w:r>
        <w:r w:rsidRPr="00F26156">
          <w:rPr>
            <w:noProof/>
            <w:webHidden/>
          </w:rPr>
          <w:instrText xml:space="preserve"> PAGEREF _Toc198046785 \h </w:instrText>
        </w:r>
        <w:r w:rsidRPr="00F26156">
          <w:rPr>
            <w:noProof/>
            <w:webHidden/>
          </w:rPr>
        </w:r>
        <w:r w:rsidRPr="00F26156">
          <w:rPr>
            <w:noProof/>
            <w:webHidden/>
          </w:rPr>
          <w:fldChar w:fldCharType="separate"/>
        </w:r>
        <w:r w:rsidR="00775ED7">
          <w:rPr>
            <w:noProof/>
            <w:webHidden/>
          </w:rPr>
          <w:t>16</w:t>
        </w:r>
        <w:r w:rsidRPr="00F26156">
          <w:rPr>
            <w:noProof/>
            <w:webHidden/>
          </w:rPr>
          <w:fldChar w:fldCharType="end"/>
        </w:r>
      </w:hyperlink>
    </w:p>
    <w:p w14:paraId="39CC613D" w14:textId="1C16822F" w:rsidR="00F26156" w:rsidRPr="00F26156" w:rsidRDefault="00F26156">
      <w:pPr>
        <w:pStyle w:val="TOC2"/>
        <w:rPr>
          <w:rFonts w:asciiTheme="minorHAnsi" w:eastAsiaTheme="minorEastAsia" w:hAnsiTheme="minorHAnsi"/>
          <w:noProof/>
          <w:kern w:val="2"/>
          <w:sz w:val="24"/>
          <w14:ligatures w14:val="standardContextual"/>
        </w:rPr>
      </w:pPr>
      <w:hyperlink w:anchor="_Toc198046786" w:history="1">
        <w:r w:rsidRPr="00F26156">
          <w:rPr>
            <w:rStyle w:val="Hyperlink"/>
            <w:noProof/>
          </w:rPr>
          <w:t>3.4 Phân bổ địa chỉ ip cho khu vực HQ</w:t>
        </w:r>
        <w:r w:rsidRPr="00F26156">
          <w:rPr>
            <w:noProof/>
            <w:webHidden/>
          </w:rPr>
          <w:tab/>
        </w:r>
        <w:r w:rsidRPr="00F26156">
          <w:rPr>
            <w:noProof/>
            <w:webHidden/>
          </w:rPr>
          <w:fldChar w:fldCharType="begin"/>
        </w:r>
        <w:r w:rsidRPr="00F26156">
          <w:rPr>
            <w:noProof/>
            <w:webHidden/>
          </w:rPr>
          <w:instrText xml:space="preserve"> PAGEREF _Toc198046786 \h </w:instrText>
        </w:r>
        <w:r w:rsidRPr="00F26156">
          <w:rPr>
            <w:noProof/>
            <w:webHidden/>
          </w:rPr>
        </w:r>
        <w:r w:rsidRPr="00F26156">
          <w:rPr>
            <w:noProof/>
            <w:webHidden/>
          </w:rPr>
          <w:fldChar w:fldCharType="separate"/>
        </w:r>
        <w:r w:rsidR="00775ED7">
          <w:rPr>
            <w:noProof/>
            <w:webHidden/>
          </w:rPr>
          <w:t>18</w:t>
        </w:r>
        <w:r w:rsidRPr="00F26156">
          <w:rPr>
            <w:noProof/>
            <w:webHidden/>
          </w:rPr>
          <w:fldChar w:fldCharType="end"/>
        </w:r>
      </w:hyperlink>
    </w:p>
    <w:p w14:paraId="70BB35B7" w14:textId="0A55DD52"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87" w:history="1">
        <w:r w:rsidRPr="00F26156">
          <w:rPr>
            <w:rStyle w:val="Hyperlink"/>
            <w:noProof/>
          </w:rPr>
          <w:t>3.4.1 Phân bổ địa chỉ ipv4</w:t>
        </w:r>
        <w:r w:rsidRPr="00F26156">
          <w:rPr>
            <w:noProof/>
            <w:webHidden/>
          </w:rPr>
          <w:tab/>
        </w:r>
        <w:r w:rsidRPr="00F26156">
          <w:rPr>
            <w:noProof/>
            <w:webHidden/>
          </w:rPr>
          <w:fldChar w:fldCharType="begin"/>
        </w:r>
        <w:r w:rsidRPr="00F26156">
          <w:rPr>
            <w:noProof/>
            <w:webHidden/>
          </w:rPr>
          <w:instrText xml:space="preserve"> PAGEREF _Toc198046787 \h </w:instrText>
        </w:r>
        <w:r w:rsidRPr="00F26156">
          <w:rPr>
            <w:noProof/>
            <w:webHidden/>
          </w:rPr>
        </w:r>
        <w:r w:rsidRPr="00F26156">
          <w:rPr>
            <w:noProof/>
            <w:webHidden/>
          </w:rPr>
          <w:fldChar w:fldCharType="separate"/>
        </w:r>
        <w:r w:rsidR="00775ED7">
          <w:rPr>
            <w:noProof/>
            <w:webHidden/>
          </w:rPr>
          <w:t>18</w:t>
        </w:r>
        <w:r w:rsidRPr="00F26156">
          <w:rPr>
            <w:noProof/>
            <w:webHidden/>
          </w:rPr>
          <w:fldChar w:fldCharType="end"/>
        </w:r>
      </w:hyperlink>
    </w:p>
    <w:p w14:paraId="590899D3" w14:textId="0BA023A6"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88" w:history="1">
        <w:r w:rsidRPr="00F26156">
          <w:rPr>
            <w:rStyle w:val="Hyperlink"/>
            <w:noProof/>
          </w:rPr>
          <w:t>3.4.2 Phân bổ địa chỉ ipv6</w:t>
        </w:r>
        <w:r w:rsidRPr="00F26156">
          <w:rPr>
            <w:noProof/>
            <w:webHidden/>
          </w:rPr>
          <w:tab/>
        </w:r>
        <w:r w:rsidRPr="00F26156">
          <w:rPr>
            <w:noProof/>
            <w:webHidden/>
          </w:rPr>
          <w:fldChar w:fldCharType="begin"/>
        </w:r>
        <w:r w:rsidRPr="00F26156">
          <w:rPr>
            <w:noProof/>
            <w:webHidden/>
          </w:rPr>
          <w:instrText xml:space="preserve"> PAGEREF _Toc198046788 \h </w:instrText>
        </w:r>
        <w:r w:rsidRPr="00F26156">
          <w:rPr>
            <w:noProof/>
            <w:webHidden/>
          </w:rPr>
        </w:r>
        <w:r w:rsidRPr="00F26156">
          <w:rPr>
            <w:noProof/>
            <w:webHidden/>
          </w:rPr>
          <w:fldChar w:fldCharType="separate"/>
        </w:r>
        <w:r w:rsidR="00775ED7">
          <w:rPr>
            <w:noProof/>
            <w:webHidden/>
          </w:rPr>
          <w:t>20</w:t>
        </w:r>
        <w:r w:rsidRPr="00F26156">
          <w:rPr>
            <w:noProof/>
            <w:webHidden/>
          </w:rPr>
          <w:fldChar w:fldCharType="end"/>
        </w:r>
      </w:hyperlink>
    </w:p>
    <w:p w14:paraId="3A0226AB" w14:textId="032D0CB8" w:rsidR="00F26156" w:rsidRPr="00F26156" w:rsidRDefault="00F26156">
      <w:pPr>
        <w:pStyle w:val="TOC2"/>
        <w:rPr>
          <w:rFonts w:asciiTheme="minorHAnsi" w:eastAsiaTheme="minorEastAsia" w:hAnsiTheme="minorHAnsi"/>
          <w:noProof/>
          <w:kern w:val="2"/>
          <w:sz w:val="24"/>
          <w14:ligatures w14:val="standardContextual"/>
        </w:rPr>
      </w:pPr>
      <w:hyperlink w:anchor="_Toc198046789" w:history="1">
        <w:r w:rsidRPr="00F26156">
          <w:rPr>
            <w:rStyle w:val="Hyperlink"/>
            <w:noProof/>
          </w:rPr>
          <w:t>3.5 Phân bổ địa chỉ cho khu vực Branch</w:t>
        </w:r>
        <w:r w:rsidRPr="00F26156">
          <w:rPr>
            <w:noProof/>
            <w:webHidden/>
          </w:rPr>
          <w:tab/>
        </w:r>
        <w:r w:rsidRPr="00F26156">
          <w:rPr>
            <w:noProof/>
            <w:webHidden/>
          </w:rPr>
          <w:fldChar w:fldCharType="begin"/>
        </w:r>
        <w:r w:rsidRPr="00F26156">
          <w:rPr>
            <w:noProof/>
            <w:webHidden/>
          </w:rPr>
          <w:instrText xml:space="preserve"> PAGEREF _Toc198046789 \h </w:instrText>
        </w:r>
        <w:r w:rsidRPr="00F26156">
          <w:rPr>
            <w:noProof/>
            <w:webHidden/>
          </w:rPr>
        </w:r>
        <w:r w:rsidRPr="00F26156">
          <w:rPr>
            <w:noProof/>
            <w:webHidden/>
          </w:rPr>
          <w:fldChar w:fldCharType="separate"/>
        </w:r>
        <w:r w:rsidR="00775ED7">
          <w:rPr>
            <w:noProof/>
            <w:webHidden/>
          </w:rPr>
          <w:t>21</w:t>
        </w:r>
        <w:r w:rsidRPr="00F26156">
          <w:rPr>
            <w:noProof/>
            <w:webHidden/>
          </w:rPr>
          <w:fldChar w:fldCharType="end"/>
        </w:r>
      </w:hyperlink>
    </w:p>
    <w:p w14:paraId="7F9240FD" w14:textId="292200E7"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90" w:history="1">
        <w:r w:rsidRPr="00F26156">
          <w:rPr>
            <w:rStyle w:val="Hyperlink"/>
            <w:noProof/>
          </w:rPr>
          <w:t>3.5.1 Phân bổ địa chỉ ipv4</w:t>
        </w:r>
        <w:r w:rsidRPr="00F26156">
          <w:rPr>
            <w:noProof/>
            <w:webHidden/>
          </w:rPr>
          <w:tab/>
        </w:r>
        <w:r w:rsidRPr="00F26156">
          <w:rPr>
            <w:noProof/>
            <w:webHidden/>
          </w:rPr>
          <w:fldChar w:fldCharType="begin"/>
        </w:r>
        <w:r w:rsidRPr="00F26156">
          <w:rPr>
            <w:noProof/>
            <w:webHidden/>
          </w:rPr>
          <w:instrText xml:space="preserve"> PAGEREF _Toc198046790 \h </w:instrText>
        </w:r>
        <w:r w:rsidRPr="00F26156">
          <w:rPr>
            <w:noProof/>
            <w:webHidden/>
          </w:rPr>
        </w:r>
        <w:r w:rsidRPr="00F26156">
          <w:rPr>
            <w:noProof/>
            <w:webHidden/>
          </w:rPr>
          <w:fldChar w:fldCharType="separate"/>
        </w:r>
        <w:r w:rsidR="00775ED7">
          <w:rPr>
            <w:noProof/>
            <w:webHidden/>
          </w:rPr>
          <w:t>21</w:t>
        </w:r>
        <w:r w:rsidRPr="00F26156">
          <w:rPr>
            <w:noProof/>
            <w:webHidden/>
          </w:rPr>
          <w:fldChar w:fldCharType="end"/>
        </w:r>
      </w:hyperlink>
    </w:p>
    <w:p w14:paraId="28D42611" w14:textId="69EFBFBC" w:rsidR="00F26156" w:rsidRPr="00F26156" w:rsidRDefault="00F26156" w:rsidP="001036E8">
      <w:pPr>
        <w:pStyle w:val="TOC1"/>
        <w:rPr>
          <w:rFonts w:asciiTheme="minorHAnsi" w:eastAsiaTheme="minorEastAsia" w:hAnsiTheme="minorHAnsi"/>
          <w:kern w:val="2"/>
          <w:sz w:val="24"/>
          <w14:ligatures w14:val="standardContextual"/>
        </w:rPr>
      </w:pPr>
      <w:hyperlink w:anchor="_Toc198046791" w:history="1">
        <w:r w:rsidRPr="00F26156">
          <w:rPr>
            <w:rStyle w:val="Hyperlink"/>
            <w:bCs w:val="0"/>
          </w:rPr>
          <w:t>CHƯƠNG 4. CẤU HÌNH</w:t>
        </w:r>
        <w:r w:rsidRPr="00F26156">
          <w:rPr>
            <w:webHidden/>
          </w:rPr>
          <w:tab/>
        </w:r>
        <w:r w:rsidRPr="00F26156">
          <w:rPr>
            <w:webHidden/>
          </w:rPr>
          <w:fldChar w:fldCharType="begin"/>
        </w:r>
        <w:r w:rsidRPr="00F26156">
          <w:rPr>
            <w:webHidden/>
          </w:rPr>
          <w:instrText xml:space="preserve"> PAGEREF _Toc198046791 \h </w:instrText>
        </w:r>
        <w:r w:rsidRPr="00F26156">
          <w:rPr>
            <w:webHidden/>
          </w:rPr>
        </w:r>
        <w:r w:rsidRPr="00F26156">
          <w:rPr>
            <w:webHidden/>
          </w:rPr>
          <w:fldChar w:fldCharType="separate"/>
        </w:r>
        <w:r w:rsidR="00775ED7">
          <w:rPr>
            <w:webHidden/>
          </w:rPr>
          <w:t>23</w:t>
        </w:r>
        <w:r w:rsidRPr="00F26156">
          <w:rPr>
            <w:webHidden/>
          </w:rPr>
          <w:fldChar w:fldCharType="end"/>
        </w:r>
      </w:hyperlink>
    </w:p>
    <w:p w14:paraId="6DC53343" w14:textId="44332F4B" w:rsidR="00F26156" w:rsidRPr="00F26156" w:rsidRDefault="00F26156">
      <w:pPr>
        <w:pStyle w:val="TOC2"/>
        <w:rPr>
          <w:rFonts w:asciiTheme="minorHAnsi" w:eastAsiaTheme="minorEastAsia" w:hAnsiTheme="minorHAnsi"/>
          <w:noProof/>
          <w:kern w:val="2"/>
          <w:sz w:val="24"/>
          <w14:ligatures w14:val="standardContextual"/>
        </w:rPr>
      </w:pPr>
      <w:hyperlink w:anchor="_Toc198046792" w:history="1">
        <w:r w:rsidRPr="00F26156">
          <w:rPr>
            <w:rStyle w:val="Hyperlink"/>
            <w:noProof/>
          </w:rPr>
          <w:t>4.1 Kết nối PPP</w:t>
        </w:r>
        <w:r w:rsidRPr="00F26156">
          <w:rPr>
            <w:noProof/>
            <w:webHidden/>
          </w:rPr>
          <w:tab/>
        </w:r>
        <w:r w:rsidRPr="00F26156">
          <w:rPr>
            <w:noProof/>
            <w:webHidden/>
          </w:rPr>
          <w:fldChar w:fldCharType="begin"/>
        </w:r>
        <w:r w:rsidRPr="00F26156">
          <w:rPr>
            <w:noProof/>
            <w:webHidden/>
          </w:rPr>
          <w:instrText xml:space="preserve"> PAGEREF _Toc198046792 \h </w:instrText>
        </w:r>
        <w:r w:rsidRPr="00F26156">
          <w:rPr>
            <w:noProof/>
            <w:webHidden/>
          </w:rPr>
        </w:r>
        <w:r w:rsidRPr="00F26156">
          <w:rPr>
            <w:noProof/>
            <w:webHidden/>
          </w:rPr>
          <w:fldChar w:fldCharType="separate"/>
        </w:r>
        <w:r w:rsidR="00775ED7">
          <w:rPr>
            <w:noProof/>
            <w:webHidden/>
          </w:rPr>
          <w:t>23</w:t>
        </w:r>
        <w:r w:rsidRPr="00F26156">
          <w:rPr>
            <w:noProof/>
            <w:webHidden/>
          </w:rPr>
          <w:fldChar w:fldCharType="end"/>
        </w:r>
      </w:hyperlink>
    </w:p>
    <w:p w14:paraId="414C906B" w14:textId="6BC46F2E"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93" w:history="1">
        <w:r w:rsidRPr="00F26156">
          <w:rPr>
            <w:rStyle w:val="Hyperlink"/>
            <w:noProof/>
          </w:rPr>
          <w:t>4.1.1 Xác thực PAP</w:t>
        </w:r>
        <w:r w:rsidRPr="00F26156">
          <w:rPr>
            <w:noProof/>
            <w:webHidden/>
          </w:rPr>
          <w:tab/>
        </w:r>
        <w:r w:rsidRPr="00F26156">
          <w:rPr>
            <w:noProof/>
            <w:webHidden/>
          </w:rPr>
          <w:fldChar w:fldCharType="begin"/>
        </w:r>
        <w:r w:rsidRPr="00F26156">
          <w:rPr>
            <w:noProof/>
            <w:webHidden/>
          </w:rPr>
          <w:instrText xml:space="preserve"> PAGEREF _Toc198046793 \h </w:instrText>
        </w:r>
        <w:r w:rsidRPr="00F26156">
          <w:rPr>
            <w:noProof/>
            <w:webHidden/>
          </w:rPr>
        </w:r>
        <w:r w:rsidRPr="00F26156">
          <w:rPr>
            <w:noProof/>
            <w:webHidden/>
          </w:rPr>
          <w:fldChar w:fldCharType="separate"/>
        </w:r>
        <w:r w:rsidR="00775ED7">
          <w:rPr>
            <w:noProof/>
            <w:webHidden/>
          </w:rPr>
          <w:t>23</w:t>
        </w:r>
        <w:r w:rsidRPr="00F26156">
          <w:rPr>
            <w:noProof/>
            <w:webHidden/>
          </w:rPr>
          <w:fldChar w:fldCharType="end"/>
        </w:r>
      </w:hyperlink>
    </w:p>
    <w:p w14:paraId="314D351C" w14:textId="58C36583"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94" w:history="1">
        <w:r w:rsidRPr="00F26156">
          <w:rPr>
            <w:rStyle w:val="Hyperlink"/>
            <w:noProof/>
          </w:rPr>
          <w:t>4.1.2 Xác thực CHAP</w:t>
        </w:r>
        <w:r w:rsidRPr="00F26156">
          <w:rPr>
            <w:noProof/>
            <w:webHidden/>
          </w:rPr>
          <w:tab/>
        </w:r>
        <w:r w:rsidRPr="00F26156">
          <w:rPr>
            <w:noProof/>
            <w:webHidden/>
          </w:rPr>
          <w:fldChar w:fldCharType="begin"/>
        </w:r>
        <w:r w:rsidRPr="00F26156">
          <w:rPr>
            <w:noProof/>
            <w:webHidden/>
          </w:rPr>
          <w:instrText xml:space="preserve"> PAGEREF _Toc198046794 \h </w:instrText>
        </w:r>
        <w:r w:rsidRPr="00F26156">
          <w:rPr>
            <w:noProof/>
            <w:webHidden/>
          </w:rPr>
        </w:r>
        <w:r w:rsidRPr="00F26156">
          <w:rPr>
            <w:noProof/>
            <w:webHidden/>
          </w:rPr>
          <w:fldChar w:fldCharType="separate"/>
        </w:r>
        <w:r w:rsidR="00775ED7">
          <w:rPr>
            <w:noProof/>
            <w:webHidden/>
          </w:rPr>
          <w:t>25</w:t>
        </w:r>
        <w:r w:rsidRPr="00F26156">
          <w:rPr>
            <w:noProof/>
            <w:webHidden/>
          </w:rPr>
          <w:fldChar w:fldCharType="end"/>
        </w:r>
      </w:hyperlink>
    </w:p>
    <w:p w14:paraId="79FB3DA6" w14:textId="19B0C0E6" w:rsidR="00F26156" w:rsidRPr="00F26156" w:rsidRDefault="00F26156">
      <w:pPr>
        <w:pStyle w:val="TOC2"/>
        <w:rPr>
          <w:rFonts w:asciiTheme="minorHAnsi" w:eastAsiaTheme="minorEastAsia" w:hAnsiTheme="minorHAnsi"/>
          <w:noProof/>
          <w:kern w:val="2"/>
          <w:sz w:val="24"/>
          <w14:ligatures w14:val="standardContextual"/>
        </w:rPr>
      </w:pPr>
      <w:hyperlink w:anchor="_Toc198046795" w:history="1">
        <w:r w:rsidRPr="00F26156">
          <w:rPr>
            <w:rStyle w:val="Hyperlink"/>
            <w:noProof/>
          </w:rPr>
          <w:t>4.2 Tunneling GRE</w:t>
        </w:r>
        <w:r w:rsidRPr="00F26156">
          <w:rPr>
            <w:noProof/>
            <w:webHidden/>
          </w:rPr>
          <w:tab/>
        </w:r>
        <w:r w:rsidRPr="00F26156">
          <w:rPr>
            <w:noProof/>
            <w:webHidden/>
          </w:rPr>
          <w:fldChar w:fldCharType="begin"/>
        </w:r>
        <w:r w:rsidRPr="00F26156">
          <w:rPr>
            <w:noProof/>
            <w:webHidden/>
          </w:rPr>
          <w:instrText xml:space="preserve"> PAGEREF _Toc198046795 \h </w:instrText>
        </w:r>
        <w:r w:rsidRPr="00F26156">
          <w:rPr>
            <w:noProof/>
            <w:webHidden/>
          </w:rPr>
        </w:r>
        <w:r w:rsidRPr="00F26156">
          <w:rPr>
            <w:noProof/>
            <w:webHidden/>
          </w:rPr>
          <w:fldChar w:fldCharType="separate"/>
        </w:r>
        <w:r w:rsidR="00775ED7">
          <w:rPr>
            <w:noProof/>
            <w:webHidden/>
          </w:rPr>
          <w:t>27</w:t>
        </w:r>
        <w:r w:rsidRPr="00F26156">
          <w:rPr>
            <w:noProof/>
            <w:webHidden/>
          </w:rPr>
          <w:fldChar w:fldCharType="end"/>
        </w:r>
      </w:hyperlink>
    </w:p>
    <w:p w14:paraId="3678F846" w14:textId="65F6B99E" w:rsidR="00F26156" w:rsidRPr="00F26156" w:rsidRDefault="00F26156">
      <w:pPr>
        <w:pStyle w:val="TOC2"/>
        <w:rPr>
          <w:rFonts w:asciiTheme="minorHAnsi" w:eastAsiaTheme="minorEastAsia" w:hAnsiTheme="minorHAnsi"/>
          <w:noProof/>
          <w:kern w:val="2"/>
          <w:sz w:val="24"/>
          <w14:ligatures w14:val="standardContextual"/>
        </w:rPr>
      </w:pPr>
      <w:hyperlink w:anchor="_Toc198046796" w:history="1">
        <w:r w:rsidRPr="00F26156">
          <w:rPr>
            <w:rStyle w:val="Hyperlink"/>
            <w:noProof/>
          </w:rPr>
          <w:t>4.3 Định tuyến</w:t>
        </w:r>
        <w:r w:rsidRPr="00F26156">
          <w:rPr>
            <w:noProof/>
            <w:webHidden/>
          </w:rPr>
          <w:tab/>
        </w:r>
        <w:r w:rsidRPr="00F26156">
          <w:rPr>
            <w:noProof/>
            <w:webHidden/>
          </w:rPr>
          <w:fldChar w:fldCharType="begin"/>
        </w:r>
        <w:r w:rsidRPr="00F26156">
          <w:rPr>
            <w:noProof/>
            <w:webHidden/>
          </w:rPr>
          <w:instrText xml:space="preserve"> PAGEREF _Toc198046796 \h </w:instrText>
        </w:r>
        <w:r w:rsidRPr="00F26156">
          <w:rPr>
            <w:noProof/>
            <w:webHidden/>
          </w:rPr>
        </w:r>
        <w:r w:rsidRPr="00F26156">
          <w:rPr>
            <w:noProof/>
            <w:webHidden/>
          </w:rPr>
          <w:fldChar w:fldCharType="separate"/>
        </w:r>
        <w:r w:rsidR="00775ED7">
          <w:rPr>
            <w:noProof/>
            <w:webHidden/>
          </w:rPr>
          <w:t>28</w:t>
        </w:r>
        <w:r w:rsidRPr="00F26156">
          <w:rPr>
            <w:noProof/>
            <w:webHidden/>
          </w:rPr>
          <w:fldChar w:fldCharType="end"/>
        </w:r>
      </w:hyperlink>
    </w:p>
    <w:p w14:paraId="59D96FB8" w14:textId="23D0325F"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97" w:history="1">
        <w:r w:rsidRPr="00F26156">
          <w:rPr>
            <w:rStyle w:val="Hyperlink"/>
            <w:noProof/>
          </w:rPr>
          <w:t>4.3.1 Định tuyến ipv4</w:t>
        </w:r>
        <w:r w:rsidRPr="00F26156">
          <w:rPr>
            <w:noProof/>
            <w:webHidden/>
          </w:rPr>
          <w:tab/>
        </w:r>
        <w:r w:rsidRPr="00F26156">
          <w:rPr>
            <w:noProof/>
            <w:webHidden/>
          </w:rPr>
          <w:fldChar w:fldCharType="begin"/>
        </w:r>
        <w:r w:rsidRPr="00F26156">
          <w:rPr>
            <w:noProof/>
            <w:webHidden/>
          </w:rPr>
          <w:instrText xml:space="preserve"> PAGEREF _Toc198046797 \h </w:instrText>
        </w:r>
        <w:r w:rsidRPr="00F26156">
          <w:rPr>
            <w:noProof/>
            <w:webHidden/>
          </w:rPr>
        </w:r>
        <w:r w:rsidRPr="00F26156">
          <w:rPr>
            <w:noProof/>
            <w:webHidden/>
          </w:rPr>
          <w:fldChar w:fldCharType="separate"/>
        </w:r>
        <w:r w:rsidR="00775ED7">
          <w:rPr>
            <w:noProof/>
            <w:webHidden/>
          </w:rPr>
          <w:t>28</w:t>
        </w:r>
        <w:r w:rsidRPr="00F26156">
          <w:rPr>
            <w:noProof/>
            <w:webHidden/>
          </w:rPr>
          <w:fldChar w:fldCharType="end"/>
        </w:r>
      </w:hyperlink>
    </w:p>
    <w:p w14:paraId="059FBAF7" w14:textId="18158B36" w:rsidR="00F26156" w:rsidRPr="00F26156" w:rsidRDefault="00F26156">
      <w:pPr>
        <w:pStyle w:val="TOC3"/>
        <w:rPr>
          <w:rFonts w:asciiTheme="minorHAnsi" w:eastAsiaTheme="minorEastAsia" w:hAnsiTheme="minorHAnsi"/>
          <w:i w:val="0"/>
          <w:noProof/>
          <w:kern w:val="2"/>
          <w:sz w:val="24"/>
          <w14:ligatures w14:val="standardContextual"/>
        </w:rPr>
      </w:pPr>
      <w:hyperlink w:anchor="_Toc198046798" w:history="1">
        <w:r w:rsidRPr="00F26156">
          <w:rPr>
            <w:rStyle w:val="Hyperlink"/>
            <w:noProof/>
          </w:rPr>
          <w:t>4.3.2 Định tuyến ipv6</w:t>
        </w:r>
        <w:r w:rsidRPr="00F26156">
          <w:rPr>
            <w:noProof/>
            <w:webHidden/>
          </w:rPr>
          <w:tab/>
        </w:r>
        <w:r w:rsidRPr="00F26156">
          <w:rPr>
            <w:noProof/>
            <w:webHidden/>
          </w:rPr>
          <w:fldChar w:fldCharType="begin"/>
        </w:r>
        <w:r w:rsidRPr="00F26156">
          <w:rPr>
            <w:noProof/>
            <w:webHidden/>
          </w:rPr>
          <w:instrText xml:space="preserve"> PAGEREF _Toc198046798 \h </w:instrText>
        </w:r>
        <w:r w:rsidRPr="00F26156">
          <w:rPr>
            <w:noProof/>
            <w:webHidden/>
          </w:rPr>
        </w:r>
        <w:r w:rsidRPr="00F26156">
          <w:rPr>
            <w:noProof/>
            <w:webHidden/>
          </w:rPr>
          <w:fldChar w:fldCharType="separate"/>
        </w:r>
        <w:r w:rsidR="00775ED7">
          <w:rPr>
            <w:noProof/>
            <w:webHidden/>
          </w:rPr>
          <w:t>36</w:t>
        </w:r>
        <w:r w:rsidRPr="00F26156">
          <w:rPr>
            <w:noProof/>
            <w:webHidden/>
          </w:rPr>
          <w:fldChar w:fldCharType="end"/>
        </w:r>
      </w:hyperlink>
    </w:p>
    <w:p w14:paraId="5BD45664" w14:textId="0CF5F025" w:rsidR="00F26156" w:rsidRPr="00F26156" w:rsidRDefault="00F26156">
      <w:pPr>
        <w:pStyle w:val="TOC2"/>
        <w:rPr>
          <w:rFonts w:asciiTheme="minorHAnsi" w:eastAsiaTheme="minorEastAsia" w:hAnsiTheme="minorHAnsi"/>
          <w:noProof/>
          <w:kern w:val="2"/>
          <w:sz w:val="24"/>
          <w14:ligatures w14:val="standardContextual"/>
        </w:rPr>
      </w:pPr>
      <w:hyperlink w:anchor="_Toc198046799" w:history="1">
        <w:r w:rsidRPr="00F26156">
          <w:rPr>
            <w:rStyle w:val="Hyperlink"/>
            <w:noProof/>
          </w:rPr>
          <w:t>4.4 Chuyển mạch</w:t>
        </w:r>
        <w:r w:rsidRPr="00F26156">
          <w:rPr>
            <w:noProof/>
            <w:webHidden/>
          </w:rPr>
          <w:tab/>
        </w:r>
        <w:r w:rsidRPr="00F26156">
          <w:rPr>
            <w:noProof/>
            <w:webHidden/>
          </w:rPr>
          <w:fldChar w:fldCharType="begin"/>
        </w:r>
        <w:r w:rsidRPr="00F26156">
          <w:rPr>
            <w:noProof/>
            <w:webHidden/>
          </w:rPr>
          <w:instrText xml:space="preserve"> PAGEREF _Toc198046799 \h </w:instrText>
        </w:r>
        <w:r w:rsidRPr="00F26156">
          <w:rPr>
            <w:noProof/>
            <w:webHidden/>
          </w:rPr>
        </w:r>
        <w:r w:rsidRPr="00F26156">
          <w:rPr>
            <w:noProof/>
            <w:webHidden/>
          </w:rPr>
          <w:fldChar w:fldCharType="separate"/>
        </w:r>
        <w:r w:rsidR="00775ED7">
          <w:rPr>
            <w:noProof/>
            <w:webHidden/>
          </w:rPr>
          <w:t>38</w:t>
        </w:r>
        <w:r w:rsidRPr="00F26156">
          <w:rPr>
            <w:noProof/>
            <w:webHidden/>
          </w:rPr>
          <w:fldChar w:fldCharType="end"/>
        </w:r>
      </w:hyperlink>
    </w:p>
    <w:p w14:paraId="7C033129" w14:textId="75E65830"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00" w:history="1">
        <w:r w:rsidRPr="00F26156">
          <w:rPr>
            <w:rStyle w:val="Hyperlink"/>
            <w:noProof/>
          </w:rPr>
          <w:t>4.4.1 Cấu hình VTP và VLAN</w:t>
        </w:r>
        <w:r w:rsidRPr="00F26156">
          <w:rPr>
            <w:noProof/>
            <w:webHidden/>
          </w:rPr>
          <w:tab/>
        </w:r>
        <w:r w:rsidRPr="00F26156">
          <w:rPr>
            <w:noProof/>
            <w:webHidden/>
          </w:rPr>
          <w:fldChar w:fldCharType="begin"/>
        </w:r>
        <w:r w:rsidRPr="00F26156">
          <w:rPr>
            <w:noProof/>
            <w:webHidden/>
          </w:rPr>
          <w:instrText xml:space="preserve"> PAGEREF _Toc198046800 \h </w:instrText>
        </w:r>
        <w:r w:rsidRPr="00F26156">
          <w:rPr>
            <w:noProof/>
            <w:webHidden/>
          </w:rPr>
        </w:r>
        <w:r w:rsidRPr="00F26156">
          <w:rPr>
            <w:noProof/>
            <w:webHidden/>
          </w:rPr>
          <w:fldChar w:fldCharType="separate"/>
        </w:r>
        <w:r w:rsidR="00775ED7">
          <w:rPr>
            <w:noProof/>
            <w:webHidden/>
          </w:rPr>
          <w:t>38</w:t>
        </w:r>
        <w:r w:rsidRPr="00F26156">
          <w:rPr>
            <w:noProof/>
            <w:webHidden/>
          </w:rPr>
          <w:fldChar w:fldCharType="end"/>
        </w:r>
      </w:hyperlink>
    </w:p>
    <w:p w14:paraId="2181F53F" w14:textId="35869916"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01" w:history="1">
        <w:r w:rsidRPr="00F26156">
          <w:rPr>
            <w:rStyle w:val="Hyperlink"/>
            <w:noProof/>
          </w:rPr>
          <w:t>4.4.2 Cấu hình giao thức Spanning Tree</w:t>
        </w:r>
        <w:r w:rsidRPr="00F26156">
          <w:rPr>
            <w:noProof/>
            <w:webHidden/>
          </w:rPr>
          <w:tab/>
        </w:r>
        <w:r w:rsidRPr="00F26156">
          <w:rPr>
            <w:noProof/>
            <w:webHidden/>
          </w:rPr>
          <w:fldChar w:fldCharType="begin"/>
        </w:r>
        <w:r w:rsidRPr="00F26156">
          <w:rPr>
            <w:noProof/>
            <w:webHidden/>
          </w:rPr>
          <w:instrText xml:space="preserve"> PAGEREF _Toc198046801 \h </w:instrText>
        </w:r>
        <w:r w:rsidRPr="00F26156">
          <w:rPr>
            <w:noProof/>
            <w:webHidden/>
          </w:rPr>
        </w:r>
        <w:r w:rsidRPr="00F26156">
          <w:rPr>
            <w:noProof/>
            <w:webHidden/>
          </w:rPr>
          <w:fldChar w:fldCharType="separate"/>
        </w:r>
        <w:r w:rsidR="00775ED7">
          <w:rPr>
            <w:noProof/>
            <w:webHidden/>
          </w:rPr>
          <w:t>39</w:t>
        </w:r>
        <w:r w:rsidRPr="00F26156">
          <w:rPr>
            <w:noProof/>
            <w:webHidden/>
          </w:rPr>
          <w:fldChar w:fldCharType="end"/>
        </w:r>
      </w:hyperlink>
    </w:p>
    <w:p w14:paraId="11AA3566" w14:textId="62EBE662"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02" w:history="1">
        <w:r w:rsidRPr="00F26156">
          <w:rPr>
            <w:rStyle w:val="Hyperlink"/>
            <w:noProof/>
          </w:rPr>
          <w:t>4.4.3 VLAN quản lý và truy cập SSH</w:t>
        </w:r>
        <w:r w:rsidRPr="00F26156">
          <w:rPr>
            <w:noProof/>
            <w:webHidden/>
          </w:rPr>
          <w:tab/>
        </w:r>
        <w:r w:rsidRPr="00F26156">
          <w:rPr>
            <w:noProof/>
            <w:webHidden/>
          </w:rPr>
          <w:fldChar w:fldCharType="begin"/>
        </w:r>
        <w:r w:rsidRPr="00F26156">
          <w:rPr>
            <w:noProof/>
            <w:webHidden/>
          </w:rPr>
          <w:instrText xml:space="preserve"> PAGEREF _Toc198046802 \h </w:instrText>
        </w:r>
        <w:r w:rsidRPr="00F26156">
          <w:rPr>
            <w:noProof/>
            <w:webHidden/>
          </w:rPr>
        </w:r>
        <w:r w:rsidRPr="00F26156">
          <w:rPr>
            <w:noProof/>
            <w:webHidden/>
          </w:rPr>
          <w:fldChar w:fldCharType="separate"/>
        </w:r>
        <w:r w:rsidR="00775ED7">
          <w:rPr>
            <w:noProof/>
            <w:webHidden/>
          </w:rPr>
          <w:t>40</w:t>
        </w:r>
        <w:r w:rsidRPr="00F26156">
          <w:rPr>
            <w:noProof/>
            <w:webHidden/>
          </w:rPr>
          <w:fldChar w:fldCharType="end"/>
        </w:r>
      </w:hyperlink>
    </w:p>
    <w:p w14:paraId="49CF56C8" w14:textId="7D064758"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03" w:history="1">
        <w:r w:rsidRPr="00F26156">
          <w:rPr>
            <w:rStyle w:val="Hyperlink"/>
            <w:noProof/>
          </w:rPr>
          <w:t>4.4.4 Router-on-a-Stick – Kết nối giữa các VLAN</w:t>
        </w:r>
        <w:r w:rsidRPr="00F26156">
          <w:rPr>
            <w:noProof/>
            <w:webHidden/>
          </w:rPr>
          <w:tab/>
        </w:r>
        <w:r w:rsidRPr="00F26156">
          <w:rPr>
            <w:noProof/>
            <w:webHidden/>
          </w:rPr>
          <w:fldChar w:fldCharType="begin"/>
        </w:r>
        <w:r w:rsidRPr="00F26156">
          <w:rPr>
            <w:noProof/>
            <w:webHidden/>
          </w:rPr>
          <w:instrText xml:space="preserve"> PAGEREF _Toc198046803 \h </w:instrText>
        </w:r>
        <w:r w:rsidRPr="00F26156">
          <w:rPr>
            <w:noProof/>
            <w:webHidden/>
          </w:rPr>
        </w:r>
        <w:r w:rsidRPr="00F26156">
          <w:rPr>
            <w:noProof/>
            <w:webHidden/>
          </w:rPr>
          <w:fldChar w:fldCharType="separate"/>
        </w:r>
        <w:r w:rsidR="00775ED7">
          <w:rPr>
            <w:noProof/>
            <w:webHidden/>
          </w:rPr>
          <w:t>41</w:t>
        </w:r>
        <w:r w:rsidRPr="00F26156">
          <w:rPr>
            <w:noProof/>
            <w:webHidden/>
          </w:rPr>
          <w:fldChar w:fldCharType="end"/>
        </w:r>
      </w:hyperlink>
    </w:p>
    <w:p w14:paraId="3241107F" w14:textId="1915DB15"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04" w:history="1">
        <w:r w:rsidRPr="00F26156">
          <w:rPr>
            <w:rStyle w:val="Hyperlink"/>
            <w:noProof/>
          </w:rPr>
          <w:t>4.4.5 Cấu hình EtherChannel với LACP</w:t>
        </w:r>
        <w:r w:rsidRPr="00F26156">
          <w:rPr>
            <w:noProof/>
            <w:webHidden/>
          </w:rPr>
          <w:tab/>
        </w:r>
        <w:r w:rsidRPr="00F26156">
          <w:rPr>
            <w:noProof/>
            <w:webHidden/>
          </w:rPr>
          <w:fldChar w:fldCharType="begin"/>
        </w:r>
        <w:r w:rsidRPr="00F26156">
          <w:rPr>
            <w:noProof/>
            <w:webHidden/>
          </w:rPr>
          <w:instrText xml:space="preserve"> PAGEREF _Toc198046804 \h </w:instrText>
        </w:r>
        <w:r w:rsidRPr="00F26156">
          <w:rPr>
            <w:noProof/>
            <w:webHidden/>
          </w:rPr>
        </w:r>
        <w:r w:rsidRPr="00F26156">
          <w:rPr>
            <w:noProof/>
            <w:webHidden/>
          </w:rPr>
          <w:fldChar w:fldCharType="separate"/>
        </w:r>
        <w:r w:rsidR="00775ED7">
          <w:rPr>
            <w:noProof/>
            <w:webHidden/>
          </w:rPr>
          <w:t>42</w:t>
        </w:r>
        <w:r w:rsidRPr="00F26156">
          <w:rPr>
            <w:noProof/>
            <w:webHidden/>
          </w:rPr>
          <w:fldChar w:fldCharType="end"/>
        </w:r>
      </w:hyperlink>
    </w:p>
    <w:p w14:paraId="0522A9D0" w14:textId="02D83162" w:rsidR="00F26156" w:rsidRPr="00F26156" w:rsidRDefault="00F26156">
      <w:pPr>
        <w:pStyle w:val="TOC2"/>
        <w:rPr>
          <w:rFonts w:asciiTheme="minorHAnsi" w:eastAsiaTheme="minorEastAsia" w:hAnsiTheme="minorHAnsi"/>
          <w:noProof/>
          <w:kern w:val="2"/>
          <w:sz w:val="24"/>
          <w14:ligatures w14:val="standardContextual"/>
        </w:rPr>
      </w:pPr>
      <w:hyperlink w:anchor="_Toc198046805" w:history="1">
        <w:r w:rsidRPr="00F26156">
          <w:rPr>
            <w:rStyle w:val="Hyperlink"/>
            <w:noProof/>
          </w:rPr>
          <w:t>4.5 NAT và DHCP</w:t>
        </w:r>
        <w:r w:rsidRPr="00F26156">
          <w:rPr>
            <w:noProof/>
            <w:webHidden/>
          </w:rPr>
          <w:tab/>
        </w:r>
        <w:r w:rsidRPr="00F26156">
          <w:rPr>
            <w:noProof/>
            <w:webHidden/>
          </w:rPr>
          <w:fldChar w:fldCharType="begin"/>
        </w:r>
        <w:r w:rsidRPr="00F26156">
          <w:rPr>
            <w:noProof/>
            <w:webHidden/>
          </w:rPr>
          <w:instrText xml:space="preserve"> PAGEREF _Toc198046805 \h </w:instrText>
        </w:r>
        <w:r w:rsidRPr="00F26156">
          <w:rPr>
            <w:noProof/>
            <w:webHidden/>
          </w:rPr>
        </w:r>
        <w:r w:rsidRPr="00F26156">
          <w:rPr>
            <w:noProof/>
            <w:webHidden/>
          </w:rPr>
          <w:fldChar w:fldCharType="separate"/>
        </w:r>
        <w:r w:rsidR="00775ED7">
          <w:rPr>
            <w:noProof/>
            <w:webHidden/>
          </w:rPr>
          <w:t>44</w:t>
        </w:r>
        <w:r w:rsidRPr="00F26156">
          <w:rPr>
            <w:noProof/>
            <w:webHidden/>
          </w:rPr>
          <w:fldChar w:fldCharType="end"/>
        </w:r>
      </w:hyperlink>
    </w:p>
    <w:p w14:paraId="1DD94397" w14:textId="6AE84937"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06" w:history="1">
        <w:r w:rsidRPr="00F26156">
          <w:rPr>
            <w:rStyle w:val="Hyperlink"/>
            <w:noProof/>
          </w:rPr>
          <w:t>4.5.1 Cấu hình NAT</w:t>
        </w:r>
        <w:r w:rsidRPr="00F26156">
          <w:rPr>
            <w:noProof/>
            <w:webHidden/>
          </w:rPr>
          <w:tab/>
        </w:r>
        <w:r w:rsidRPr="00F26156">
          <w:rPr>
            <w:noProof/>
            <w:webHidden/>
          </w:rPr>
          <w:fldChar w:fldCharType="begin"/>
        </w:r>
        <w:r w:rsidRPr="00F26156">
          <w:rPr>
            <w:noProof/>
            <w:webHidden/>
          </w:rPr>
          <w:instrText xml:space="preserve"> PAGEREF _Toc198046806 \h </w:instrText>
        </w:r>
        <w:r w:rsidRPr="00F26156">
          <w:rPr>
            <w:noProof/>
            <w:webHidden/>
          </w:rPr>
        </w:r>
        <w:r w:rsidRPr="00F26156">
          <w:rPr>
            <w:noProof/>
            <w:webHidden/>
          </w:rPr>
          <w:fldChar w:fldCharType="separate"/>
        </w:r>
        <w:r w:rsidR="00775ED7">
          <w:rPr>
            <w:noProof/>
            <w:webHidden/>
          </w:rPr>
          <w:t>44</w:t>
        </w:r>
        <w:r w:rsidRPr="00F26156">
          <w:rPr>
            <w:noProof/>
            <w:webHidden/>
          </w:rPr>
          <w:fldChar w:fldCharType="end"/>
        </w:r>
      </w:hyperlink>
    </w:p>
    <w:p w14:paraId="3302C615" w14:textId="7B2F374F"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07" w:history="1">
        <w:r w:rsidRPr="00F26156">
          <w:rPr>
            <w:rStyle w:val="Hyperlink"/>
            <w:noProof/>
          </w:rPr>
          <w:t>4.5.2 Cấu hình Port Forwarding cho HTTPS và HTTP</w:t>
        </w:r>
        <w:r w:rsidRPr="00F26156">
          <w:rPr>
            <w:noProof/>
            <w:webHidden/>
          </w:rPr>
          <w:tab/>
        </w:r>
        <w:r w:rsidRPr="00F26156">
          <w:rPr>
            <w:noProof/>
            <w:webHidden/>
          </w:rPr>
          <w:fldChar w:fldCharType="begin"/>
        </w:r>
        <w:r w:rsidRPr="00F26156">
          <w:rPr>
            <w:noProof/>
            <w:webHidden/>
          </w:rPr>
          <w:instrText xml:space="preserve"> PAGEREF _Toc198046807 \h </w:instrText>
        </w:r>
        <w:r w:rsidRPr="00F26156">
          <w:rPr>
            <w:noProof/>
            <w:webHidden/>
          </w:rPr>
        </w:r>
        <w:r w:rsidRPr="00F26156">
          <w:rPr>
            <w:noProof/>
            <w:webHidden/>
          </w:rPr>
          <w:fldChar w:fldCharType="separate"/>
        </w:r>
        <w:r w:rsidR="00775ED7">
          <w:rPr>
            <w:noProof/>
            <w:webHidden/>
          </w:rPr>
          <w:t>45</w:t>
        </w:r>
        <w:r w:rsidRPr="00F26156">
          <w:rPr>
            <w:noProof/>
            <w:webHidden/>
          </w:rPr>
          <w:fldChar w:fldCharType="end"/>
        </w:r>
      </w:hyperlink>
    </w:p>
    <w:p w14:paraId="0C75DF63" w14:textId="3CF47BB4"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08" w:history="1">
        <w:r w:rsidRPr="00F26156">
          <w:rPr>
            <w:rStyle w:val="Hyperlink"/>
            <w:noProof/>
          </w:rPr>
          <w:t>4.5.3 Cấu hình DHCP  ipv4</w:t>
        </w:r>
        <w:r w:rsidRPr="00F26156">
          <w:rPr>
            <w:noProof/>
            <w:webHidden/>
          </w:rPr>
          <w:tab/>
        </w:r>
        <w:r w:rsidRPr="00F26156">
          <w:rPr>
            <w:noProof/>
            <w:webHidden/>
          </w:rPr>
          <w:fldChar w:fldCharType="begin"/>
        </w:r>
        <w:r w:rsidRPr="00F26156">
          <w:rPr>
            <w:noProof/>
            <w:webHidden/>
          </w:rPr>
          <w:instrText xml:space="preserve"> PAGEREF _Toc198046808 \h </w:instrText>
        </w:r>
        <w:r w:rsidRPr="00F26156">
          <w:rPr>
            <w:noProof/>
            <w:webHidden/>
          </w:rPr>
        </w:r>
        <w:r w:rsidRPr="00F26156">
          <w:rPr>
            <w:noProof/>
            <w:webHidden/>
          </w:rPr>
          <w:fldChar w:fldCharType="separate"/>
        </w:r>
        <w:r w:rsidR="00775ED7">
          <w:rPr>
            <w:noProof/>
            <w:webHidden/>
          </w:rPr>
          <w:t>46</w:t>
        </w:r>
        <w:r w:rsidRPr="00F26156">
          <w:rPr>
            <w:noProof/>
            <w:webHidden/>
          </w:rPr>
          <w:fldChar w:fldCharType="end"/>
        </w:r>
      </w:hyperlink>
    </w:p>
    <w:p w14:paraId="21077E95" w14:textId="015B0658"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09" w:history="1">
        <w:r w:rsidRPr="00F26156">
          <w:rPr>
            <w:rStyle w:val="Hyperlink"/>
            <w:noProof/>
          </w:rPr>
          <w:t>4.5.4 Cấu hình DHCP ipv6</w:t>
        </w:r>
        <w:r w:rsidRPr="00F26156">
          <w:rPr>
            <w:noProof/>
            <w:webHidden/>
          </w:rPr>
          <w:tab/>
        </w:r>
        <w:r w:rsidRPr="00F26156">
          <w:rPr>
            <w:noProof/>
            <w:webHidden/>
          </w:rPr>
          <w:fldChar w:fldCharType="begin"/>
        </w:r>
        <w:r w:rsidRPr="00F26156">
          <w:rPr>
            <w:noProof/>
            <w:webHidden/>
          </w:rPr>
          <w:instrText xml:space="preserve"> PAGEREF _Toc198046809 \h </w:instrText>
        </w:r>
        <w:r w:rsidRPr="00F26156">
          <w:rPr>
            <w:noProof/>
            <w:webHidden/>
          </w:rPr>
        </w:r>
        <w:r w:rsidRPr="00F26156">
          <w:rPr>
            <w:noProof/>
            <w:webHidden/>
          </w:rPr>
          <w:fldChar w:fldCharType="separate"/>
        </w:r>
        <w:r w:rsidR="00775ED7">
          <w:rPr>
            <w:noProof/>
            <w:webHidden/>
          </w:rPr>
          <w:t>47</w:t>
        </w:r>
        <w:r w:rsidRPr="00F26156">
          <w:rPr>
            <w:noProof/>
            <w:webHidden/>
          </w:rPr>
          <w:fldChar w:fldCharType="end"/>
        </w:r>
      </w:hyperlink>
    </w:p>
    <w:p w14:paraId="378FD4A6" w14:textId="073D09B0" w:rsidR="00F26156" w:rsidRPr="00F26156" w:rsidRDefault="00F26156">
      <w:pPr>
        <w:pStyle w:val="TOC2"/>
        <w:rPr>
          <w:rFonts w:asciiTheme="minorHAnsi" w:eastAsiaTheme="minorEastAsia" w:hAnsiTheme="minorHAnsi"/>
          <w:noProof/>
          <w:kern w:val="2"/>
          <w:sz w:val="24"/>
          <w14:ligatures w14:val="standardContextual"/>
        </w:rPr>
      </w:pPr>
      <w:hyperlink w:anchor="_Toc198046810" w:history="1">
        <w:r w:rsidRPr="00F26156">
          <w:rPr>
            <w:rStyle w:val="Hyperlink"/>
            <w:noProof/>
          </w:rPr>
          <w:t>4.6 Các yêu khác ở ipv4</w:t>
        </w:r>
        <w:r w:rsidRPr="00F26156">
          <w:rPr>
            <w:noProof/>
            <w:webHidden/>
          </w:rPr>
          <w:tab/>
        </w:r>
        <w:r w:rsidRPr="00F26156">
          <w:rPr>
            <w:noProof/>
            <w:webHidden/>
          </w:rPr>
          <w:fldChar w:fldCharType="begin"/>
        </w:r>
        <w:r w:rsidRPr="00F26156">
          <w:rPr>
            <w:noProof/>
            <w:webHidden/>
          </w:rPr>
          <w:instrText xml:space="preserve"> PAGEREF _Toc198046810 \h </w:instrText>
        </w:r>
        <w:r w:rsidRPr="00F26156">
          <w:rPr>
            <w:noProof/>
            <w:webHidden/>
          </w:rPr>
        </w:r>
        <w:r w:rsidRPr="00F26156">
          <w:rPr>
            <w:noProof/>
            <w:webHidden/>
          </w:rPr>
          <w:fldChar w:fldCharType="separate"/>
        </w:r>
        <w:r w:rsidR="00775ED7">
          <w:rPr>
            <w:noProof/>
            <w:webHidden/>
          </w:rPr>
          <w:t>49</w:t>
        </w:r>
        <w:r w:rsidRPr="00F26156">
          <w:rPr>
            <w:noProof/>
            <w:webHidden/>
          </w:rPr>
          <w:fldChar w:fldCharType="end"/>
        </w:r>
      </w:hyperlink>
    </w:p>
    <w:p w14:paraId="23DDB8D3" w14:textId="3C008D1D"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11" w:history="1">
        <w:r w:rsidRPr="00F26156">
          <w:rPr>
            <w:rStyle w:val="Hyperlink"/>
            <w:noProof/>
          </w:rPr>
          <w:t>4.6.1 Chặn truy cập nội bộ từ VLAN GUEST</w:t>
        </w:r>
        <w:r w:rsidRPr="00F26156">
          <w:rPr>
            <w:noProof/>
            <w:webHidden/>
          </w:rPr>
          <w:tab/>
        </w:r>
        <w:r w:rsidRPr="00F26156">
          <w:rPr>
            <w:noProof/>
            <w:webHidden/>
          </w:rPr>
          <w:fldChar w:fldCharType="begin"/>
        </w:r>
        <w:r w:rsidRPr="00F26156">
          <w:rPr>
            <w:noProof/>
            <w:webHidden/>
          </w:rPr>
          <w:instrText xml:space="preserve"> PAGEREF _Toc198046811 \h </w:instrText>
        </w:r>
        <w:r w:rsidRPr="00F26156">
          <w:rPr>
            <w:noProof/>
            <w:webHidden/>
          </w:rPr>
        </w:r>
        <w:r w:rsidRPr="00F26156">
          <w:rPr>
            <w:noProof/>
            <w:webHidden/>
          </w:rPr>
          <w:fldChar w:fldCharType="separate"/>
        </w:r>
        <w:r w:rsidR="00775ED7">
          <w:rPr>
            <w:noProof/>
            <w:webHidden/>
          </w:rPr>
          <w:t>49</w:t>
        </w:r>
        <w:r w:rsidRPr="00F26156">
          <w:rPr>
            <w:noProof/>
            <w:webHidden/>
          </w:rPr>
          <w:fldChar w:fldCharType="end"/>
        </w:r>
      </w:hyperlink>
    </w:p>
    <w:p w14:paraId="0C084C4D" w14:textId="3528B53B" w:rsidR="00F26156" w:rsidRPr="00F26156" w:rsidRDefault="00F26156">
      <w:pPr>
        <w:pStyle w:val="TOC3"/>
        <w:rPr>
          <w:rFonts w:asciiTheme="minorHAnsi" w:eastAsiaTheme="minorEastAsia" w:hAnsiTheme="minorHAnsi"/>
          <w:i w:val="0"/>
          <w:noProof/>
          <w:kern w:val="2"/>
          <w:sz w:val="24"/>
          <w14:ligatures w14:val="standardContextual"/>
        </w:rPr>
      </w:pPr>
      <w:hyperlink w:anchor="_Toc198046812" w:history="1">
        <w:r w:rsidRPr="00F26156">
          <w:rPr>
            <w:rStyle w:val="Hyperlink"/>
            <w:noProof/>
          </w:rPr>
          <w:t>4.6.2 giới hạn truy cập SSH vào các switch ngoại trừ VLAN SERVERS</w:t>
        </w:r>
        <w:r w:rsidRPr="00F26156">
          <w:rPr>
            <w:noProof/>
            <w:webHidden/>
          </w:rPr>
          <w:tab/>
        </w:r>
        <w:r w:rsidRPr="00F26156">
          <w:rPr>
            <w:noProof/>
            <w:webHidden/>
          </w:rPr>
          <w:fldChar w:fldCharType="begin"/>
        </w:r>
        <w:r w:rsidRPr="00F26156">
          <w:rPr>
            <w:noProof/>
            <w:webHidden/>
          </w:rPr>
          <w:instrText xml:space="preserve"> PAGEREF _Toc198046812 \h </w:instrText>
        </w:r>
        <w:r w:rsidRPr="00F26156">
          <w:rPr>
            <w:noProof/>
            <w:webHidden/>
          </w:rPr>
        </w:r>
        <w:r w:rsidRPr="00F26156">
          <w:rPr>
            <w:noProof/>
            <w:webHidden/>
          </w:rPr>
          <w:fldChar w:fldCharType="separate"/>
        </w:r>
        <w:r w:rsidR="00775ED7">
          <w:rPr>
            <w:noProof/>
            <w:webHidden/>
          </w:rPr>
          <w:t>50</w:t>
        </w:r>
        <w:r w:rsidRPr="00F26156">
          <w:rPr>
            <w:noProof/>
            <w:webHidden/>
          </w:rPr>
          <w:fldChar w:fldCharType="end"/>
        </w:r>
      </w:hyperlink>
    </w:p>
    <w:p w14:paraId="3563CAB0" w14:textId="7C4F21B5" w:rsidR="00F26156" w:rsidRPr="00F26156" w:rsidRDefault="00F26156" w:rsidP="001036E8">
      <w:pPr>
        <w:pStyle w:val="TOC1"/>
        <w:rPr>
          <w:rFonts w:asciiTheme="minorHAnsi" w:eastAsiaTheme="minorEastAsia" w:hAnsiTheme="minorHAnsi"/>
          <w:kern w:val="2"/>
          <w:sz w:val="24"/>
          <w14:ligatures w14:val="standardContextual"/>
        </w:rPr>
      </w:pPr>
      <w:hyperlink w:anchor="_Toc198046813" w:history="1">
        <w:r w:rsidRPr="00F26156">
          <w:rPr>
            <w:rStyle w:val="Hyperlink"/>
          </w:rPr>
          <w:t>CHƯƠNG 5. KẾT LUẬN</w:t>
        </w:r>
        <w:r w:rsidRPr="00F26156">
          <w:rPr>
            <w:webHidden/>
          </w:rPr>
          <w:tab/>
        </w:r>
        <w:r w:rsidRPr="00F26156">
          <w:rPr>
            <w:webHidden/>
          </w:rPr>
          <w:fldChar w:fldCharType="begin"/>
        </w:r>
        <w:r w:rsidRPr="00F26156">
          <w:rPr>
            <w:webHidden/>
          </w:rPr>
          <w:instrText xml:space="preserve"> PAGEREF _Toc198046813 \h </w:instrText>
        </w:r>
        <w:r w:rsidRPr="00F26156">
          <w:rPr>
            <w:webHidden/>
          </w:rPr>
        </w:r>
        <w:r w:rsidRPr="00F26156">
          <w:rPr>
            <w:webHidden/>
          </w:rPr>
          <w:fldChar w:fldCharType="separate"/>
        </w:r>
        <w:r w:rsidR="00775ED7">
          <w:rPr>
            <w:webHidden/>
          </w:rPr>
          <w:t>52</w:t>
        </w:r>
        <w:r w:rsidRPr="00F26156">
          <w:rPr>
            <w:webHidden/>
          </w:rPr>
          <w:fldChar w:fldCharType="end"/>
        </w:r>
      </w:hyperlink>
    </w:p>
    <w:p w14:paraId="50639BED" w14:textId="103EC760" w:rsidR="00F26156" w:rsidRPr="00F26156" w:rsidRDefault="00F26156">
      <w:pPr>
        <w:pStyle w:val="TOC2"/>
        <w:rPr>
          <w:rFonts w:asciiTheme="minorHAnsi" w:eastAsiaTheme="minorEastAsia" w:hAnsiTheme="minorHAnsi"/>
          <w:noProof/>
          <w:kern w:val="2"/>
          <w:sz w:val="24"/>
          <w14:ligatures w14:val="standardContextual"/>
        </w:rPr>
      </w:pPr>
      <w:hyperlink w:anchor="_Toc198046814" w:history="1">
        <w:r w:rsidRPr="00F26156">
          <w:rPr>
            <w:rStyle w:val="Hyperlink"/>
            <w:noProof/>
          </w:rPr>
          <w:t>5.1 Kết luận</w:t>
        </w:r>
        <w:r w:rsidRPr="00F26156">
          <w:rPr>
            <w:noProof/>
            <w:webHidden/>
          </w:rPr>
          <w:tab/>
        </w:r>
        <w:r w:rsidRPr="00F26156">
          <w:rPr>
            <w:noProof/>
            <w:webHidden/>
          </w:rPr>
          <w:fldChar w:fldCharType="begin"/>
        </w:r>
        <w:r w:rsidRPr="00F26156">
          <w:rPr>
            <w:noProof/>
            <w:webHidden/>
          </w:rPr>
          <w:instrText xml:space="preserve"> PAGEREF _Toc198046814 \h </w:instrText>
        </w:r>
        <w:r w:rsidRPr="00F26156">
          <w:rPr>
            <w:noProof/>
            <w:webHidden/>
          </w:rPr>
        </w:r>
        <w:r w:rsidRPr="00F26156">
          <w:rPr>
            <w:noProof/>
            <w:webHidden/>
          </w:rPr>
          <w:fldChar w:fldCharType="separate"/>
        </w:r>
        <w:r w:rsidR="00775ED7">
          <w:rPr>
            <w:noProof/>
            <w:webHidden/>
          </w:rPr>
          <w:t>52</w:t>
        </w:r>
        <w:r w:rsidRPr="00F26156">
          <w:rPr>
            <w:noProof/>
            <w:webHidden/>
          </w:rPr>
          <w:fldChar w:fldCharType="end"/>
        </w:r>
      </w:hyperlink>
    </w:p>
    <w:p w14:paraId="1861B2B5" w14:textId="10169815" w:rsidR="00F26156" w:rsidRPr="00F26156" w:rsidRDefault="00F26156">
      <w:pPr>
        <w:pStyle w:val="TOC2"/>
        <w:rPr>
          <w:rFonts w:asciiTheme="minorHAnsi" w:eastAsiaTheme="minorEastAsia" w:hAnsiTheme="minorHAnsi"/>
          <w:noProof/>
          <w:kern w:val="2"/>
          <w:sz w:val="24"/>
          <w14:ligatures w14:val="standardContextual"/>
        </w:rPr>
      </w:pPr>
      <w:hyperlink w:anchor="_Toc198046815" w:history="1">
        <w:r w:rsidRPr="00F26156">
          <w:rPr>
            <w:rStyle w:val="Hyperlink"/>
            <w:noProof/>
          </w:rPr>
          <w:t>5.2 Hướng phát triển</w:t>
        </w:r>
        <w:r w:rsidRPr="00F26156">
          <w:rPr>
            <w:noProof/>
            <w:webHidden/>
          </w:rPr>
          <w:tab/>
        </w:r>
        <w:r w:rsidRPr="00F26156">
          <w:rPr>
            <w:noProof/>
            <w:webHidden/>
          </w:rPr>
          <w:fldChar w:fldCharType="begin"/>
        </w:r>
        <w:r w:rsidRPr="00F26156">
          <w:rPr>
            <w:noProof/>
            <w:webHidden/>
          </w:rPr>
          <w:instrText xml:space="preserve"> PAGEREF _Toc198046815 \h </w:instrText>
        </w:r>
        <w:r w:rsidRPr="00F26156">
          <w:rPr>
            <w:noProof/>
            <w:webHidden/>
          </w:rPr>
        </w:r>
        <w:r w:rsidRPr="00F26156">
          <w:rPr>
            <w:noProof/>
            <w:webHidden/>
          </w:rPr>
          <w:fldChar w:fldCharType="separate"/>
        </w:r>
        <w:r w:rsidR="00775ED7">
          <w:rPr>
            <w:noProof/>
            <w:webHidden/>
          </w:rPr>
          <w:t>52</w:t>
        </w:r>
        <w:r w:rsidRPr="00F26156">
          <w:rPr>
            <w:noProof/>
            <w:webHidden/>
          </w:rPr>
          <w:fldChar w:fldCharType="end"/>
        </w:r>
      </w:hyperlink>
    </w:p>
    <w:p w14:paraId="77119AE6" w14:textId="0595E11A" w:rsidR="00F26156" w:rsidRPr="00F26156" w:rsidRDefault="00F26156" w:rsidP="001036E8">
      <w:pPr>
        <w:pStyle w:val="TOC1"/>
        <w:rPr>
          <w:rFonts w:asciiTheme="minorHAnsi" w:eastAsiaTheme="minorEastAsia" w:hAnsiTheme="minorHAnsi"/>
          <w:kern w:val="2"/>
          <w:sz w:val="24"/>
          <w14:ligatures w14:val="standardContextual"/>
        </w:rPr>
      </w:pPr>
      <w:hyperlink w:anchor="_Toc198046816" w:history="1">
        <w:r w:rsidRPr="00F26156">
          <w:rPr>
            <w:rStyle w:val="Hyperlink"/>
          </w:rPr>
          <w:t>TÀI LIỆU THAM KHẢO</w:t>
        </w:r>
        <w:r w:rsidRPr="00F26156">
          <w:rPr>
            <w:webHidden/>
          </w:rPr>
          <w:tab/>
        </w:r>
        <w:r w:rsidRPr="00F26156">
          <w:rPr>
            <w:webHidden/>
          </w:rPr>
          <w:fldChar w:fldCharType="begin"/>
        </w:r>
        <w:r w:rsidRPr="00F26156">
          <w:rPr>
            <w:webHidden/>
          </w:rPr>
          <w:instrText xml:space="preserve"> PAGEREF _Toc198046816 \h </w:instrText>
        </w:r>
        <w:r w:rsidRPr="00F26156">
          <w:rPr>
            <w:webHidden/>
          </w:rPr>
        </w:r>
        <w:r w:rsidRPr="00F26156">
          <w:rPr>
            <w:webHidden/>
          </w:rPr>
          <w:fldChar w:fldCharType="separate"/>
        </w:r>
        <w:r w:rsidR="00775ED7">
          <w:rPr>
            <w:webHidden/>
          </w:rPr>
          <w:t>53</w:t>
        </w:r>
        <w:r w:rsidRPr="00F26156">
          <w:rPr>
            <w:webHidden/>
          </w:rPr>
          <w:fldChar w:fldCharType="end"/>
        </w:r>
      </w:hyperlink>
    </w:p>
    <w:p w14:paraId="58B3BB9D" w14:textId="79705EE4" w:rsidR="00B127A5" w:rsidRDefault="00F772AD" w:rsidP="00CD62B5">
      <w:pPr>
        <w:pStyle w:val="Nidungvnbn"/>
        <w:ind w:firstLine="0"/>
        <w:rPr>
          <w:lang w:val="vi-VN"/>
        </w:rPr>
      </w:pPr>
      <w:r w:rsidRPr="00F26156">
        <w:fldChar w:fldCharType="end"/>
      </w:r>
      <w:r w:rsidR="00B127A5">
        <w:br w:type="page"/>
      </w:r>
    </w:p>
    <w:p w14:paraId="02314E28" w14:textId="77777777" w:rsidR="000044BC" w:rsidRPr="00B127A5" w:rsidRDefault="000044BC" w:rsidP="00B127A5">
      <w:pPr>
        <w:pStyle w:val="Heading1"/>
        <w:numPr>
          <w:ilvl w:val="0"/>
          <w:numId w:val="0"/>
        </w:numPr>
        <w:ind w:left="284" w:hanging="284"/>
        <w:jc w:val="center"/>
        <w:rPr>
          <w:sz w:val="26"/>
          <w:szCs w:val="26"/>
        </w:rPr>
      </w:pPr>
      <w:bookmarkStart w:id="1" w:name="_Toc198046754"/>
      <w:r w:rsidRPr="000044BC">
        <w:lastRenderedPageBreak/>
        <w:t>DANH MỤC HÌNH VẼ</w:t>
      </w:r>
      <w:bookmarkEnd w:id="1"/>
    </w:p>
    <w:p w14:paraId="5C69FBE4" w14:textId="30CA1104" w:rsidR="009561DF" w:rsidRPr="009561DF" w:rsidRDefault="00446FC4">
      <w:pPr>
        <w:pStyle w:val="TOC1"/>
        <w:rPr>
          <w:rFonts w:asciiTheme="minorHAnsi" w:eastAsiaTheme="minorEastAsia" w:hAnsiTheme="minorHAnsi"/>
          <w:b w:val="0"/>
          <w:bCs w:val="0"/>
          <w:kern w:val="2"/>
          <w:sz w:val="24"/>
          <w14:ligatures w14:val="standardContextual"/>
        </w:rPr>
      </w:pPr>
      <w:r w:rsidRPr="009561DF">
        <w:rPr>
          <w:b w:val="0"/>
          <w:bCs w:val="0"/>
          <w:szCs w:val="26"/>
        </w:rPr>
        <w:fldChar w:fldCharType="begin"/>
      </w:r>
      <w:r w:rsidRPr="009561DF">
        <w:rPr>
          <w:b w:val="0"/>
          <w:bCs w:val="0"/>
          <w:szCs w:val="26"/>
        </w:rPr>
        <w:instrText xml:space="preserve"> TOC \h \z \t "Hình,1" </w:instrText>
      </w:r>
      <w:r w:rsidRPr="009561DF">
        <w:rPr>
          <w:b w:val="0"/>
          <w:bCs w:val="0"/>
          <w:szCs w:val="26"/>
        </w:rPr>
        <w:fldChar w:fldCharType="separate"/>
      </w:r>
      <w:hyperlink w:anchor="_Toc198067173" w:history="1">
        <w:r w:rsidR="009561DF" w:rsidRPr="009561DF">
          <w:rPr>
            <w:rStyle w:val="Hyperlink"/>
            <w:b w:val="0"/>
            <w:bCs w:val="0"/>
          </w:rPr>
          <w:t>Hình 2.1 Kỹ thuật NAT</w:t>
        </w:r>
        <w:r w:rsidR="009561DF" w:rsidRPr="009561DF">
          <w:rPr>
            <w:b w:val="0"/>
            <w:bCs w:val="0"/>
            <w:webHidden/>
          </w:rPr>
          <w:tab/>
        </w:r>
        <w:r w:rsidR="009561DF" w:rsidRPr="009561DF">
          <w:rPr>
            <w:b w:val="0"/>
            <w:bCs w:val="0"/>
            <w:webHidden/>
          </w:rPr>
          <w:fldChar w:fldCharType="begin"/>
        </w:r>
        <w:r w:rsidR="009561DF" w:rsidRPr="009561DF">
          <w:rPr>
            <w:b w:val="0"/>
            <w:bCs w:val="0"/>
            <w:webHidden/>
          </w:rPr>
          <w:instrText xml:space="preserve"> PAGEREF _Toc198067173 \h </w:instrText>
        </w:r>
        <w:r w:rsidR="009561DF" w:rsidRPr="009561DF">
          <w:rPr>
            <w:b w:val="0"/>
            <w:bCs w:val="0"/>
            <w:webHidden/>
          </w:rPr>
        </w:r>
        <w:r w:rsidR="009561DF" w:rsidRPr="009561DF">
          <w:rPr>
            <w:b w:val="0"/>
            <w:bCs w:val="0"/>
            <w:webHidden/>
          </w:rPr>
          <w:fldChar w:fldCharType="separate"/>
        </w:r>
        <w:r w:rsidR="00775ED7">
          <w:rPr>
            <w:b w:val="0"/>
            <w:bCs w:val="0"/>
            <w:webHidden/>
          </w:rPr>
          <w:t>5</w:t>
        </w:r>
        <w:r w:rsidR="009561DF" w:rsidRPr="009561DF">
          <w:rPr>
            <w:b w:val="0"/>
            <w:bCs w:val="0"/>
            <w:webHidden/>
          </w:rPr>
          <w:fldChar w:fldCharType="end"/>
        </w:r>
      </w:hyperlink>
    </w:p>
    <w:p w14:paraId="68F13158" w14:textId="17784EFE"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74" w:history="1">
        <w:r w:rsidRPr="009561DF">
          <w:rPr>
            <w:rStyle w:val="Hyperlink"/>
            <w:b w:val="0"/>
            <w:bCs w:val="0"/>
          </w:rPr>
          <w:t>Hình 2.2 Giao thức DHCP</w:t>
        </w:r>
        <w:r w:rsidRPr="009561DF">
          <w:rPr>
            <w:b w:val="0"/>
            <w:bCs w:val="0"/>
            <w:webHidden/>
          </w:rPr>
          <w:tab/>
        </w:r>
        <w:r w:rsidRPr="009561DF">
          <w:rPr>
            <w:b w:val="0"/>
            <w:bCs w:val="0"/>
            <w:webHidden/>
          </w:rPr>
          <w:fldChar w:fldCharType="begin"/>
        </w:r>
        <w:r w:rsidRPr="009561DF">
          <w:rPr>
            <w:b w:val="0"/>
            <w:bCs w:val="0"/>
            <w:webHidden/>
          </w:rPr>
          <w:instrText xml:space="preserve"> PAGEREF _Toc198067174 \h </w:instrText>
        </w:r>
        <w:r w:rsidRPr="009561DF">
          <w:rPr>
            <w:b w:val="0"/>
            <w:bCs w:val="0"/>
            <w:webHidden/>
          </w:rPr>
        </w:r>
        <w:r w:rsidRPr="009561DF">
          <w:rPr>
            <w:b w:val="0"/>
            <w:bCs w:val="0"/>
            <w:webHidden/>
          </w:rPr>
          <w:fldChar w:fldCharType="separate"/>
        </w:r>
        <w:r w:rsidR="00775ED7">
          <w:rPr>
            <w:b w:val="0"/>
            <w:bCs w:val="0"/>
            <w:webHidden/>
          </w:rPr>
          <w:t>6</w:t>
        </w:r>
        <w:r w:rsidRPr="009561DF">
          <w:rPr>
            <w:b w:val="0"/>
            <w:bCs w:val="0"/>
            <w:webHidden/>
          </w:rPr>
          <w:fldChar w:fldCharType="end"/>
        </w:r>
      </w:hyperlink>
    </w:p>
    <w:p w14:paraId="07FEDCCE" w14:textId="7A3542C7"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75" w:history="1">
        <w:r w:rsidRPr="009561DF">
          <w:rPr>
            <w:rStyle w:val="Hyperlink"/>
            <w:b w:val="0"/>
            <w:bCs w:val="0"/>
          </w:rPr>
          <w:t>Hình 3.1 Mô hình mạng</w:t>
        </w:r>
        <w:r w:rsidRPr="009561DF">
          <w:rPr>
            <w:b w:val="0"/>
            <w:bCs w:val="0"/>
            <w:webHidden/>
          </w:rPr>
          <w:tab/>
        </w:r>
        <w:r w:rsidRPr="009561DF">
          <w:rPr>
            <w:b w:val="0"/>
            <w:bCs w:val="0"/>
            <w:webHidden/>
          </w:rPr>
          <w:fldChar w:fldCharType="begin"/>
        </w:r>
        <w:r w:rsidRPr="009561DF">
          <w:rPr>
            <w:b w:val="0"/>
            <w:bCs w:val="0"/>
            <w:webHidden/>
          </w:rPr>
          <w:instrText xml:space="preserve"> PAGEREF _Toc198067175 \h </w:instrText>
        </w:r>
        <w:r w:rsidRPr="009561DF">
          <w:rPr>
            <w:b w:val="0"/>
            <w:bCs w:val="0"/>
            <w:webHidden/>
          </w:rPr>
        </w:r>
        <w:r w:rsidRPr="009561DF">
          <w:rPr>
            <w:b w:val="0"/>
            <w:bCs w:val="0"/>
            <w:webHidden/>
          </w:rPr>
          <w:fldChar w:fldCharType="separate"/>
        </w:r>
        <w:r w:rsidR="00775ED7">
          <w:rPr>
            <w:b w:val="0"/>
            <w:bCs w:val="0"/>
            <w:webHidden/>
          </w:rPr>
          <w:t>10</w:t>
        </w:r>
        <w:r w:rsidRPr="009561DF">
          <w:rPr>
            <w:b w:val="0"/>
            <w:bCs w:val="0"/>
            <w:webHidden/>
          </w:rPr>
          <w:fldChar w:fldCharType="end"/>
        </w:r>
      </w:hyperlink>
    </w:p>
    <w:p w14:paraId="57698A86" w14:textId="54EF9DB7"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76" w:history="1">
        <w:r w:rsidRPr="009561DF">
          <w:rPr>
            <w:rStyle w:val="Hyperlink"/>
            <w:b w:val="0"/>
            <w:bCs w:val="0"/>
          </w:rPr>
          <w:t>Hình 4.1 Kết quả trạng thái cổng serial trên R6 và R7</w:t>
        </w:r>
        <w:r w:rsidRPr="009561DF">
          <w:rPr>
            <w:b w:val="0"/>
            <w:bCs w:val="0"/>
            <w:webHidden/>
          </w:rPr>
          <w:tab/>
        </w:r>
        <w:r w:rsidRPr="009561DF">
          <w:rPr>
            <w:b w:val="0"/>
            <w:bCs w:val="0"/>
            <w:webHidden/>
          </w:rPr>
          <w:fldChar w:fldCharType="begin"/>
        </w:r>
        <w:r w:rsidRPr="009561DF">
          <w:rPr>
            <w:b w:val="0"/>
            <w:bCs w:val="0"/>
            <w:webHidden/>
          </w:rPr>
          <w:instrText xml:space="preserve"> PAGEREF _Toc198067176 \h </w:instrText>
        </w:r>
        <w:r w:rsidRPr="009561DF">
          <w:rPr>
            <w:b w:val="0"/>
            <w:bCs w:val="0"/>
            <w:webHidden/>
          </w:rPr>
        </w:r>
        <w:r w:rsidRPr="009561DF">
          <w:rPr>
            <w:b w:val="0"/>
            <w:bCs w:val="0"/>
            <w:webHidden/>
          </w:rPr>
          <w:fldChar w:fldCharType="separate"/>
        </w:r>
        <w:r w:rsidR="00775ED7">
          <w:rPr>
            <w:b w:val="0"/>
            <w:bCs w:val="0"/>
            <w:webHidden/>
          </w:rPr>
          <w:t>24</w:t>
        </w:r>
        <w:r w:rsidRPr="009561DF">
          <w:rPr>
            <w:b w:val="0"/>
            <w:bCs w:val="0"/>
            <w:webHidden/>
          </w:rPr>
          <w:fldChar w:fldCharType="end"/>
        </w:r>
      </w:hyperlink>
    </w:p>
    <w:p w14:paraId="06F41FA8" w14:textId="2EA25D85"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77" w:history="1">
        <w:r w:rsidRPr="009561DF">
          <w:rPr>
            <w:rStyle w:val="Hyperlink"/>
            <w:b w:val="0"/>
            <w:bCs w:val="0"/>
          </w:rPr>
          <w:t>Hình 4.2 Kết quả ping từ R6 đến R7 sau khi thiết lập PAP</w:t>
        </w:r>
        <w:r w:rsidRPr="009561DF">
          <w:rPr>
            <w:b w:val="0"/>
            <w:bCs w:val="0"/>
            <w:webHidden/>
          </w:rPr>
          <w:tab/>
        </w:r>
        <w:r w:rsidRPr="009561DF">
          <w:rPr>
            <w:b w:val="0"/>
            <w:bCs w:val="0"/>
            <w:webHidden/>
          </w:rPr>
          <w:fldChar w:fldCharType="begin"/>
        </w:r>
        <w:r w:rsidRPr="009561DF">
          <w:rPr>
            <w:b w:val="0"/>
            <w:bCs w:val="0"/>
            <w:webHidden/>
          </w:rPr>
          <w:instrText xml:space="preserve"> PAGEREF _Toc198067177 \h </w:instrText>
        </w:r>
        <w:r w:rsidRPr="009561DF">
          <w:rPr>
            <w:b w:val="0"/>
            <w:bCs w:val="0"/>
            <w:webHidden/>
          </w:rPr>
        </w:r>
        <w:r w:rsidRPr="009561DF">
          <w:rPr>
            <w:b w:val="0"/>
            <w:bCs w:val="0"/>
            <w:webHidden/>
          </w:rPr>
          <w:fldChar w:fldCharType="separate"/>
        </w:r>
        <w:r w:rsidR="00775ED7">
          <w:rPr>
            <w:b w:val="0"/>
            <w:bCs w:val="0"/>
            <w:webHidden/>
          </w:rPr>
          <w:t>24</w:t>
        </w:r>
        <w:r w:rsidRPr="009561DF">
          <w:rPr>
            <w:b w:val="0"/>
            <w:bCs w:val="0"/>
            <w:webHidden/>
          </w:rPr>
          <w:fldChar w:fldCharType="end"/>
        </w:r>
      </w:hyperlink>
    </w:p>
    <w:p w14:paraId="5E6F35DD" w14:textId="3253E2C4"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78" w:history="1">
        <w:r w:rsidRPr="009561DF">
          <w:rPr>
            <w:rStyle w:val="Hyperlink"/>
            <w:b w:val="0"/>
            <w:bCs w:val="0"/>
          </w:rPr>
          <w:t>Hình 4.3 Kết quả trạng thái cổng serial trên R6 và R7</w:t>
        </w:r>
        <w:r w:rsidRPr="009561DF">
          <w:rPr>
            <w:b w:val="0"/>
            <w:bCs w:val="0"/>
            <w:webHidden/>
          </w:rPr>
          <w:tab/>
        </w:r>
        <w:r w:rsidRPr="009561DF">
          <w:rPr>
            <w:b w:val="0"/>
            <w:bCs w:val="0"/>
            <w:webHidden/>
          </w:rPr>
          <w:fldChar w:fldCharType="begin"/>
        </w:r>
        <w:r w:rsidRPr="009561DF">
          <w:rPr>
            <w:b w:val="0"/>
            <w:bCs w:val="0"/>
            <w:webHidden/>
          </w:rPr>
          <w:instrText xml:space="preserve"> PAGEREF _Toc198067178 \h </w:instrText>
        </w:r>
        <w:r w:rsidRPr="009561DF">
          <w:rPr>
            <w:b w:val="0"/>
            <w:bCs w:val="0"/>
            <w:webHidden/>
          </w:rPr>
        </w:r>
        <w:r w:rsidRPr="009561DF">
          <w:rPr>
            <w:b w:val="0"/>
            <w:bCs w:val="0"/>
            <w:webHidden/>
          </w:rPr>
          <w:fldChar w:fldCharType="separate"/>
        </w:r>
        <w:r w:rsidR="00775ED7">
          <w:rPr>
            <w:b w:val="0"/>
            <w:bCs w:val="0"/>
            <w:webHidden/>
          </w:rPr>
          <w:t>26</w:t>
        </w:r>
        <w:r w:rsidRPr="009561DF">
          <w:rPr>
            <w:b w:val="0"/>
            <w:bCs w:val="0"/>
            <w:webHidden/>
          </w:rPr>
          <w:fldChar w:fldCharType="end"/>
        </w:r>
      </w:hyperlink>
    </w:p>
    <w:p w14:paraId="6B724436" w14:textId="4B4FD8A9"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79" w:history="1">
        <w:r w:rsidRPr="009561DF">
          <w:rPr>
            <w:rStyle w:val="Hyperlink"/>
            <w:b w:val="0"/>
            <w:bCs w:val="0"/>
          </w:rPr>
          <w:t>Hình 4.4 Kết quả trạng ping từ R7 đến R8 sau khi cấu hình CHAP</w:t>
        </w:r>
        <w:r w:rsidRPr="009561DF">
          <w:rPr>
            <w:b w:val="0"/>
            <w:bCs w:val="0"/>
            <w:webHidden/>
          </w:rPr>
          <w:tab/>
        </w:r>
        <w:r w:rsidRPr="009561DF">
          <w:rPr>
            <w:b w:val="0"/>
            <w:bCs w:val="0"/>
            <w:webHidden/>
          </w:rPr>
          <w:fldChar w:fldCharType="begin"/>
        </w:r>
        <w:r w:rsidRPr="009561DF">
          <w:rPr>
            <w:b w:val="0"/>
            <w:bCs w:val="0"/>
            <w:webHidden/>
          </w:rPr>
          <w:instrText xml:space="preserve"> PAGEREF _Toc198067179 \h </w:instrText>
        </w:r>
        <w:r w:rsidRPr="009561DF">
          <w:rPr>
            <w:b w:val="0"/>
            <w:bCs w:val="0"/>
            <w:webHidden/>
          </w:rPr>
        </w:r>
        <w:r w:rsidRPr="009561DF">
          <w:rPr>
            <w:b w:val="0"/>
            <w:bCs w:val="0"/>
            <w:webHidden/>
          </w:rPr>
          <w:fldChar w:fldCharType="separate"/>
        </w:r>
        <w:r w:rsidR="00775ED7">
          <w:rPr>
            <w:b w:val="0"/>
            <w:bCs w:val="0"/>
            <w:webHidden/>
          </w:rPr>
          <w:t>26</w:t>
        </w:r>
        <w:r w:rsidRPr="009561DF">
          <w:rPr>
            <w:b w:val="0"/>
            <w:bCs w:val="0"/>
            <w:webHidden/>
          </w:rPr>
          <w:fldChar w:fldCharType="end"/>
        </w:r>
      </w:hyperlink>
    </w:p>
    <w:p w14:paraId="19AFBF29" w14:textId="62207A0F"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80" w:history="1">
        <w:r w:rsidRPr="009561DF">
          <w:rPr>
            <w:rStyle w:val="Hyperlink"/>
            <w:b w:val="0"/>
            <w:bCs w:val="0"/>
          </w:rPr>
          <w:t>Hình 4.5 Bảng định tuyến tunnel giữa R6 và R8</w:t>
        </w:r>
        <w:r w:rsidRPr="009561DF">
          <w:rPr>
            <w:b w:val="0"/>
            <w:bCs w:val="0"/>
            <w:webHidden/>
          </w:rPr>
          <w:tab/>
        </w:r>
        <w:r w:rsidRPr="009561DF">
          <w:rPr>
            <w:b w:val="0"/>
            <w:bCs w:val="0"/>
            <w:webHidden/>
          </w:rPr>
          <w:fldChar w:fldCharType="begin"/>
        </w:r>
        <w:r w:rsidRPr="009561DF">
          <w:rPr>
            <w:b w:val="0"/>
            <w:bCs w:val="0"/>
            <w:webHidden/>
          </w:rPr>
          <w:instrText xml:space="preserve"> PAGEREF _Toc198067180 \h </w:instrText>
        </w:r>
        <w:r w:rsidRPr="009561DF">
          <w:rPr>
            <w:b w:val="0"/>
            <w:bCs w:val="0"/>
            <w:webHidden/>
          </w:rPr>
        </w:r>
        <w:r w:rsidRPr="009561DF">
          <w:rPr>
            <w:b w:val="0"/>
            <w:bCs w:val="0"/>
            <w:webHidden/>
          </w:rPr>
          <w:fldChar w:fldCharType="separate"/>
        </w:r>
        <w:r w:rsidR="00775ED7">
          <w:rPr>
            <w:b w:val="0"/>
            <w:bCs w:val="0"/>
            <w:webHidden/>
          </w:rPr>
          <w:t>28</w:t>
        </w:r>
        <w:r w:rsidRPr="009561DF">
          <w:rPr>
            <w:b w:val="0"/>
            <w:bCs w:val="0"/>
            <w:webHidden/>
          </w:rPr>
          <w:fldChar w:fldCharType="end"/>
        </w:r>
      </w:hyperlink>
    </w:p>
    <w:p w14:paraId="06453EF8" w14:textId="395761FF"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81" w:history="1">
        <w:r w:rsidRPr="009561DF">
          <w:rPr>
            <w:rStyle w:val="Hyperlink"/>
            <w:b w:val="0"/>
            <w:bCs w:val="0"/>
          </w:rPr>
          <w:t>Hình 4.6 Kết quả ping ip tunnel từ R6 đến R8</w:t>
        </w:r>
        <w:r w:rsidRPr="009561DF">
          <w:rPr>
            <w:b w:val="0"/>
            <w:bCs w:val="0"/>
            <w:webHidden/>
          </w:rPr>
          <w:tab/>
        </w:r>
        <w:r w:rsidRPr="009561DF">
          <w:rPr>
            <w:b w:val="0"/>
            <w:bCs w:val="0"/>
            <w:webHidden/>
          </w:rPr>
          <w:fldChar w:fldCharType="begin"/>
        </w:r>
        <w:r w:rsidRPr="009561DF">
          <w:rPr>
            <w:b w:val="0"/>
            <w:bCs w:val="0"/>
            <w:webHidden/>
          </w:rPr>
          <w:instrText xml:space="preserve"> PAGEREF _Toc198067181 \h </w:instrText>
        </w:r>
        <w:r w:rsidRPr="009561DF">
          <w:rPr>
            <w:b w:val="0"/>
            <w:bCs w:val="0"/>
            <w:webHidden/>
          </w:rPr>
        </w:r>
        <w:r w:rsidRPr="009561DF">
          <w:rPr>
            <w:b w:val="0"/>
            <w:bCs w:val="0"/>
            <w:webHidden/>
          </w:rPr>
          <w:fldChar w:fldCharType="separate"/>
        </w:r>
        <w:r w:rsidR="00775ED7">
          <w:rPr>
            <w:b w:val="0"/>
            <w:bCs w:val="0"/>
            <w:webHidden/>
          </w:rPr>
          <w:t>28</w:t>
        </w:r>
        <w:r w:rsidRPr="009561DF">
          <w:rPr>
            <w:b w:val="0"/>
            <w:bCs w:val="0"/>
            <w:webHidden/>
          </w:rPr>
          <w:fldChar w:fldCharType="end"/>
        </w:r>
      </w:hyperlink>
    </w:p>
    <w:p w14:paraId="298D76FA" w14:textId="74A39CC3"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82" w:history="1">
        <w:r w:rsidRPr="009561DF">
          <w:rPr>
            <w:rStyle w:val="Hyperlink"/>
            <w:b w:val="0"/>
            <w:bCs w:val="0"/>
          </w:rPr>
          <w:t>Hình 4.7 Kết quả bảng định tuyến eigrp trên R4</w:t>
        </w:r>
        <w:r w:rsidRPr="009561DF">
          <w:rPr>
            <w:b w:val="0"/>
            <w:bCs w:val="0"/>
            <w:webHidden/>
          </w:rPr>
          <w:tab/>
        </w:r>
        <w:r w:rsidRPr="009561DF">
          <w:rPr>
            <w:b w:val="0"/>
            <w:bCs w:val="0"/>
            <w:webHidden/>
          </w:rPr>
          <w:fldChar w:fldCharType="begin"/>
        </w:r>
        <w:r w:rsidRPr="009561DF">
          <w:rPr>
            <w:b w:val="0"/>
            <w:bCs w:val="0"/>
            <w:webHidden/>
          </w:rPr>
          <w:instrText xml:space="preserve"> PAGEREF _Toc198067182 \h </w:instrText>
        </w:r>
        <w:r w:rsidRPr="009561DF">
          <w:rPr>
            <w:b w:val="0"/>
            <w:bCs w:val="0"/>
            <w:webHidden/>
          </w:rPr>
        </w:r>
        <w:r w:rsidRPr="009561DF">
          <w:rPr>
            <w:b w:val="0"/>
            <w:bCs w:val="0"/>
            <w:webHidden/>
          </w:rPr>
          <w:fldChar w:fldCharType="separate"/>
        </w:r>
        <w:r w:rsidR="00775ED7">
          <w:rPr>
            <w:b w:val="0"/>
            <w:bCs w:val="0"/>
            <w:webHidden/>
          </w:rPr>
          <w:t>31</w:t>
        </w:r>
        <w:r w:rsidRPr="009561DF">
          <w:rPr>
            <w:b w:val="0"/>
            <w:bCs w:val="0"/>
            <w:webHidden/>
          </w:rPr>
          <w:fldChar w:fldCharType="end"/>
        </w:r>
      </w:hyperlink>
    </w:p>
    <w:p w14:paraId="331A2837" w14:textId="7EADDDA3"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83" w:history="1">
        <w:r w:rsidRPr="009561DF">
          <w:rPr>
            <w:rStyle w:val="Hyperlink"/>
            <w:b w:val="0"/>
            <w:bCs w:val="0"/>
          </w:rPr>
          <w:t>Hình 4.8 Eigrp neighbor trên router R7</w:t>
        </w:r>
        <w:r w:rsidRPr="009561DF">
          <w:rPr>
            <w:b w:val="0"/>
            <w:bCs w:val="0"/>
            <w:webHidden/>
          </w:rPr>
          <w:tab/>
        </w:r>
        <w:r w:rsidRPr="009561DF">
          <w:rPr>
            <w:b w:val="0"/>
            <w:bCs w:val="0"/>
            <w:webHidden/>
          </w:rPr>
          <w:fldChar w:fldCharType="begin"/>
        </w:r>
        <w:r w:rsidRPr="009561DF">
          <w:rPr>
            <w:b w:val="0"/>
            <w:bCs w:val="0"/>
            <w:webHidden/>
          </w:rPr>
          <w:instrText xml:space="preserve"> PAGEREF _Toc198067183 \h </w:instrText>
        </w:r>
        <w:r w:rsidRPr="009561DF">
          <w:rPr>
            <w:b w:val="0"/>
            <w:bCs w:val="0"/>
            <w:webHidden/>
          </w:rPr>
        </w:r>
        <w:r w:rsidRPr="009561DF">
          <w:rPr>
            <w:b w:val="0"/>
            <w:bCs w:val="0"/>
            <w:webHidden/>
          </w:rPr>
          <w:fldChar w:fldCharType="separate"/>
        </w:r>
        <w:r w:rsidR="00775ED7">
          <w:rPr>
            <w:b w:val="0"/>
            <w:bCs w:val="0"/>
            <w:webHidden/>
          </w:rPr>
          <w:t>32</w:t>
        </w:r>
        <w:r w:rsidRPr="009561DF">
          <w:rPr>
            <w:b w:val="0"/>
            <w:bCs w:val="0"/>
            <w:webHidden/>
          </w:rPr>
          <w:fldChar w:fldCharType="end"/>
        </w:r>
      </w:hyperlink>
    </w:p>
    <w:p w14:paraId="0D85A631" w14:textId="3986B01A"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84" w:history="1">
        <w:r w:rsidRPr="009561DF">
          <w:rPr>
            <w:rStyle w:val="Hyperlink"/>
            <w:b w:val="0"/>
            <w:bCs w:val="0"/>
          </w:rPr>
          <w:t>Hình 4.9 Kết quả bảng định tuyến ospf trên R1</w:t>
        </w:r>
        <w:r w:rsidRPr="009561DF">
          <w:rPr>
            <w:b w:val="0"/>
            <w:bCs w:val="0"/>
            <w:webHidden/>
          </w:rPr>
          <w:tab/>
        </w:r>
        <w:r w:rsidRPr="009561DF">
          <w:rPr>
            <w:b w:val="0"/>
            <w:bCs w:val="0"/>
            <w:webHidden/>
          </w:rPr>
          <w:fldChar w:fldCharType="begin"/>
        </w:r>
        <w:r w:rsidRPr="009561DF">
          <w:rPr>
            <w:b w:val="0"/>
            <w:bCs w:val="0"/>
            <w:webHidden/>
          </w:rPr>
          <w:instrText xml:space="preserve"> PAGEREF _Toc198067184 \h </w:instrText>
        </w:r>
        <w:r w:rsidRPr="009561DF">
          <w:rPr>
            <w:b w:val="0"/>
            <w:bCs w:val="0"/>
            <w:webHidden/>
          </w:rPr>
        </w:r>
        <w:r w:rsidRPr="009561DF">
          <w:rPr>
            <w:b w:val="0"/>
            <w:bCs w:val="0"/>
            <w:webHidden/>
          </w:rPr>
          <w:fldChar w:fldCharType="separate"/>
        </w:r>
        <w:r w:rsidR="00775ED7">
          <w:rPr>
            <w:b w:val="0"/>
            <w:bCs w:val="0"/>
            <w:webHidden/>
          </w:rPr>
          <w:t>34</w:t>
        </w:r>
        <w:r w:rsidRPr="009561DF">
          <w:rPr>
            <w:b w:val="0"/>
            <w:bCs w:val="0"/>
            <w:webHidden/>
          </w:rPr>
          <w:fldChar w:fldCharType="end"/>
        </w:r>
      </w:hyperlink>
    </w:p>
    <w:p w14:paraId="5B4561F8" w14:textId="560C62A4"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85" w:history="1">
        <w:r w:rsidRPr="009561DF">
          <w:rPr>
            <w:rStyle w:val="Hyperlink"/>
            <w:b w:val="0"/>
            <w:bCs w:val="0"/>
          </w:rPr>
          <w:t>Hình 4.10 ospf neighbor trên router R1</w:t>
        </w:r>
        <w:r w:rsidRPr="009561DF">
          <w:rPr>
            <w:b w:val="0"/>
            <w:bCs w:val="0"/>
            <w:webHidden/>
          </w:rPr>
          <w:tab/>
        </w:r>
        <w:r w:rsidRPr="009561DF">
          <w:rPr>
            <w:b w:val="0"/>
            <w:bCs w:val="0"/>
            <w:webHidden/>
          </w:rPr>
          <w:fldChar w:fldCharType="begin"/>
        </w:r>
        <w:r w:rsidRPr="009561DF">
          <w:rPr>
            <w:b w:val="0"/>
            <w:bCs w:val="0"/>
            <w:webHidden/>
          </w:rPr>
          <w:instrText xml:space="preserve"> PAGEREF _Toc198067185 \h </w:instrText>
        </w:r>
        <w:r w:rsidRPr="009561DF">
          <w:rPr>
            <w:b w:val="0"/>
            <w:bCs w:val="0"/>
            <w:webHidden/>
          </w:rPr>
        </w:r>
        <w:r w:rsidRPr="009561DF">
          <w:rPr>
            <w:b w:val="0"/>
            <w:bCs w:val="0"/>
            <w:webHidden/>
          </w:rPr>
          <w:fldChar w:fldCharType="separate"/>
        </w:r>
        <w:r w:rsidR="00775ED7">
          <w:rPr>
            <w:b w:val="0"/>
            <w:bCs w:val="0"/>
            <w:webHidden/>
          </w:rPr>
          <w:t>34</w:t>
        </w:r>
        <w:r w:rsidRPr="009561DF">
          <w:rPr>
            <w:b w:val="0"/>
            <w:bCs w:val="0"/>
            <w:webHidden/>
          </w:rPr>
          <w:fldChar w:fldCharType="end"/>
        </w:r>
      </w:hyperlink>
    </w:p>
    <w:p w14:paraId="0FCC3B77" w14:textId="58E7DAAE"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86" w:history="1">
        <w:r w:rsidRPr="009561DF">
          <w:rPr>
            <w:rStyle w:val="Hyperlink"/>
            <w:b w:val="0"/>
            <w:bCs w:val="0"/>
          </w:rPr>
          <w:t>Hình 4.11 Kết quả bảng định tuyến trên R5 và R2 sau khi redistribution</w:t>
        </w:r>
        <w:r w:rsidRPr="009561DF">
          <w:rPr>
            <w:b w:val="0"/>
            <w:bCs w:val="0"/>
            <w:webHidden/>
          </w:rPr>
          <w:tab/>
        </w:r>
        <w:r w:rsidRPr="009561DF">
          <w:rPr>
            <w:b w:val="0"/>
            <w:bCs w:val="0"/>
            <w:webHidden/>
          </w:rPr>
          <w:fldChar w:fldCharType="begin"/>
        </w:r>
        <w:r w:rsidRPr="009561DF">
          <w:rPr>
            <w:b w:val="0"/>
            <w:bCs w:val="0"/>
            <w:webHidden/>
          </w:rPr>
          <w:instrText xml:space="preserve"> PAGEREF _Toc198067186 \h </w:instrText>
        </w:r>
        <w:r w:rsidRPr="009561DF">
          <w:rPr>
            <w:b w:val="0"/>
            <w:bCs w:val="0"/>
            <w:webHidden/>
          </w:rPr>
        </w:r>
        <w:r w:rsidRPr="009561DF">
          <w:rPr>
            <w:b w:val="0"/>
            <w:bCs w:val="0"/>
            <w:webHidden/>
          </w:rPr>
          <w:fldChar w:fldCharType="separate"/>
        </w:r>
        <w:r w:rsidR="00775ED7">
          <w:rPr>
            <w:b w:val="0"/>
            <w:bCs w:val="0"/>
            <w:webHidden/>
          </w:rPr>
          <w:t>36</w:t>
        </w:r>
        <w:r w:rsidRPr="009561DF">
          <w:rPr>
            <w:b w:val="0"/>
            <w:bCs w:val="0"/>
            <w:webHidden/>
          </w:rPr>
          <w:fldChar w:fldCharType="end"/>
        </w:r>
      </w:hyperlink>
    </w:p>
    <w:p w14:paraId="29120BF0" w14:textId="5F2949B9"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87" w:history="1">
        <w:r w:rsidRPr="009561DF">
          <w:rPr>
            <w:rStyle w:val="Hyperlink"/>
            <w:b w:val="0"/>
            <w:bCs w:val="0"/>
          </w:rPr>
          <w:t>Hình 4.12 Kết quả bảng định tuyến ipv6 trên R5</w:t>
        </w:r>
        <w:r w:rsidRPr="009561DF">
          <w:rPr>
            <w:b w:val="0"/>
            <w:bCs w:val="0"/>
            <w:webHidden/>
          </w:rPr>
          <w:tab/>
        </w:r>
        <w:r w:rsidRPr="009561DF">
          <w:rPr>
            <w:b w:val="0"/>
            <w:bCs w:val="0"/>
            <w:webHidden/>
          </w:rPr>
          <w:fldChar w:fldCharType="begin"/>
        </w:r>
        <w:r w:rsidRPr="009561DF">
          <w:rPr>
            <w:b w:val="0"/>
            <w:bCs w:val="0"/>
            <w:webHidden/>
          </w:rPr>
          <w:instrText xml:space="preserve"> PAGEREF _Toc198067187 \h </w:instrText>
        </w:r>
        <w:r w:rsidRPr="009561DF">
          <w:rPr>
            <w:b w:val="0"/>
            <w:bCs w:val="0"/>
            <w:webHidden/>
          </w:rPr>
        </w:r>
        <w:r w:rsidRPr="009561DF">
          <w:rPr>
            <w:b w:val="0"/>
            <w:bCs w:val="0"/>
            <w:webHidden/>
          </w:rPr>
          <w:fldChar w:fldCharType="separate"/>
        </w:r>
        <w:r w:rsidR="00775ED7">
          <w:rPr>
            <w:b w:val="0"/>
            <w:bCs w:val="0"/>
            <w:webHidden/>
          </w:rPr>
          <w:t>38</w:t>
        </w:r>
        <w:r w:rsidRPr="009561DF">
          <w:rPr>
            <w:b w:val="0"/>
            <w:bCs w:val="0"/>
            <w:webHidden/>
          </w:rPr>
          <w:fldChar w:fldCharType="end"/>
        </w:r>
      </w:hyperlink>
    </w:p>
    <w:p w14:paraId="3460C982" w14:textId="277A5B35"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88" w:history="1">
        <w:r w:rsidRPr="009561DF">
          <w:rPr>
            <w:rStyle w:val="Hyperlink"/>
            <w:b w:val="0"/>
            <w:bCs w:val="0"/>
          </w:rPr>
          <w:t>Hình 4.13 Danh sách các vlan được tạo trên S1</w:t>
        </w:r>
        <w:r w:rsidRPr="009561DF">
          <w:rPr>
            <w:b w:val="0"/>
            <w:bCs w:val="0"/>
            <w:webHidden/>
          </w:rPr>
          <w:tab/>
        </w:r>
        <w:r w:rsidRPr="009561DF">
          <w:rPr>
            <w:b w:val="0"/>
            <w:bCs w:val="0"/>
            <w:webHidden/>
          </w:rPr>
          <w:fldChar w:fldCharType="begin"/>
        </w:r>
        <w:r w:rsidRPr="009561DF">
          <w:rPr>
            <w:b w:val="0"/>
            <w:bCs w:val="0"/>
            <w:webHidden/>
          </w:rPr>
          <w:instrText xml:space="preserve"> PAGEREF _Toc198067188 \h </w:instrText>
        </w:r>
        <w:r w:rsidRPr="009561DF">
          <w:rPr>
            <w:b w:val="0"/>
            <w:bCs w:val="0"/>
            <w:webHidden/>
          </w:rPr>
        </w:r>
        <w:r w:rsidRPr="009561DF">
          <w:rPr>
            <w:b w:val="0"/>
            <w:bCs w:val="0"/>
            <w:webHidden/>
          </w:rPr>
          <w:fldChar w:fldCharType="separate"/>
        </w:r>
        <w:r w:rsidR="00775ED7">
          <w:rPr>
            <w:b w:val="0"/>
            <w:bCs w:val="0"/>
            <w:webHidden/>
          </w:rPr>
          <w:t>39</w:t>
        </w:r>
        <w:r w:rsidRPr="009561DF">
          <w:rPr>
            <w:b w:val="0"/>
            <w:bCs w:val="0"/>
            <w:webHidden/>
          </w:rPr>
          <w:fldChar w:fldCharType="end"/>
        </w:r>
      </w:hyperlink>
    </w:p>
    <w:p w14:paraId="001F5978" w14:textId="3CE48BB9"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89" w:history="1">
        <w:r w:rsidRPr="009561DF">
          <w:rPr>
            <w:rStyle w:val="Hyperlink"/>
            <w:b w:val="0"/>
            <w:bCs w:val="0"/>
          </w:rPr>
          <w:t>Hình 4.14 Spanning tree trên switch S1</w:t>
        </w:r>
        <w:r w:rsidRPr="009561DF">
          <w:rPr>
            <w:b w:val="0"/>
            <w:bCs w:val="0"/>
            <w:webHidden/>
          </w:rPr>
          <w:tab/>
        </w:r>
        <w:r w:rsidRPr="009561DF">
          <w:rPr>
            <w:b w:val="0"/>
            <w:bCs w:val="0"/>
            <w:webHidden/>
          </w:rPr>
          <w:fldChar w:fldCharType="begin"/>
        </w:r>
        <w:r w:rsidRPr="009561DF">
          <w:rPr>
            <w:b w:val="0"/>
            <w:bCs w:val="0"/>
            <w:webHidden/>
          </w:rPr>
          <w:instrText xml:space="preserve"> PAGEREF _Toc198067189 \h </w:instrText>
        </w:r>
        <w:r w:rsidRPr="009561DF">
          <w:rPr>
            <w:b w:val="0"/>
            <w:bCs w:val="0"/>
            <w:webHidden/>
          </w:rPr>
        </w:r>
        <w:r w:rsidRPr="009561DF">
          <w:rPr>
            <w:b w:val="0"/>
            <w:bCs w:val="0"/>
            <w:webHidden/>
          </w:rPr>
          <w:fldChar w:fldCharType="separate"/>
        </w:r>
        <w:r w:rsidR="00775ED7">
          <w:rPr>
            <w:b w:val="0"/>
            <w:bCs w:val="0"/>
            <w:webHidden/>
          </w:rPr>
          <w:t>40</w:t>
        </w:r>
        <w:r w:rsidRPr="009561DF">
          <w:rPr>
            <w:b w:val="0"/>
            <w:bCs w:val="0"/>
            <w:webHidden/>
          </w:rPr>
          <w:fldChar w:fldCharType="end"/>
        </w:r>
      </w:hyperlink>
    </w:p>
    <w:p w14:paraId="4DB810E2" w14:textId="3F6E93DB"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90" w:history="1">
        <w:r w:rsidRPr="009561DF">
          <w:rPr>
            <w:rStyle w:val="Hyperlink"/>
            <w:b w:val="0"/>
            <w:bCs w:val="0"/>
          </w:rPr>
          <w:t>Hình 4.15 Kết quả tạo và gán ip vlan sub interface trên R4</w:t>
        </w:r>
        <w:r w:rsidRPr="009561DF">
          <w:rPr>
            <w:b w:val="0"/>
            <w:bCs w:val="0"/>
            <w:webHidden/>
          </w:rPr>
          <w:tab/>
        </w:r>
        <w:r w:rsidRPr="009561DF">
          <w:rPr>
            <w:b w:val="0"/>
            <w:bCs w:val="0"/>
            <w:webHidden/>
          </w:rPr>
          <w:fldChar w:fldCharType="begin"/>
        </w:r>
        <w:r w:rsidRPr="009561DF">
          <w:rPr>
            <w:b w:val="0"/>
            <w:bCs w:val="0"/>
            <w:webHidden/>
          </w:rPr>
          <w:instrText xml:space="preserve"> PAGEREF _Toc198067190 \h </w:instrText>
        </w:r>
        <w:r w:rsidRPr="009561DF">
          <w:rPr>
            <w:b w:val="0"/>
            <w:bCs w:val="0"/>
            <w:webHidden/>
          </w:rPr>
        </w:r>
        <w:r w:rsidRPr="009561DF">
          <w:rPr>
            <w:b w:val="0"/>
            <w:bCs w:val="0"/>
            <w:webHidden/>
          </w:rPr>
          <w:fldChar w:fldCharType="separate"/>
        </w:r>
        <w:r w:rsidR="00775ED7">
          <w:rPr>
            <w:b w:val="0"/>
            <w:bCs w:val="0"/>
            <w:webHidden/>
          </w:rPr>
          <w:t>42</w:t>
        </w:r>
        <w:r w:rsidRPr="009561DF">
          <w:rPr>
            <w:b w:val="0"/>
            <w:bCs w:val="0"/>
            <w:webHidden/>
          </w:rPr>
          <w:fldChar w:fldCharType="end"/>
        </w:r>
      </w:hyperlink>
    </w:p>
    <w:p w14:paraId="296C8219" w14:textId="60C0D577"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91" w:history="1">
        <w:r w:rsidRPr="009561DF">
          <w:rPr>
            <w:rStyle w:val="Hyperlink"/>
            <w:b w:val="0"/>
            <w:bCs w:val="0"/>
          </w:rPr>
          <w:t>Hình 4.16 Kết quả etherchannel trên switch S1</w:t>
        </w:r>
        <w:r w:rsidRPr="009561DF">
          <w:rPr>
            <w:b w:val="0"/>
            <w:bCs w:val="0"/>
            <w:webHidden/>
          </w:rPr>
          <w:tab/>
        </w:r>
        <w:r w:rsidRPr="009561DF">
          <w:rPr>
            <w:b w:val="0"/>
            <w:bCs w:val="0"/>
            <w:webHidden/>
          </w:rPr>
          <w:fldChar w:fldCharType="begin"/>
        </w:r>
        <w:r w:rsidRPr="009561DF">
          <w:rPr>
            <w:b w:val="0"/>
            <w:bCs w:val="0"/>
            <w:webHidden/>
          </w:rPr>
          <w:instrText xml:space="preserve"> PAGEREF _Toc198067191 \h </w:instrText>
        </w:r>
        <w:r w:rsidRPr="009561DF">
          <w:rPr>
            <w:b w:val="0"/>
            <w:bCs w:val="0"/>
            <w:webHidden/>
          </w:rPr>
        </w:r>
        <w:r w:rsidRPr="009561DF">
          <w:rPr>
            <w:b w:val="0"/>
            <w:bCs w:val="0"/>
            <w:webHidden/>
          </w:rPr>
          <w:fldChar w:fldCharType="separate"/>
        </w:r>
        <w:r w:rsidR="00775ED7">
          <w:rPr>
            <w:b w:val="0"/>
            <w:bCs w:val="0"/>
            <w:webHidden/>
          </w:rPr>
          <w:t>44</w:t>
        </w:r>
        <w:r w:rsidRPr="009561DF">
          <w:rPr>
            <w:b w:val="0"/>
            <w:bCs w:val="0"/>
            <w:webHidden/>
          </w:rPr>
          <w:fldChar w:fldCharType="end"/>
        </w:r>
      </w:hyperlink>
    </w:p>
    <w:p w14:paraId="42C7D2B2" w14:textId="44A33F85"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92" w:history="1">
        <w:r w:rsidRPr="009561DF">
          <w:rPr>
            <w:rStyle w:val="Hyperlink"/>
            <w:b w:val="0"/>
            <w:bCs w:val="0"/>
          </w:rPr>
          <w:t>Hình 4.17 NAT trên router ACCESS</w:t>
        </w:r>
        <w:r w:rsidRPr="009561DF">
          <w:rPr>
            <w:b w:val="0"/>
            <w:bCs w:val="0"/>
            <w:webHidden/>
          </w:rPr>
          <w:tab/>
        </w:r>
        <w:r w:rsidRPr="009561DF">
          <w:rPr>
            <w:b w:val="0"/>
            <w:bCs w:val="0"/>
            <w:webHidden/>
          </w:rPr>
          <w:fldChar w:fldCharType="begin"/>
        </w:r>
        <w:r w:rsidRPr="009561DF">
          <w:rPr>
            <w:b w:val="0"/>
            <w:bCs w:val="0"/>
            <w:webHidden/>
          </w:rPr>
          <w:instrText xml:space="preserve"> PAGEREF _Toc198067192 \h </w:instrText>
        </w:r>
        <w:r w:rsidRPr="009561DF">
          <w:rPr>
            <w:b w:val="0"/>
            <w:bCs w:val="0"/>
            <w:webHidden/>
          </w:rPr>
        </w:r>
        <w:r w:rsidRPr="009561DF">
          <w:rPr>
            <w:b w:val="0"/>
            <w:bCs w:val="0"/>
            <w:webHidden/>
          </w:rPr>
          <w:fldChar w:fldCharType="separate"/>
        </w:r>
        <w:r w:rsidR="00775ED7">
          <w:rPr>
            <w:b w:val="0"/>
            <w:bCs w:val="0"/>
            <w:webHidden/>
          </w:rPr>
          <w:t>45</w:t>
        </w:r>
        <w:r w:rsidRPr="009561DF">
          <w:rPr>
            <w:b w:val="0"/>
            <w:bCs w:val="0"/>
            <w:webHidden/>
          </w:rPr>
          <w:fldChar w:fldCharType="end"/>
        </w:r>
      </w:hyperlink>
    </w:p>
    <w:p w14:paraId="06EAD9CC" w14:textId="3D35BC65"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93" w:history="1">
        <w:r w:rsidRPr="009561DF">
          <w:rPr>
            <w:rStyle w:val="Hyperlink"/>
            <w:b w:val="0"/>
            <w:bCs w:val="0"/>
          </w:rPr>
          <w:t>Hình 4.18 Kết quả chuyển tiếp cổng http và https</w:t>
        </w:r>
        <w:r w:rsidRPr="009561DF">
          <w:rPr>
            <w:b w:val="0"/>
            <w:bCs w:val="0"/>
            <w:webHidden/>
          </w:rPr>
          <w:tab/>
        </w:r>
        <w:r w:rsidRPr="009561DF">
          <w:rPr>
            <w:b w:val="0"/>
            <w:bCs w:val="0"/>
            <w:webHidden/>
          </w:rPr>
          <w:fldChar w:fldCharType="begin"/>
        </w:r>
        <w:r w:rsidRPr="009561DF">
          <w:rPr>
            <w:b w:val="0"/>
            <w:bCs w:val="0"/>
            <w:webHidden/>
          </w:rPr>
          <w:instrText xml:space="preserve"> PAGEREF _Toc198067193 \h </w:instrText>
        </w:r>
        <w:r w:rsidRPr="009561DF">
          <w:rPr>
            <w:b w:val="0"/>
            <w:bCs w:val="0"/>
            <w:webHidden/>
          </w:rPr>
        </w:r>
        <w:r w:rsidRPr="009561DF">
          <w:rPr>
            <w:b w:val="0"/>
            <w:bCs w:val="0"/>
            <w:webHidden/>
          </w:rPr>
          <w:fldChar w:fldCharType="separate"/>
        </w:r>
        <w:r w:rsidR="00775ED7">
          <w:rPr>
            <w:b w:val="0"/>
            <w:bCs w:val="0"/>
            <w:webHidden/>
          </w:rPr>
          <w:t>46</w:t>
        </w:r>
        <w:r w:rsidRPr="009561DF">
          <w:rPr>
            <w:b w:val="0"/>
            <w:bCs w:val="0"/>
            <w:webHidden/>
          </w:rPr>
          <w:fldChar w:fldCharType="end"/>
        </w:r>
      </w:hyperlink>
    </w:p>
    <w:p w14:paraId="7AB2267F" w14:textId="1A5FDEB4"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94" w:history="1">
        <w:r w:rsidRPr="009561DF">
          <w:rPr>
            <w:rStyle w:val="Hyperlink"/>
            <w:b w:val="0"/>
            <w:bCs w:val="0"/>
          </w:rPr>
          <w:t>Hình 4.19 Kết quả cấp phát dhcp ipv4 trên máy tính vlan 10</w:t>
        </w:r>
        <w:r w:rsidRPr="009561DF">
          <w:rPr>
            <w:b w:val="0"/>
            <w:bCs w:val="0"/>
            <w:webHidden/>
          </w:rPr>
          <w:tab/>
        </w:r>
        <w:r w:rsidRPr="009561DF">
          <w:rPr>
            <w:b w:val="0"/>
            <w:bCs w:val="0"/>
            <w:webHidden/>
          </w:rPr>
          <w:fldChar w:fldCharType="begin"/>
        </w:r>
        <w:r w:rsidRPr="009561DF">
          <w:rPr>
            <w:b w:val="0"/>
            <w:bCs w:val="0"/>
            <w:webHidden/>
          </w:rPr>
          <w:instrText xml:space="preserve"> PAGEREF _Toc198067194 \h </w:instrText>
        </w:r>
        <w:r w:rsidRPr="009561DF">
          <w:rPr>
            <w:b w:val="0"/>
            <w:bCs w:val="0"/>
            <w:webHidden/>
          </w:rPr>
        </w:r>
        <w:r w:rsidRPr="009561DF">
          <w:rPr>
            <w:b w:val="0"/>
            <w:bCs w:val="0"/>
            <w:webHidden/>
          </w:rPr>
          <w:fldChar w:fldCharType="separate"/>
        </w:r>
        <w:r w:rsidR="00775ED7">
          <w:rPr>
            <w:b w:val="0"/>
            <w:bCs w:val="0"/>
            <w:webHidden/>
          </w:rPr>
          <w:t>47</w:t>
        </w:r>
        <w:r w:rsidRPr="009561DF">
          <w:rPr>
            <w:b w:val="0"/>
            <w:bCs w:val="0"/>
            <w:webHidden/>
          </w:rPr>
          <w:fldChar w:fldCharType="end"/>
        </w:r>
      </w:hyperlink>
    </w:p>
    <w:p w14:paraId="1F7BC99B" w14:textId="7A452093"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95" w:history="1">
        <w:r w:rsidRPr="009561DF">
          <w:rPr>
            <w:rStyle w:val="Hyperlink"/>
            <w:b w:val="0"/>
            <w:bCs w:val="0"/>
          </w:rPr>
          <w:t>Hình 4.20 Kết quả cấp phát dhcp ipv6 trên máy tính vlan 40</w:t>
        </w:r>
        <w:r w:rsidRPr="009561DF">
          <w:rPr>
            <w:b w:val="0"/>
            <w:bCs w:val="0"/>
            <w:webHidden/>
          </w:rPr>
          <w:tab/>
        </w:r>
        <w:r w:rsidRPr="009561DF">
          <w:rPr>
            <w:b w:val="0"/>
            <w:bCs w:val="0"/>
            <w:webHidden/>
          </w:rPr>
          <w:fldChar w:fldCharType="begin"/>
        </w:r>
        <w:r w:rsidRPr="009561DF">
          <w:rPr>
            <w:b w:val="0"/>
            <w:bCs w:val="0"/>
            <w:webHidden/>
          </w:rPr>
          <w:instrText xml:space="preserve"> PAGEREF _Toc198067195 \h </w:instrText>
        </w:r>
        <w:r w:rsidRPr="009561DF">
          <w:rPr>
            <w:b w:val="0"/>
            <w:bCs w:val="0"/>
            <w:webHidden/>
          </w:rPr>
        </w:r>
        <w:r w:rsidRPr="009561DF">
          <w:rPr>
            <w:b w:val="0"/>
            <w:bCs w:val="0"/>
            <w:webHidden/>
          </w:rPr>
          <w:fldChar w:fldCharType="separate"/>
        </w:r>
        <w:r w:rsidR="00775ED7">
          <w:rPr>
            <w:b w:val="0"/>
            <w:bCs w:val="0"/>
            <w:webHidden/>
          </w:rPr>
          <w:t>49</w:t>
        </w:r>
        <w:r w:rsidRPr="009561DF">
          <w:rPr>
            <w:b w:val="0"/>
            <w:bCs w:val="0"/>
            <w:webHidden/>
          </w:rPr>
          <w:fldChar w:fldCharType="end"/>
        </w:r>
      </w:hyperlink>
    </w:p>
    <w:p w14:paraId="6AF1EF56" w14:textId="13F8A99C"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96" w:history="1">
        <w:r w:rsidRPr="009561DF">
          <w:rPr>
            <w:rStyle w:val="Hyperlink"/>
            <w:b w:val="0"/>
            <w:bCs w:val="0"/>
          </w:rPr>
          <w:t>Hình 4.21 Kết quả chặn truy cập vlan guest trong nội bộ</w:t>
        </w:r>
        <w:r w:rsidRPr="009561DF">
          <w:rPr>
            <w:b w:val="0"/>
            <w:bCs w:val="0"/>
            <w:webHidden/>
          </w:rPr>
          <w:tab/>
        </w:r>
        <w:r w:rsidRPr="009561DF">
          <w:rPr>
            <w:b w:val="0"/>
            <w:bCs w:val="0"/>
            <w:webHidden/>
          </w:rPr>
          <w:fldChar w:fldCharType="begin"/>
        </w:r>
        <w:r w:rsidRPr="009561DF">
          <w:rPr>
            <w:b w:val="0"/>
            <w:bCs w:val="0"/>
            <w:webHidden/>
          </w:rPr>
          <w:instrText xml:space="preserve"> PAGEREF _Toc198067196 \h </w:instrText>
        </w:r>
        <w:r w:rsidRPr="009561DF">
          <w:rPr>
            <w:b w:val="0"/>
            <w:bCs w:val="0"/>
            <w:webHidden/>
          </w:rPr>
        </w:r>
        <w:r w:rsidRPr="009561DF">
          <w:rPr>
            <w:b w:val="0"/>
            <w:bCs w:val="0"/>
            <w:webHidden/>
          </w:rPr>
          <w:fldChar w:fldCharType="separate"/>
        </w:r>
        <w:r w:rsidR="00775ED7">
          <w:rPr>
            <w:b w:val="0"/>
            <w:bCs w:val="0"/>
            <w:webHidden/>
          </w:rPr>
          <w:t>50</w:t>
        </w:r>
        <w:r w:rsidRPr="009561DF">
          <w:rPr>
            <w:b w:val="0"/>
            <w:bCs w:val="0"/>
            <w:webHidden/>
          </w:rPr>
          <w:fldChar w:fldCharType="end"/>
        </w:r>
      </w:hyperlink>
    </w:p>
    <w:p w14:paraId="5E77A0A4" w14:textId="2C24989B"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197" w:history="1">
        <w:r w:rsidRPr="009561DF">
          <w:rPr>
            <w:rStyle w:val="Hyperlink"/>
            <w:b w:val="0"/>
            <w:bCs w:val="0"/>
          </w:rPr>
          <w:t>Hình 4.22 Kết quả thực hiện giới truy cập SSH ngoại trừ vlan servers</w:t>
        </w:r>
        <w:r w:rsidRPr="009561DF">
          <w:rPr>
            <w:b w:val="0"/>
            <w:bCs w:val="0"/>
            <w:webHidden/>
          </w:rPr>
          <w:tab/>
        </w:r>
        <w:r w:rsidRPr="009561DF">
          <w:rPr>
            <w:b w:val="0"/>
            <w:bCs w:val="0"/>
            <w:webHidden/>
          </w:rPr>
          <w:fldChar w:fldCharType="begin"/>
        </w:r>
        <w:r w:rsidRPr="009561DF">
          <w:rPr>
            <w:b w:val="0"/>
            <w:bCs w:val="0"/>
            <w:webHidden/>
          </w:rPr>
          <w:instrText xml:space="preserve"> PAGEREF _Toc198067197 \h </w:instrText>
        </w:r>
        <w:r w:rsidRPr="009561DF">
          <w:rPr>
            <w:b w:val="0"/>
            <w:bCs w:val="0"/>
            <w:webHidden/>
          </w:rPr>
        </w:r>
        <w:r w:rsidRPr="009561DF">
          <w:rPr>
            <w:b w:val="0"/>
            <w:bCs w:val="0"/>
            <w:webHidden/>
          </w:rPr>
          <w:fldChar w:fldCharType="separate"/>
        </w:r>
        <w:r w:rsidR="00775ED7">
          <w:rPr>
            <w:b w:val="0"/>
            <w:bCs w:val="0"/>
            <w:webHidden/>
          </w:rPr>
          <w:t>51</w:t>
        </w:r>
        <w:r w:rsidRPr="009561DF">
          <w:rPr>
            <w:b w:val="0"/>
            <w:bCs w:val="0"/>
            <w:webHidden/>
          </w:rPr>
          <w:fldChar w:fldCharType="end"/>
        </w:r>
      </w:hyperlink>
    </w:p>
    <w:p w14:paraId="09C39891" w14:textId="2E5A8AB9" w:rsidR="007E6AB9" w:rsidRDefault="00446FC4">
      <w:pPr>
        <w:spacing w:after="200" w:line="276" w:lineRule="auto"/>
        <w:rPr>
          <w:sz w:val="26"/>
          <w:szCs w:val="26"/>
        </w:rPr>
      </w:pPr>
      <w:r w:rsidRPr="009561DF">
        <w:rPr>
          <w:sz w:val="26"/>
          <w:szCs w:val="26"/>
        </w:rPr>
        <w:fldChar w:fldCharType="end"/>
      </w:r>
    </w:p>
    <w:p w14:paraId="2FC0A9C0" w14:textId="77777777" w:rsidR="002C7D83" w:rsidRDefault="002C7D83">
      <w:pPr>
        <w:spacing w:after="200" w:line="276" w:lineRule="auto"/>
        <w:rPr>
          <w:b/>
          <w:sz w:val="32"/>
          <w:szCs w:val="32"/>
          <w:lang w:val="vi-VN"/>
        </w:rPr>
      </w:pPr>
      <w:r>
        <w:br w:type="page"/>
      </w:r>
    </w:p>
    <w:p w14:paraId="0D3CF1A3" w14:textId="77777777" w:rsidR="00F772AD" w:rsidRDefault="000044BC" w:rsidP="00D013C2">
      <w:pPr>
        <w:pStyle w:val="Heading1"/>
        <w:numPr>
          <w:ilvl w:val="0"/>
          <w:numId w:val="0"/>
        </w:numPr>
        <w:jc w:val="center"/>
        <w:rPr>
          <w:lang w:val="en-US"/>
        </w:rPr>
      </w:pPr>
      <w:bookmarkStart w:id="2" w:name="_Toc198046755"/>
      <w:r w:rsidRPr="000044BC">
        <w:lastRenderedPageBreak/>
        <w:t xml:space="preserve">DANH MỤC </w:t>
      </w:r>
      <w:r>
        <w:rPr>
          <w:lang w:val="en-US"/>
        </w:rPr>
        <w:t>BẢNG BIỂU</w:t>
      </w:r>
      <w:bookmarkEnd w:id="2"/>
    </w:p>
    <w:p w14:paraId="25AB85A7" w14:textId="67A5F923" w:rsidR="009561DF" w:rsidRPr="009561DF" w:rsidRDefault="00A52F3A">
      <w:pPr>
        <w:pStyle w:val="TOC1"/>
        <w:rPr>
          <w:rFonts w:asciiTheme="minorHAnsi" w:eastAsiaTheme="minorEastAsia" w:hAnsiTheme="minorHAnsi"/>
          <w:b w:val="0"/>
          <w:bCs w:val="0"/>
          <w:kern w:val="2"/>
          <w:sz w:val="24"/>
          <w14:ligatures w14:val="standardContextual"/>
        </w:rPr>
      </w:pPr>
      <w:r w:rsidRPr="009561DF">
        <w:rPr>
          <w:b w:val="0"/>
          <w:bCs w:val="0"/>
          <w:sz w:val="32"/>
          <w:szCs w:val="32"/>
          <w:lang w:val="vi-VN"/>
        </w:rPr>
        <w:fldChar w:fldCharType="begin"/>
      </w:r>
      <w:r w:rsidRPr="009561DF">
        <w:rPr>
          <w:b w:val="0"/>
          <w:bCs w:val="0"/>
          <w:sz w:val="32"/>
          <w:szCs w:val="32"/>
          <w:lang w:val="vi-VN"/>
        </w:rPr>
        <w:instrText xml:space="preserve"> TOC \h \z \t "Caption,1" </w:instrText>
      </w:r>
      <w:r w:rsidRPr="009561DF">
        <w:rPr>
          <w:b w:val="0"/>
          <w:bCs w:val="0"/>
          <w:sz w:val="32"/>
          <w:szCs w:val="32"/>
          <w:lang w:val="vi-VN"/>
        </w:rPr>
        <w:fldChar w:fldCharType="separate"/>
      </w:r>
      <w:hyperlink w:anchor="_Toc198067205" w:history="1">
        <w:r w:rsidR="009561DF" w:rsidRPr="009561DF">
          <w:rPr>
            <w:rStyle w:val="Hyperlink"/>
            <w:b w:val="0"/>
            <w:bCs w:val="0"/>
          </w:rPr>
          <w:t>Bảng 3.1 Sơ đồ ipv4 cho các vlan ở khu vực HQ</w:t>
        </w:r>
        <w:r w:rsidR="009561DF" w:rsidRPr="009561DF">
          <w:rPr>
            <w:b w:val="0"/>
            <w:bCs w:val="0"/>
            <w:webHidden/>
          </w:rPr>
          <w:tab/>
        </w:r>
        <w:r w:rsidR="009561DF" w:rsidRPr="009561DF">
          <w:rPr>
            <w:b w:val="0"/>
            <w:bCs w:val="0"/>
            <w:webHidden/>
          </w:rPr>
          <w:fldChar w:fldCharType="begin"/>
        </w:r>
        <w:r w:rsidR="009561DF" w:rsidRPr="009561DF">
          <w:rPr>
            <w:b w:val="0"/>
            <w:bCs w:val="0"/>
            <w:webHidden/>
          </w:rPr>
          <w:instrText xml:space="preserve"> PAGEREF _Toc198067205 \h </w:instrText>
        </w:r>
        <w:r w:rsidR="009561DF" w:rsidRPr="009561DF">
          <w:rPr>
            <w:b w:val="0"/>
            <w:bCs w:val="0"/>
            <w:webHidden/>
          </w:rPr>
        </w:r>
        <w:r w:rsidR="009561DF" w:rsidRPr="009561DF">
          <w:rPr>
            <w:b w:val="0"/>
            <w:bCs w:val="0"/>
            <w:webHidden/>
          </w:rPr>
          <w:fldChar w:fldCharType="separate"/>
        </w:r>
        <w:r w:rsidR="00775ED7">
          <w:rPr>
            <w:b w:val="0"/>
            <w:bCs w:val="0"/>
            <w:webHidden/>
          </w:rPr>
          <w:t>12</w:t>
        </w:r>
        <w:r w:rsidR="009561DF" w:rsidRPr="009561DF">
          <w:rPr>
            <w:b w:val="0"/>
            <w:bCs w:val="0"/>
            <w:webHidden/>
          </w:rPr>
          <w:fldChar w:fldCharType="end"/>
        </w:r>
      </w:hyperlink>
    </w:p>
    <w:p w14:paraId="40332824" w14:textId="5594C247"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06" w:history="1">
        <w:r w:rsidRPr="009561DF">
          <w:rPr>
            <w:rStyle w:val="Hyperlink"/>
            <w:b w:val="0"/>
            <w:bCs w:val="0"/>
          </w:rPr>
          <w:t>Bảng 3.2 Sơ đồ ipv4 cho kết nối giữa các router</w:t>
        </w:r>
        <w:r w:rsidRPr="009561DF">
          <w:rPr>
            <w:b w:val="0"/>
            <w:bCs w:val="0"/>
            <w:webHidden/>
          </w:rPr>
          <w:tab/>
        </w:r>
        <w:r w:rsidRPr="009561DF">
          <w:rPr>
            <w:b w:val="0"/>
            <w:bCs w:val="0"/>
            <w:webHidden/>
          </w:rPr>
          <w:fldChar w:fldCharType="begin"/>
        </w:r>
        <w:r w:rsidRPr="009561DF">
          <w:rPr>
            <w:b w:val="0"/>
            <w:bCs w:val="0"/>
            <w:webHidden/>
          </w:rPr>
          <w:instrText xml:space="preserve"> PAGEREF _Toc198067206 \h </w:instrText>
        </w:r>
        <w:r w:rsidRPr="009561DF">
          <w:rPr>
            <w:b w:val="0"/>
            <w:bCs w:val="0"/>
            <w:webHidden/>
          </w:rPr>
        </w:r>
        <w:r w:rsidRPr="009561DF">
          <w:rPr>
            <w:b w:val="0"/>
            <w:bCs w:val="0"/>
            <w:webHidden/>
          </w:rPr>
          <w:fldChar w:fldCharType="separate"/>
        </w:r>
        <w:r w:rsidR="00775ED7">
          <w:rPr>
            <w:b w:val="0"/>
            <w:bCs w:val="0"/>
            <w:webHidden/>
          </w:rPr>
          <w:t>13</w:t>
        </w:r>
        <w:r w:rsidRPr="009561DF">
          <w:rPr>
            <w:b w:val="0"/>
            <w:bCs w:val="0"/>
            <w:webHidden/>
          </w:rPr>
          <w:fldChar w:fldCharType="end"/>
        </w:r>
      </w:hyperlink>
    </w:p>
    <w:p w14:paraId="0597CA11" w14:textId="33082A9A"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07" w:history="1">
        <w:r w:rsidRPr="009561DF">
          <w:rPr>
            <w:rStyle w:val="Hyperlink"/>
            <w:b w:val="0"/>
            <w:bCs w:val="0"/>
          </w:rPr>
          <w:t>Bảng 3.3 Sơ đồ ipv6 cho các vlan</w:t>
        </w:r>
        <w:r w:rsidRPr="009561DF">
          <w:rPr>
            <w:b w:val="0"/>
            <w:bCs w:val="0"/>
            <w:webHidden/>
          </w:rPr>
          <w:tab/>
        </w:r>
        <w:r w:rsidRPr="009561DF">
          <w:rPr>
            <w:b w:val="0"/>
            <w:bCs w:val="0"/>
            <w:webHidden/>
          </w:rPr>
          <w:fldChar w:fldCharType="begin"/>
        </w:r>
        <w:r w:rsidRPr="009561DF">
          <w:rPr>
            <w:b w:val="0"/>
            <w:bCs w:val="0"/>
            <w:webHidden/>
          </w:rPr>
          <w:instrText xml:space="preserve"> PAGEREF _Toc198067207 \h </w:instrText>
        </w:r>
        <w:r w:rsidRPr="009561DF">
          <w:rPr>
            <w:b w:val="0"/>
            <w:bCs w:val="0"/>
            <w:webHidden/>
          </w:rPr>
        </w:r>
        <w:r w:rsidRPr="009561DF">
          <w:rPr>
            <w:b w:val="0"/>
            <w:bCs w:val="0"/>
            <w:webHidden/>
          </w:rPr>
          <w:fldChar w:fldCharType="separate"/>
        </w:r>
        <w:r w:rsidR="00775ED7">
          <w:rPr>
            <w:b w:val="0"/>
            <w:bCs w:val="0"/>
            <w:webHidden/>
          </w:rPr>
          <w:t>14</w:t>
        </w:r>
        <w:r w:rsidRPr="009561DF">
          <w:rPr>
            <w:b w:val="0"/>
            <w:bCs w:val="0"/>
            <w:webHidden/>
          </w:rPr>
          <w:fldChar w:fldCharType="end"/>
        </w:r>
      </w:hyperlink>
    </w:p>
    <w:p w14:paraId="2B2FB19D" w14:textId="38613FC2"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08" w:history="1">
        <w:r w:rsidRPr="009561DF">
          <w:rPr>
            <w:rStyle w:val="Hyperlink"/>
            <w:b w:val="0"/>
            <w:bCs w:val="0"/>
          </w:rPr>
          <w:t>Bảng 3.4 Sơ đồ ipv6 cho kết nối các router</w:t>
        </w:r>
        <w:r w:rsidRPr="009561DF">
          <w:rPr>
            <w:b w:val="0"/>
            <w:bCs w:val="0"/>
            <w:webHidden/>
          </w:rPr>
          <w:tab/>
        </w:r>
        <w:r w:rsidRPr="009561DF">
          <w:rPr>
            <w:b w:val="0"/>
            <w:bCs w:val="0"/>
            <w:webHidden/>
          </w:rPr>
          <w:fldChar w:fldCharType="begin"/>
        </w:r>
        <w:r w:rsidRPr="009561DF">
          <w:rPr>
            <w:b w:val="0"/>
            <w:bCs w:val="0"/>
            <w:webHidden/>
          </w:rPr>
          <w:instrText xml:space="preserve"> PAGEREF _Toc198067208 \h </w:instrText>
        </w:r>
        <w:r w:rsidRPr="009561DF">
          <w:rPr>
            <w:b w:val="0"/>
            <w:bCs w:val="0"/>
            <w:webHidden/>
          </w:rPr>
        </w:r>
        <w:r w:rsidRPr="009561DF">
          <w:rPr>
            <w:b w:val="0"/>
            <w:bCs w:val="0"/>
            <w:webHidden/>
          </w:rPr>
          <w:fldChar w:fldCharType="separate"/>
        </w:r>
        <w:r w:rsidR="00775ED7">
          <w:rPr>
            <w:b w:val="0"/>
            <w:bCs w:val="0"/>
            <w:webHidden/>
          </w:rPr>
          <w:t>15</w:t>
        </w:r>
        <w:r w:rsidRPr="009561DF">
          <w:rPr>
            <w:b w:val="0"/>
            <w:bCs w:val="0"/>
            <w:webHidden/>
          </w:rPr>
          <w:fldChar w:fldCharType="end"/>
        </w:r>
      </w:hyperlink>
    </w:p>
    <w:p w14:paraId="5FBD99CB" w14:textId="3F313687"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09" w:history="1">
        <w:r w:rsidRPr="009561DF">
          <w:rPr>
            <w:rStyle w:val="Hyperlink"/>
            <w:b w:val="0"/>
            <w:bCs w:val="0"/>
          </w:rPr>
          <w:t>Bảng 3.5 Sơ đồ ipv6 cho kết nối mạng LAN R6 và R8</w:t>
        </w:r>
        <w:r w:rsidRPr="009561DF">
          <w:rPr>
            <w:b w:val="0"/>
            <w:bCs w:val="0"/>
            <w:webHidden/>
          </w:rPr>
          <w:tab/>
        </w:r>
        <w:r w:rsidRPr="009561DF">
          <w:rPr>
            <w:b w:val="0"/>
            <w:bCs w:val="0"/>
            <w:webHidden/>
          </w:rPr>
          <w:fldChar w:fldCharType="begin"/>
        </w:r>
        <w:r w:rsidRPr="009561DF">
          <w:rPr>
            <w:b w:val="0"/>
            <w:bCs w:val="0"/>
            <w:webHidden/>
          </w:rPr>
          <w:instrText xml:space="preserve"> PAGEREF _Toc198067209 \h </w:instrText>
        </w:r>
        <w:r w:rsidRPr="009561DF">
          <w:rPr>
            <w:b w:val="0"/>
            <w:bCs w:val="0"/>
            <w:webHidden/>
          </w:rPr>
        </w:r>
        <w:r w:rsidRPr="009561DF">
          <w:rPr>
            <w:b w:val="0"/>
            <w:bCs w:val="0"/>
            <w:webHidden/>
          </w:rPr>
          <w:fldChar w:fldCharType="separate"/>
        </w:r>
        <w:r w:rsidR="00775ED7">
          <w:rPr>
            <w:b w:val="0"/>
            <w:bCs w:val="0"/>
            <w:webHidden/>
          </w:rPr>
          <w:t>15</w:t>
        </w:r>
        <w:r w:rsidRPr="009561DF">
          <w:rPr>
            <w:b w:val="0"/>
            <w:bCs w:val="0"/>
            <w:webHidden/>
          </w:rPr>
          <w:fldChar w:fldCharType="end"/>
        </w:r>
      </w:hyperlink>
    </w:p>
    <w:p w14:paraId="07C1DEB6" w14:textId="191A1764"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10" w:history="1">
        <w:r w:rsidRPr="009561DF">
          <w:rPr>
            <w:rStyle w:val="Hyperlink"/>
            <w:b w:val="0"/>
            <w:bCs w:val="0"/>
          </w:rPr>
          <w:t>Bảng 3.6 Sơ đồ ip cho các loopback ở khu vực Branch</w:t>
        </w:r>
        <w:r w:rsidRPr="009561DF">
          <w:rPr>
            <w:b w:val="0"/>
            <w:bCs w:val="0"/>
            <w:webHidden/>
          </w:rPr>
          <w:tab/>
        </w:r>
        <w:r w:rsidRPr="009561DF">
          <w:rPr>
            <w:b w:val="0"/>
            <w:bCs w:val="0"/>
            <w:webHidden/>
          </w:rPr>
          <w:fldChar w:fldCharType="begin"/>
        </w:r>
        <w:r w:rsidRPr="009561DF">
          <w:rPr>
            <w:b w:val="0"/>
            <w:bCs w:val="0"/>
            <w:webHidden/>
          </w:rPr>
          <w:instrText xml:space="preserve"> PAGEREF _Toc198067210 \h </w:instrText>
        </w:r>
        <w:r w:rsidRPr="009561DF">
          <w:rPr>
            <w:b w:val="0"/>
            <w:bCs w:val="0"/>
            <w:webHidden/>
          </w:rPr>
        </w:r>
        <w:r w:rsidRPr="009561DF">
          <w:rPr>
            <w:b w:val="0"/>
            <w:bCs w:val="0"/>
            <w:webHidden/>
          </w:rPr>
          <w:fldChar w:fldCharType="separate"/>
        </w:r>
        <w:r w:rsidR="00775ED7">
          <w:rPr>
            <w:b w:val="0"/>
            <w:bCs w:val="0"/>
            <w:webHidden/>
          </w:rPr>
          <w:t>17</w:t>
        </w:r>
        <w:r w:rsidRPr="009561DF">
          <w:rPr>
            <w:b w:val="0"/>
            <w:bCs w:val="0"/>
            <w:webHidden/>
          </w:rPr>
          <w:fldChar w:fldCharType="end"/>
        </w:r>
      </w:hyperlink>
    </w:p>
    <w:p w14:paraId="3389970D" w14:textId="350C8B95"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11" w:history="1">
        <w:r w:rsidRPr="009561DF">
          <w:rPr>
            <w:rStyle w:val="Hyperlink"/>
            <w:b w:val="0"/>
            <w:bCs w:val="0"/>
          </w:rPr>
          <w:t>Bảng 3.7 Bảng địa chỉ ipv4 khu vực HQ</w:t>
        </w:r>
        <w:r w:rsidRPr="009561DF">
          <w:rPr>
            <w:b w:val="0"/>
            <w:bCs w:val="0"/>
            <w:webHidden/>
          </w:rPr>
          <w:tab/>
        </w:r>
        <w:r w:rsidRPr="009561DF">
          <w:rPr>
            <w:b w:val="0"/>
            <w:bCs w:val="0"/>
            <w:webHidden/>
          </w:rPr>
          <w:fldChar w:fldCharType="begin"/>
        </w:r>
        <w:r w:rsidRPr="009561DF">
          <w:rPr>
            <w:b w:val="0"/>
            <w:bCs w:val="0"/>
            <w:webHidden/>
          </w:rPr>
          <w:instrText xml:space="preserve"> PAGEREF _Toc198067211 \h </w:instrText>
        </w:r>
        <w:r w:rsidRPr="009561DF">
          <w:rPr>
            <w:b w:val="0"/>
            <w:bCs w:val="0"/>
            <w:webHidden/>
          </w:rPr>
        </w:r>
        <w:r w:rsidRPr="009561DF">
          <w:rPr>
            <w:b w:val="0"/>
            <w:bCs w:val="0"/>
            <w:webHidden/>
          </w:rPr>
          <w:fldChar w:fldCharType="separate"/>
        </w:r>
        <w:r w:rsidR="00775ED7">
          <w:rPr>
            <w:b w:val="0"/>
            <w:bCs w:val="0"/>
            <w:webHidden/>
          </w:rPr>
          <w:t>19</w:t>
        </w:r>
        <w:r w:rsidRPr="009561DF">
          <w:rPr>
            <w:b w:val="0"/>
            <w:bCs w:val="0"/>
            <w:webHidden/>
          </w:rPr>
          <w:fldChar w:fldCharType="end"/>
        </w:r>
      </w:hyperlink>
    </w:p>
    <w:p w14:paraId="4074AAA2" w14:textId="4C22AEA8"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12" w:history="1">
        <w:r w:rsidRPr="009561DF">
          <w:rPr>
            <w:rStyle w:val="Hyperlink"/>
            <w:b w:val="0"/>
            <w:bCs w:val="0"/>
          </w:rPr>
          <w:t>Bảng 3.8 Bảng địa chỉ ipv6  khu vực HQ</w:t>
        </w:r>
        <w:r w:rsidRPr="009561DF">
          <w:rPr>
            <w:b w:val="0"/>
            <w:bCs w:val="0"/>
            <w:webHidden/>
          </w:rPr>
          <w:tab/>
        </w:r>
        <w:r w:rsidRPr="009561DF">
          <w:rPr>
            <w:b w:val="0"/>
            <w:bCs w:val="0"/>
            <w:webHidden/>
          </w:rPr>
          <w:fldChar w:fldCharType="begin"/>
        </w:r>
        <w:r w:rsidRPr="009561DF">
          <w:rPr>
            <w:b w:val="0"/>
            <w:bCs w:val="0"/>
            <w:webHidden/>
          </w:rPr>
          <w:instrText xml:space="preserve"> PAGEREF _Toc198067212 \h </w:instrText>
        </w:r>
        <w:r w:rsidRPr="009561DF">
          <w:rPr>
            <w:b w:val="0"/>
            <w:bCs w:val="0"/>
            <w:webHidden/>
          </w:rPr>
        </w:r>
        <w:r w:rsidRPr="009561DF">
          <w:rPr>
            <w:b w:val="0"/>
            <w:bCs w:val="0"/>
            <w:webHidden/>
          </w:rPr>
          <w:fldChar w:fldCharType="separate"/>
        </w:r>
        <w:r w:rsidR="00775ED7">
          <w:rPr>
            <w:b w:val="0"/>
            <w:bCs w:val="0"/>
            <w:webHidden/>
          </w:rPr>
          <w:t>21</w:t>
        </w:r>
        <w:r w:rsidRPr="009561DF">
          <w:rPr>
            <w:b w:val="0"/>
            <w:bCs w:val="0"/>
            <w:webHidden/>
          </w:rPr>
          <w:fldChar w:fldCharType="end"/>
        </w:r>
      </w:hyperlink>
    </w:p>
    <w:p w14:paraId="56C2EBAE" w14:textId="5095E88E"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13" w:history="1">
        <w:r w:rsidRPr="009561DF">
          <w:rPr>
            <w:rStyle w:val="Hyperlink"/>
            <w:b w:val="0"/>
            <w:bCs w:val="0"/>
          </w:rPr>
          <w:t>Bảng 3.9 Bảng địa chỉ ipv4 khu vực Branch</w:t>
        </w:r>
        <w:r w:rsidRPr="009561DF">
          <w:rPr>
            <w:b w:val="0"/>
            <w:bCs w:val="0"/>
            <w:webHidden/>
          </w:rPr>
          <w:tab/>
        </w:r>
        <w:r w:rsidRPr="009561DF">
          <w:rPr>
            <w:b w:val="0"/>
            <w:bCs w:val="0"/>
            <w:webHidden/>
          </w:rPr>
          <w:fldChar w:fldCharType="begin"/>
        </w:r>
        <w:r w:rsidRPr="009561DF">
          <w:rPr>
            <w:b w:val="0"/>
            <w:bCs w:val="0"/>
            <w:webHidden/>
          </w:rPr>
          <w:instrText xml:space="preserve"> PAGEREF _Toc198067213 \h </w:instrText>
        </w:r>
        <w:r w:rsidRPr="009561DF">
          <w:rPr>
            <w:b w:val="0"/>
            <w:bCs w:val="0"/>
            <w:webHidden/>
          </w:rPr>
        </w:r>
        <w:r w:rsidRPr="009561DF">
          <w:rPr>
            <w:b w:val="0"/>
            <w:bCs w:val="0"/>
            <w:webHidden/>
          </w:rPr>
          <w:fldChar w:fldCharType="separate"/>
        </w:r>
        <w:r w:rsidR="00775ED7">
          <w:rPr>
            <w:b w:val="0"/>
            <w:bCs w:val="0"/>
            <w:webHidden/>
          </w:rPr>
          <w:t>22</w:t>
        </w:r>
        <w:r w:rsidRPr="009561DF">
          <w:rPr>
            <w:b w:val="0"/>
            <w:bCs w:val="0"/>
            <w:webHidden/>
          </w:rPr>
          <w:fldChar w:fldCharType="end"/>
        </w:r>
      </w:hyperlink>
    </w:p>
    <w:p w14:paraId="0ED86275" w14:textId="10B4F429"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14" w:history="1">
        <w:r w:rsidRPr="009561DF">
          <w:rPr>
            <w:rStyle w:val="Hyperlink"/>
            <w:b w:val="0"/>
            <w:bCs w:val="0"/>
          </w:rPr>
          <w:t>Bảng 4.1 Lệnh cấu hình PAP trên R6 và R7</w:t>
        </w:r>
        <w:r w:rsidRPr="009561DF">
          <w:rPr>
            <w:b w:val="0"/>
            <w:bCs w:val="0"/>
            <w:webHidden/>
          </w:rPr>
          <w:tab/>
        </w:r>
        <w:r w:rsidRPr="009561DF">
          <w:rPr>
            <w:b w:val="0"/>
            <w:bCs w:val="0"/>
            <w:webHidden/>
          </w:rPr>
          <w:fldChar w:fldCharType="begin"/>
        </w:r>
        <w:r w:rsidRPr="009561DF">
          <w:rPr>
            <w:b w:val="0"/>
            <w:bCs w:val="0"/>
            <w:webHidden/>
          </w:rPr>
          <w:instrText xml:space="preserve"> PAGEREF _Toc198067214 \h </w:instrText>
        </w:r>
        <w:r w:rsidRPr="009561DF">
          <w:rPr>
            <w:b w:val="0"/>
            <w:bCs w:val="0"/>
            <w:webHidden/>
          </w:rPr>
        </w:r>
        <w:r w:rsidRPr="009561DF">
          <w:rPr>
            <w:b w:val="0"/>
            <w:bCs w:val="0"/>
            <w:webHidden/>
          </w:rPr>
          <w:fldChar w:fldCharType="separate"/>
        </w:r>
        <w:r w:rsidR="00775ED7">
          <w:rPr>
            <w:b w:val="0"/>
            <w:bCs w:val="0"/>
            <w:webHidden/>
          </w:rPr>
          <w:t>23</w:t>
        </w:r>
        <w:r w:rsidRPr="009561DF">
          <w:rPr>
            <w:b w:val="0"/>
            <w:bCs w:val="0"/>
            <w:webHidden/>
          </w:rPr>
          <w:fldChar w:fldCharType="end"/>
        </w:r>
      </w:hyperlink>
    </w:p>
    <w:p w14:paraId="1E45D9BA" w14:textId="0257565D"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15" w:history="1">
        <w:r w:rsidRPr="009561DF">
          <w:rPr>
            <w:rStyle w:val="Hyperlink"/>
            <w:b w:val="0"/>
            <w:bCs w:val="0"/>
          </w:rPr>
          <w:t>Bảng 4.2 Lệnh cấu hình CHAP trên R7 và R8</w:t>
        </w:r>
        <w:r w:rsidRPr="009561DF">
          <w:rPr>
            <w:b w:val="0"/>
            <w:bCs w:val="0"/>
            <w:webHidden/>
          </w:rPr>
          <w:tab/>
        </w:r>
        <w:r w:rsidRPr="009561DF">
          <w:rPr>
            <w:b w:val="0"/>
            <w:bCs w:val="0"/>
            <w:webHidden/>
          </w:rPr>
          <w:fldChar w:fldCharType="begin"/>
        </w:r>
        <w:r w:rsidRPr="009561DF">
          <w:rPr>
            <w:b w:val="0"/>
            <w:bCs w:val="0"/>
            <w:webHidden/>
          </w:rPr>
          <w:instrText xml:space="preserve"> PAGEREF _Toc198067215 \h </w:instrText>
        </w:r>
        <w:r w:rsidRPr="009561DF">
          <w:rPr>
            <w:b w:val="0"/>
            <w:bCs w:val="0"/>
            <w:webHidden/>
          </w:rPr>
        </w:r>
        <w:r w:rsidRPr="009561DF">
          <w:rPr>
            <w:b w:val="0"/>
            <w:bCs w:val="0"/>
            <w:webHidden/>
          </w:rPr>
          <w:fldChar w:fldCharType="separate"/>
        </w:r>
        <w:r w:rsidR="00775ED7">
          <w:rPr>
            <w:b w:val="0"/>
            <w:bCs w:val="0"/>
            <w:webHidden/>
          </w:rPr>
          <w:t>25</w:t>
        </w:r>
        <w:r w:rsidRPr="009561DF">
          <w:rPr>
            <w:b w:val="0"/>
            <w:bCs w:val="0"/>
            <w:webHidden/>
          </w:rPr>
          <w:fldChar w:fldCharType="end"/>
        </w:r>
      </w:hyperlink>
    </w:p>
    <w:p w14:paraId="78BE8963" w14:textId="645CA99F"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16" w:history="1">
        <w:r w:rsidRPr="009561DF">
          <w:rPr>
            <w:rStyle w:val="Hyperlink"/>
            <w:b w:val="0"/>
            <w:bCs w:val="0"/>
          </w:rPr>
          <w:t>Bảng 4.3 Lệnh cấu hình Tunnel GRE trên R6 và R8</w:t>
        </w:r>
        <w:r w:rsidRPr="009561DF">
          <w:rPr>
            <w:b w:val="0"/>
            <w:bCs w:val="0"/>
            <w:webHidden/>
          </w:rPr>
          <w:tab/>
        </w:r>
        <w:r w:rsidRPr="009561DF">
          <w:rPr>
            <w:b w:val="0"/>
            <w:bCs w:val="0"/>
            <w:webHidden/>
          </w:rPr>
          <w:fldChar w:fldCharType="begin"/>
        </w:r>
        <w:r w:rsidRPr="009561DF">
          <w:rPr>
            <w:b w:val="0"/>
            <w:bCs w:val="0"/>
            <w:webHidden/>
          </w:rPr>
          <w:instrText xml:space="preserve"> PAGEREF _Toc198067216 \h </w:instrText>
        </w:r>
        <w:r w:rsidRPr="009561DF">
          <w:rPr>
            <w:b w:val="0"/>
            <w:bCs w:val="0"/>
            <w:webHidden/>
          </w:rPr>
        </w:r>
        <w:r w:rsidRPr="009561DF">
          <w:rPr>
            <w:b w:val="0"/>
            <w:bCs w:val="0"/>
            <w:webHidden/>
          </w:rPr>
          <w:fldChar w:fldCharType="separate"/>
        </w:r>
        <w:r w:rsidR="00775ED7">
          <w:rPr>
            <w:b w:val="0"/>
            <w:bCs w:val="0"/>
            <w:webHidden/>
          </w:rPr>
          <w:t>27</w:t>
        </w:r>
        <w:r w:rsidRPr="009561DF">
          <w:rPr>
            <w:b w:val="0"/>
            <w:bCs w:val="0"/>
            <w:webHidden/>
          </w:rPr>
          <w:fldChar w:fldCharType="end"/>
        </w:r>
      </w:hyperlink>
    </w:p>
    <w:p w14:paraId="40A98C7B" w14:textId="3A4ABA56"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17" w:history="1">
        <w:r w:rsidRPr="009561DF">
          <w:rPr>
            <w:rStyle w:val="Hyperlink"/>
            <w:b w:val="0"/>
            <w:bCs w:val="0"/>
          </w:rPr>
          <w:t>Bảng 4.4 Lệnh cấu hình định tuyến eigrp trên R4</w:t>
        </w:r>
        <w:r w:rsidRPr="009561DF">
          <w:rPr>
            <w:b w:val="0"/>
            <w:bCs w:val="0"/>
            <w:webHidden/>
          </w:rPr>
          <w:tab/>
        </w:r>
        <w:r w:rsidRPr="009561DF">
          <w:rPr>
            <w:b w:val="0"/>
            <w:bCs w:val="0"/>
            <w:webHidden/>
          </w:rPr>
          <w:fldChar w:fldCharType="begin"/>
        </w:r>
        <w:r w:rsidRPr="009561DF">
          <w:rPr>
            <w:b w:val="0"/>
            <w:bCs w:val="0"/>
            <w:webHidden/>
          </w:rPr>
          <w:instrText xml:space="preserve"> PAGEREF _Toc198067217 \h </w:instrText>
        </w:r>
        <w:r w:rsidRPr="009561DF">
          <w:rPr>
            <w:b w:val="0"/>
            <w:bCs w:val="0"/>
            <w:webHidden/>
          </w:rPr>
        </w:r>
        <w:r w:rsidRPr="009561DF">
          <w:rPr>
            <w:b w:val="0"/>
            <w:bCs w:val="0"/>
            <w:webHidden/>
          </w:rPr>
          <w:fldChar w:fldCharType="separate"/>
        </w:r>
        <w:r w:rsidR="00775ED7">
          <w:rPr>
            <w:b w:val="0"/>
            <w:bCs w:val="0"/>
            <w:webHidden/>
          </w:rPr>
          <w:t>29</w:t>
        </w:r>
        <w:r w:rsidRPr="009561DF">
          <w:rPr>
            <w:b w:val="0"/>
            <w:bCs w:val="0"/>
            <w:webHidden/>
          </w:rPr>
          <w:fldChar w:fldCharType="end"/>
        </w:r>
      </w:hyperlink>
    </w:p>
    <w:p w14:paraId="437F2BB7" w14:textId="79E8FC25"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18" w:history="1">
        <w:r w:rsidRPr="009561DF">
          <w:rPr>
            <w:rStyle w:val="Hyperlink"/>
            <w:b w:val="0"/>
            <w:bCs w:val="0"/>
          </w:rPr>
          <w:t>Bảng 4.5 Lệnh cấu hình định tuyến ospf trên R3</w:t>
        </w:r>
        <w:r w:rsidRPr="009561DF">
          <w:rPr>
            <w:b w:val="0"/>
            <w:bCs w:val="0"/>
            <w:webHidden/>
          </w:rPr>
          <w:tab/>
        </w:r>
        <w:r w:rsidRPr="009561DF">
          <w:rPr>
            <w:b w:val="0"/>
            <w:bCs w:val="0"/>
            <w:webHidden/>
          </w:rPr>
          <w:fldChar w:fldCharType="begin"/>
        </w:r>
        <w:r w:rsidRPr="009561DF">
          <w:rPr>
            <w:b w:val="0"/>
            <w:bCs w:val="0"/>
            <w:webHidden/>
          </w:rPr>
          <w:instrText xml:space="preserve"> PAGEREF _Toc198067218 \h </w:instrText>
        </w:r>
        <w:r w:rsidRPr="009561DF">
          <w:rPr>
            <w:b w:val="0"/>
            <w:bCs w:val="0"/>
            <w:webHidden/>
          </w:rPr>
        </w:r>
        <w:r w:rsidRPr="009561DF">
          <w:rPr>
            <w:b w:val="0"/>
            <w:bCs w:val="0"/>
            <w:webHidden/>
          </w:rPr>
          <w:fldChar w:fldCharType="separate"/>
        </w:r>
        <w:r w:rsidR="00775ED7">
          <w:rPr>
            <w:b w:val="0"/>
            <w:bCs w:val="0"/>
            <w:webHidden/>
          </w:rPr>
          <w:t>32</w:t>
        </w:r>
        <w:r w:rsidRPr="009561DF">
          <w:rPr>
            <w:b w:val="0"/>
            <w:bCs w:val="0"/>
            <w:webHidden/>
          </w:rPr>
          <w:fldChar w:fldCharType="end"/>
        </w:r>
      </w:hyperlink>
    </w:p>
    <w:p w14:paraId="00BCEDF1" w14:textId="6E69F31A"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19" w:history="1">
        <w:r w:rsidRPr="009561DF">
          <w:rPr>
            <w:rStyle w:val="Hyperlink"/>
            <w:b w:val="0"/>
            <w:bCs w:val="0"/>
          </w:rPr>
          <w:t>Bảng 4.6 Lệnh cấu hình redistribution ospf eigrp trên R5</w:t>
        </w:r>
        <w:r w:rsidRPr="009561DF">
          <w:rPr>
            <w:b w:val="0"/>
            <w:bCs w:val="0"/>
            <w:webHidden/>
          </w:rPr>
          <w:tab/>
        </w:r>
        <w:r w:rsidRPr="009561DF">
          <w:rPr>
            <w:b w:val="0"/>
            <w:bCs w:val="0"/>
            <w:webHidden/>
          </w:rPr>
          <w:fldChar w:fldCharType="begin"/>
        </w:r>
        <w:r w:rsidRPr="009561DF">
          <w:rPr>
            <w:b w:val="0"/>
            <w:bCs w:val="0"/>
            <w:webHidden/>
          </w:rPr>
          <w:instrText xml:space="preserve"> PAGEREF _Toc198067219 \h </w:instrText>
        </w:r>
        <w:r w:rsidRPr="009561DF">
          <w:rPr>
            <w:b w:val="0"/>
            <w:bCs w:val="0"/>
            <w:webHidden/>
          </w:rPr>
        </w:r>
        <w:r w:rsidRPr="009561DF">
          <w:rPr>
            <w:b w:val="0"/>
            <w:bCs w:val="0"/>
            <w:webHidden/>
          </w:rPr>
          <w:fldChar w:fldCharType="separate"/>
        </w:r>
        <w:r w:rsidR="00775ED7">
          <w:rPr>
            <w:b w:val="0"/>
            <w:bCs w:val="0"/>
            <w:webHidden/>
          </w:rPr>
          <w:t>35</w:t>
        </w:r>
        <w:r w:rsidRPr="009561DF">
          <w:rPr>
            <w:b w:val="0"/>
            <w:bCs w:val="0"/>
            <w:webHidden/>
          </w:rPr>
          <w:fldChar w:fldCharType="end"/>
        </w:r>
      </w:hyperlink>
    </w:p>
    <w:p w14:paraId="6B00DD96" w14:textId="25E6D032"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20" w:history="1">
        <w:r w:rsidRPr="009561DF">
          <w:rPr>
            <w:rStyle w:val="Hyperlink"/>
            <w:b w:val="0"/>
            <w:bCs w:val="0"/>
          </w:rPr>
          <w:t>Bảng 4.7 Lệnh cấu hình eigrp ipv6 cho sub interface trên R4</w:t>
        </w:r>
        <w:r w:rsidRPr="009561DF">
          <w:rPr>
            <w:b w:val="0"/>
            <w:bCs w:val="0"/>
            <w:webHidden/>
          </w:rPr>
          <w:tab/>
        </w:r>
        <w:r w:rsidRPr="009561DF">
          <w:rPr>
            <w:b w:val="0"/>
            <w:bCs w:val="0"/>
            <w:webHidden/>
          </w:rPr>
          <w:fldChar w:fldCharType="begin"/>
        </w:r>
        <w:r w:rsidRPr="009561DF">
          <w:rPr>
            <w:b w:val="0"/>
            <w:bCs w:val="0"/>
            <w:webHidden/>
          </w:rPr>
          <w:instrText xml:space="preserve"> PAGEREF _Toc198067220 \h </w:instrText>
        </w:r>
        <w:r w:rsidRPr="009561DF">
          <w:rPr>
            <w:b w:val="0"/>
            <w:bCs w:val="0"/>
            <w:webHidden/>
          </w:rPr>
        </w:r>
        <w:r w:rsidRPr="009561DF">
          <w:rPr>
            <w:b w:val="0"/>
            <w:bCs w:val="0"/>
            <w:webHidden/>
          </w:rPr>
          <w:fldChar w:fldCharType="separate"/>
        </w:r>
        <w:r w:rsidR="00775ED7">
          <w:rPr>
            <w:b w:val="0"/>
            <w:bCs w:val="0"/>
            <w:webHidden/>
          </w:rPr>
          <w:t>37</w:t>
        </w:r>
        <w:r w:rsidRPr="009561DF">
          <w:rPr>
            <w:b w:val="0"/>
            <w:bCs w:val="0"/>
            <w:webHidden/>
          </w:rPr>
          <w:fldChar w:fldCharType="end"/>
        </w:r>
      </w:hyperlink>
    </w:p>
    <w:p w14:paraId="1B41B5B0" w14:textId="4D985F13"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21" w:history="1">
        <w:r w:rsidRPr="009561DF">
          <w:rPr>
            <w:rStyle w:val="Hyperlink"/>
            <w:b w:val="0"/>
            <w:bCs w:val="0"/>
          </w:rPr>
          <w:t>Bảng 4.8 Lệnh cấu hình eigrp ipv6 trên r5</w:t>
        </w:r>
        <w:r w:rsidRPr="009561DF">
          <w:rPr>
            <w:b w:val="0"/>
            <w:bCs w:val="0"/>
            <w:webHidden/>
          </w:rPr>
          <w:tab/>
        </w:r>
        <w:r w:rsidRPr="009561DF">
          <w:rPr>
            <w:b w:val="0"/>
            <w:bCs w:val="0"/>
            <w:webHidden/>
          </w:rPr>
          <w:fldChar w:fldCharType="begin"/>
        </w:r>
        <w:r w:rsidRPr="009561DF">
          <w:rPr>
            <w:b w:val="0"/>
            <w:bCs w:val="0"/>
            <w:webHidden/>
          </w:rPr>
          <w:instrText xml:space="preserve"> PAGEREF _Toc198067221 \h </w:instrText>
        </w:r>
        <w:r w:rsidRPr="009561DF">
          <w:rPr>
            <w:b w:val="0"/>
            <w:bCs w:val="0"/>
            <w:webHidden/>
          </w:rPr>
        </w:r>
        <w:r w:rsidRPr="009561DF">
          <w:rPr>
            <w:b w:val="0"/>
            <w:bCs w:val="0"/>
            <w:webHidden/>
          </w:rPr>
          <w:fldChar w:fldCharType="separate"/>
        </w:r>
        <w:r w:rsidR="00775ED7">
          <w:rPr>
            <w:b w:val="0"/>
            <w:bCs w:val="0"/>
            <w:webHidden/>
          </w:rPr>
          <w:t>37</w:t>
        </w:r>
        <w:r w:rsidRPr="009561DF">
          <w:rPr>
            <w:b w:val="0"/>
            <w:bCs w:val="0"/>
            <w:webHidden/>
          </w:rPr>
          <w:fldChar w:fldCharType="end"/>
        </w:r>
      </w:hyperlink>
    </w:p>
    <w:p w14:paraId="42E3D90F" w14:textId="0EBB5AF6"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22" w:history="1">
        <w:r w:rsidRPr="009561DF">
          <w:rPr>
            <w:rStyle w:val="Hyperlink"/>
            <w:b w:val="0"/>
            <w:bCs w:val="0"/>
          </w:rPr>
          <w:t>Bảng 4.9 Lệnh cấu hình ssh trên các switch</w:t>
        </w:r>
        <w:r w:rsidRPr="009561DF">
          <w:rPr>
            <w:b w:val="0"/>
            <w:bCs w:val="0"/>
            <w:webHidden/>
          </w:rPr>
          <w:tab/>
        </w:r>
        <w:r w:rsidRPr="009561DF">
          <w:rPr>
            <w:b w:val="0"/>
            <w:bCs w:val="0"/>
            <w:webHidden/>
          </w:rPr>
          <w:fldChar w:fldCharType="begin"/>
        </w:r>
        <w:r w:rsidRPr="009561DF">
          <w:rPr>
            <w:b w:val="0"/>
            <w:bCs w:val="0"/>
            <w:webHidden/>
          </w:rPr>
          <w:instrText xml:space="preserve"> PAGEREF _Toc198067222 \h </w:instrText>
        </w:r>
        <w:r w:rsidRPr="009561DF">
          <w:rPr>
            <w:b w:val="0"/>
            <w:bCs w:val="0"/>
            <w:webHidden/>
          </w:rPr>
        </w:r>
        <w:r w:rsidRPr="009561DF">
          <w:rPr>
            <w:b w:val="0"/>
            <w:bCs w:val="0"/>
            <w:webHidden/>
          </w:rPr>
          <w:fldChar w:fldCharType="separate"/>
        </w:r>
        <w:r w:rsidR="00775ED7">
          <w:rPr>
            <w:b w:val="0"/>
            <w:bCs w:val="0"/>
            <w:webHidden/>
          </w:rPr>
          <w:t>41</w:t>
        </w:r>
        <w:r w:rsidRPr="009561DF">
          <w:rPr>
            <w:b w:val="0"/>
            <w:bCs w:val="0"/>
            <w:webHidden/>
          </w:rPr>
          <w:fldChar w:fldCharType="end"/>
        </w:r>
      </w:hyperlink>
    </w:p>
    <w:p w14:paraId="3A0AF02A" w14:textId="5E2BC062"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23" w:history="1">
        <w:r w:rsidRPr="009561DF">
          <w:rPr>
            <w:rStyle w:val="Hyperlink"/>
            <w:b w:val="0"/>
            <w:bCs w:val="0"/>
          </w:rPr>
          <w:t>Bảng 4.10 Lệnh cấu hình router on a stick trên R4</w:t>
        </w:r>
        <w:r w:rsidRPr="009561DF">
          <w:rPr>
            <w:b w:val="0"/>
            <w:bCs w:val="0"/>
            <w:webHidden/>
          </w:rPr>
          <w:tab/>
        </w:r>
        <w:r w:rsidRPr="009561DF">
          <w:rPr>
            <w:b w:val="0"/>
            <w:bCs w:val="0"/>
            <w:webHidden/>
          </w:rPr>
          <w:fldChar w:fldCharType="begin"/>
        </w:r>
        <w:r w:rsidRPr="009561DF">
          <w:rPr>
            <w:b w:val="0"/>
            <w:bCs w:val="0"/>
            <w:webHidden/>
          </w:rPr>
          <w:instrText xml:space="preserve"> PAGEREF _Toc198067223 \h </w:instrText>
        </w:r>
        <w:r w:rsidRPr="009561DF">
          <w:rPr>
            <w:b w:val="0"/>
            <w:bCs w:val="0"/>
            <w:webHidden/>
          </w:rPr>
        </w:r>
        <w:r w:rsidRPr="009561DF">
          <w:rPr>
            <w:b w:val="0"/>
            <w:bCs w:val="0"/>
            <w:webHidden/>
          </w:rPr>
          <w:fldChar w:fldCharType="separate"/>
        </w:r>
        <w:r w:rsidR="00775ED7">
          <w:rPr>
            <w:b w:val="0"/>
            <w:bCs w:val="0"/>
            <w:webHidden/>
          </w:rPr>
          <w:t>41</w:t>
        </w:r>
        <w:r w:rsidRPr="009561DF">
          <w:rPr>
            <w:b w:val="0"/>
            <w:bCs w:val="0"/>
            <w:webHidden/>
          </w:rPr>
          <w:fldChar w:fldCharType="end"/>
        </w:r>
      </w:hyperlink>
    </w:p>
    <w:p w14:paraId="50AC3B52" w14:textId="0A3A66F2"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24" w:history="1">
        <w:r w:rsidRPr="009561DF">
          <w:rPr>
            <w:rStyle w:val="Hyperlink"/>
            <w:b w:val="0"/>
            <w:bCs w:val="0"/>
          </w:rPr>
          <w:t>Bảng 4.11 Kết nối port channel</w:t>
        </w:r>
        <w:r w:rsidRPr="009561DF">
          <w:rPr>
            <w:b w:val="0"/>
            <w:bCs w:val="0"/>
            <w:webHidden/>
          </w:rPr>
          <w:tab/>
        </w:r>
        <w:r w:rsidRPr="009561DF">
          <w:rPr>
            <w:b w:val="0"/>
            <w:bCs w:val="0"/>
            <w:webHidden/>
          </w:rPr>
          <w:fldChar w:fldCharType="begin"/>
        </w:r>
        <w:r w:rsidRPr="009561DF">
          <w:rPr>
            <w:b w:val="0"/>
            <w:bCs w:val="0"/>
            <w:webHidden/>
          </w:rPr>
          <w:instrText xml:space="preserve"> PAGEREF _Toc198067224 \h </w:instrText>
        </w:r>
        <w:r w:rsidRPr="009561DF">
          <w:rPr>
            <w:b w:val="0"/>
            <w:bCs w:val="0"/>
            <w:webHidden/>
          </w:rPr>
        </w:r>
        <w:r w:rsidRPr="009561DF">
          <w:rPr>
            <w:b w:val="0"/>
            <w:bCs w:val="0"/>
            <w:webHidden/>
          </w:rPr>
          <w:fldChar w:fldCharType="separate"/>
        </w:r>
        <w:r w:rsidR="00775ED7">
          <w:rPr>
            <w:b w:val="0"/>
            <w:bCs w:val="0"/>
            <w:webHidden/>
          </w:rPr>
          <w:t>42</w:t>
        </w:r>
        <w:r w:rsidRPr="009561DF">
          <w:rPr>
            <w:b w:val="0"/>
            <w:bCs w:val="0"/>
            <w:webHidden/>
          </w:rPr>
          <w:fldChar w:fldCharType="end"/>
        </w:r>
      </w:hyperlink>
    </w:p>
    <w:p w14:paraId="7A6C9E3D" w14:textId="02248312"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25" w:history="1">
        <w:r w:rsidRPr="009561DF">
          <w:rPr>
            <w:rStyle w:val="Hyperlink"/>
            <w:b w:val="0"/>
            <w:bCs w:val="0"/>
          </w:rPr>
          <w:t>Bảng 4.12 Lệnh cấu hình ether channel trên switch S1</w:t>
        </w:r>
        <w:r w:rsidRPr="009561DF">
          <w:rPr>
            <w:b w:val="0"/>
            <w:bCs w:val="0"/>
            <w:webHidden/>
          </w:rPr>
          <w:tab/>
        </w:r>
        <w:r w:rsidRPr="009561DF">
          <w:rPr>
            <w:b w:val="0"/>
            <w:bCs w:val="0"/>
            <w:webHidden/>
          </w:rPr>
          <w:fldChar w:fldCharType="begin"/>
        </w:r>
        <w:r w:rsidRPr="009561DF">
          <w:rPr>
            <w:b w:val="0"/>
            <w:bCs w:val="0"/>
            <w:webHidden/>
          </w:rPr>
          <w:instrText xml:space="preserve"> PAGEREF _Toc198067225 \h </w:instrText>
        </w:r>
        <w:r w:rsidRPr="009561DF">
          <w:rPr>
            <w:b w:val="0"/>
            <w:bCs w:val="0"/>
            <w:webHidden/>
          </w:rPr>
        </w:r>
        <w:r w:rsidRPr="009561DF">
          <w:rPr>
            <w:b w:val="0"/>
            <w:bCs w:val="0"/>
            <w:webHidden/>
          </w:rPr>
          <w:fldChar w:fldCharType="separate"/>
        </w:r>
        <w:r w:rsidR="00775ED7">
          <w:rPr>
            <w:b w:val="0"/>
            <w:bCs w:val="0"/>
            <w:webHidden/>
          </w:rPr>
          <w:t>43</w:t>
        </w:r>
        <w:r w:rsidRPr="009561DF">
          <w:rPr>
            <w:b w:val="0"/>
            <w:bCs w:val="0"/>
            <w:webHidden/>
          </w:rPr>
          <w:fldChar w:fldCharType="end"/>
        </w:r>
      </w:hyperlink>
    </w:p>
    <w:p w14:paraId="33FF881E" w14:textId="17F4E219"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26" w:history="1">
        <w:r w:rsidRPr="009561DF">
          <w:rPr>
            <w:rStyle w:val="Hyperlink"/>
            <w:b w:val="0"/>
            <w:bCs w:val="0"/>
          </w:rPr>
          <w:t>Bảng 4.13 Lệnh cấu hình dhcp ipv4 cho vlan 10</w:t>
        </w:r>
        <w:r w:rsidRPr="009561DF">
          <w:rPr>
            <w:b w:val="0"/>
            <w:bCs w:val="0"/>
            <w:webHidden/>
          </w:rPr>
          <w:tab/>
        </w:r>
        <w:r w:rsidRPr="009561DF">
          <w:rPr>
            <w:b w:val="0"/>
            <w:bCs w:val="0"/>
            <w:webHidden/>
          </w:rPr>
          <w:fldChar w:fldCharType="begin"/>
        </w:r>
        <w:r w:rsidRPr="009561DF">
          <w:rPr>
            <w:b w:val="0"/>
            <w:bCs w:val="0"/>
            <w:webHidden/>
          </w:rPr>
          <w:instrText xml:space="preserve"> PAGEREF _Toc198067226 \h </w:instrText>
        </w:r>
        <w:r w:rsidRPr="009561DF">
          <w:rPr>
            <w:b w:val="0"/>
            <w:bCs w:val="0"/>
            <w:webHidden/>
          </w:rPr>
        </w:r>
        <w:r w:rsidRPr="009561DF">
          <w:rPr>
            <w:b w:val="0"/>
            <w:bCs w:val="0"/>
            <w:webHidden/>
          </w:rPr>
          <w:fldChar w:fldCharType="separate"/>
        </w:r>
        <w:r w:rsidR="00775ED7">
          <w:rPr>
            <w:b w:val="0"/>
            <w:bCs w:val="0"/>
            <w:webHidden/>
          </w:rPr>
          <w:t>47</w:t>
        </w:r>
        <w:r w:rsidRPr="009561DF">
          <w:rPr>
            <w:b w:val="0"/>
            <w:bCs w:val="0"/>
            <w:webHidden/>
          </w:rPr>
          <w:fldChar w:fldCharType="end"/>
        </w:r>
      </w:hyperlink>
    </w:p>
    <w:p w14:paraId="6D15A769" w14:textId="1A3DEF14"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27" w:history="1">
        <w:r w:rsidRPr="009561DF">
          <w:rPr>
            <w:rStyle w:val="Hyperlink"/>
            <w:b w:val="0"/>
            <w:bCs w:val="0"/>
          </w:rPr>
          <w:t>Bảng 4.14 Lệnh cấu hình chặn truy cập nội bộ từ VLAN GUEST</w:t>
        </w:r>
        <w:r w:rsidRPr="009561DF">
          <w:rPr>
            <w:b w:val="0"/>
            <w:bCs w:val="0"/>
            <w:webHidden/>
          </w:rPr>
          <w:tab/>
        </w:r>
        <w:r w:rsidRPr="009561DF">
          <w:rPr>
            <w:b w:val="0"/>
            <w:bCs w:val="0"/>
            <w:webHidden/>
          </w:rPr>
          <w:fldChar w:fldCharType="begin"/>
        </w:r>
        <w:r w:rsidRPr="009561DF">
          <w:rPr>
            <w:b w:val="0"/>
            <w:bCs w:val="0"/>
            <w:webHidden/>
          </w:rPr>
          <w:instrText xml:space="preserve"> PAGEREF _Toc198067227 \h </w:instrText>
        </w:r>
        <w:r w:rsidRPr="009561DF">
          <w:rPr>
            <w:b w:val="0"/>
            <w:bCs w:val="0"/>
            <w:webHidden/>
          </w:rPr>
        </w:r>
        <w:r w:rsidRPr="009561DF">
          <w:rPr>
            <w:b w:val="0"/>
            <w:bCs w:val="0"/>
            <w:webHidden/>
          </w:rPr>
          <w:fldChar w:fldCharType="separate"/>
        </w:r>
        <w:r w:rsidR="00775ED7">
          <w:rPr>
            <w:b w:val="0"/>
            <w:bCs w:val="0"/>
            <w:webHidden/>
          </w:rPr>
          <w:t>49</w:t>
        </w:r>
        <w:r w:rsidRPr="009561DF">
          <w:rPr>
            <w:b w:val="0"/>
            <w:bCs w:val="0"/>
            <w:webHidden/>
          </w:rPr>
          <w:fldChar w:fldCharType="end"/>
        </w:r>
      </w:hyperlink>
    </w:p>
    <w:p w14:paraId="72C4500B" w14:textId="6CA1160F" w:rsidR="009561DF" w:rsidRPr="009561DF" w:rsidRDefault="009561DF">
      <w:pPr>
        <w:pStyle w:val="TOC1"/>
        <w:rPr>
          <w:rFonts w:asciiTheme="minorHAnsi" w:eastAsiaTheme="minorEastAsia" w:hAnsiTheme="minorHAnsi"/>
          <w:b w:val="0"/>
          <w:bCs w:val="0"/>
          <w:kern w:val="2"/>
          <w:sz w:val="24"/>
          <w14:ligatures w14:val="standardContextual"/>
        </w:rPr>
      </w:pPr>
      <w:hyperlink w:anchor="_Toc198067228" w:history="1">
        <w:r w:rsidRPr="009561DF">
          <w:rPr>
            <w:rStyle w:val="Hyperlink"/>
            <w:b w:val="0"/>
            <w:bCs w:val="0"/>
          </w:rPr>
          <w:t>Bảng 4.15 Lệnh cấu hình giới giới hạn truy cập SSH vào các switch</w:t>
        </w:r>
        <w:r w:rsidRPr="009561DF">
          <w:rPr>
            <w:b w:val="0"/>
            <w:bCs w:val="0"/>
            <w:webHidden/>
          </w:rPr>
          <w:tab/>
        </w:r>
        <w:r w:rsidRPr="009561DF">
          <w:rPr>
            <w:b w:val="0"/>
            <w:bCs w:val="0"/>
            <w:webHidden/>
          </w:rPr>
          <w:fldChar w:fldCharType="begin"/>
        </w:r>
        <w:r w:rsidRPr="009561DF">
          <w:rPr>
            <w:b w:val="0"/>
            <w:bCs w:val="0"/>
            <w:webHidden/>
          </w:rPr>
          <w:instrText xml:space="preserve"> PAGEREF _Toc198067228 \h </w:instrText>
        </w:r>
        <w:r w:rsidRPr="009561DF">
          <w:rPr>
            <w:b w:val="0"/>
            <w:bCs w:val="0"/>
            <w:webHidden/>
          </w:rPr>
        </w:r>
        <w:r w:rsidRPr="009561DF">
          <w:rPr>
            <w:b w:val="0"/>
            <w:bCs w:val="0"/>
            <w:webHidden/>
          </w:rPr>
          <w:fldChar w:fldCharType="separate"/>
        </w:r>
        <w:r w:rsidR="00775ED7">
          <w:rPr>
            <w:b w:val="0"/>
            <w:bCs w:val="0"/>
            <w:webHidden/>
          </w:rPr>
          <w:t>50</w:t>
        </w:r>
        <w:r w:rsidRPr="009561DF">
          <w:rPr>
            <w:b w:val="0"/>
            <w:bCs w:val="0"/>
            <w:webHidden/>
          </w:rPr>
          <w:fldChar w:fldCharType="end"/>
        </w:r>
      </w:hyperlink>
    </w:p>
    <w:p w14:paraId="2B32FC19" w14:textId="703F9B39" w:rsidR="000044BC" w:rsidRDefault="00A52F3A">
      <w:pPr>
        <w:spacing w:after="200" w:line="276" w:lineRule="auto"/>
        <w:rPr>
          <w:b/>
          <w:sz w:val="32"/>
          <w:szCs w:val="32"/>
          <w:lang w:val="vi-VN"/>
        </w:rPr>
      </w:pPr>
      <w:r w:rsidRPr="009561DF">
        <w:rPr>
          <w:sz w:val="32"/>
          <w:szCs w:val="32"/>
          <w:lang w:val="vi-VN"/>
        </w:rPr>
        <w:fldChar w:fldCharType="end"/>
      </w:r>
    </w:p>
    <w:p w14:paraId="5DFE073F" w14:textId="77777777" w:rsidR="00D013C2" w:rsidRDefault="00D013C2">
      <w:pPr>
        <w:spacing w:before="0" w:after="200" w:line="276" w:lineRule="auto"/>
        <w:rPr>
          <w:b/>
          <w:sz w:val="32"/>
          <w:szCs w:val="32"/>
          <w:lang w:val="vi-VN"/>
        </w:rPr>
      </w:pPr>
      <w:r>
        <w:br w:type="page"/>
      </w:r>
    </w:p>
    <w:p w14:paraId="30298399" w14:textId="233A43DA" w:rsidR="00DB2364" w:rsidRDefault="000044BC" w:rsidP="006D3559">
      <w:pPr>
        <w:pStyle w:val="Heading1"/>
        <w:numPr>
          <w:ilvl w:val="0"/>
          <w:numId w:val="0"/>
        </w:numPr>
        <w:jc w:val="center"/>
        <w:rPr>
          <w:lang w:val="en-US"/>
        </w:rPr>
      </w:pPr>
      <w:bookmarkStart w:id="3" w:name="_Toc198046756"/>
      <w:r w:rsidRPr="000044BC">
        <w:lastRenderedPageBreak/>
        <w:t>DANH MỤC CÁC CHỮ VIẾT TẮT</w:t>
      </w:r>
      <w:bookmarkEnd w:id="3"/>
    </w:p>
    <w:tbl>
      <w:tblPr>
        <w:tblStyle w:val="TableGrid"/>
        <w:tblW w:w="89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2"/>
        <w:gridCol w:w="6080"/>
      </w:tblGrid>
      <w:tr w:rsidR="006D3559" w:rsidRPr="00715BD3" w14:paraId="7809FA7B" w14:textId="77777777" w:rsidTr="00247458">
        <w:trPr>
          <w:trHeight w:val="660"/>
        </w:trPr>
        <w:tc>
          <w:tcPr>
            <w:tcW w:w="2902" w:type="dxa"/>
          </w:tcPr>
          <w:p w14:paraId="03962475" w14:textId="77777777" w:rsidR="006D3559" w:rsidRPr="00715BD3" w:rsidRDefault="006D3559" w:rsidP="00497164">
            <w:pPr>
              <w:spacing w:line="360" w:lineRule="auto"/>
              <w:rPr>
                <w:sz w:val="26"/>
                <w:szCs w:val="26"/>
              </w:rPr>
            </w:pPr>
            <w:r w:rsidRPr="00715BD3">
              <w:rPr>
                <w:sz w:val="26"/>
                <w:szCs w:val="26"/>
              </w:rPr>
              <w:t>ACL</w:t>
            </w:r>
          </w:p>
        </w:tc>
        <w:tc>
          <w:tcPr>
            <w:tcW w:w="6080" w:type="dxa"/>
          </w:tcPr>
          <w:p w14:paraId="32015440" w14:textId="77777777" w:rsidR="006D3559" w:rsidRPr="00715BD3" w:rsidRDefault="006D3559" w:rsidP="00497164">
            <w:pPr>
              <w:spacing w:line="360" w:lineRule="auto"/>
              <w:rPr>
                <w:sz w:val="26"/>
                <w:szCs w:val="26"/>
              </w:rPr>
            </w:pPr>
            <w:r w:rsidRPr="00715BD3">
              <w:rPr>
                <w:sz w:val="26"/>
                <w:szCs w:val="26"/>
              </w:rPr>
              <w:t>Access Control List</w:t>
            </w:r>
          </w:p>
        </w:tc>
      </w:tr>
      <w:tr w:rsidR="006D3559" w:rsidRPr="00715BD3" w14:paraId="794A4B63" w14:textId="77777777" w:rsidTr="00247458">
        <w:trPr>
          <w:trHeight w:val="671"/>
        </w:trPr>
        <w:tc>
          <w:tcPr>
            <w:tcW w:w="2902" w:type="dxa"/>
          </w:tcPr>
          <w:p w14:paraId="31DB3BB8" w14:textId="77777777" w:rsidR="006D3559" w:rsidRPr="00715BD3" w:rsidRDefault="006D3559" w:rsidP="00497164">
            <w:pPr>
              <w:spacing w:line="360" w:lineRule="auto"/>
              <w:rPr>
                <w:sz w:val="26"/>
                <w:szCs w:val="26"/>
              </w:rPr>
            </w:pPr>
            <w:r w:rsidRPr="00715BD3">
              <w:rPr>
                <w:sz w:val="26"/>
                <w:szCs w:val="26"/>
              </w:rPr>
              <w:t>CHAP</w:t>
            </w:r>
          </w:p>
        </w:tc>
        <w:tc>
          <w:tcPr>
            <w:tcW w:w="6080" w:type="dxa"/>
          </w:tcPr>
          <w:p w14:paraId="428EBF36" w14:textId="77777777" w:rsidR="006D3559" w:rsidRPr="00715BD3" w:rsidRDefault="006D3559" w:rsidP="00497164">
            <w:pPr>
              <w:spacing w:line="360" w:lineRule="auto"/>
              <w:rPr>
                <w:sz w:val="26"/>
                <w:szCs w:val="26"/>
                <w:lang w:val="vi-VN"/>
              </w:rPr>
            </w:pPr>
            <w:r w:rsidRPr="00715BD3">
              <w:rPr>
                <w:sz w:val="26"/>
                <w:szCs w:val="26"/>
              </w:rPr>
              <w:t>Challenge Handshake Authentication Protocol</w:t>
            </w:r>
          </w:p>
        </w:tc>
      </w:tr>
      <w:tr w:rsidR="006D3559" w:rsidRPr="00715BD3" w14:paraId="4FFC4138" w14:textId="77777777" w:rsidTr="00247458">
        <w:trPr>
          <w:trHeight w:val="660"/>
        </w:trPr>
        <w:tc>
          <w:tcPr>
            <w:tcW w:w="2902" w:type="dxa"/>
          </w:tcPr>
          <w:p w14:paraId="323B0DD3" w14:textId="77777777" w:rsidR="006D3559" w:rsidRPr="00715BD3" w:rsidRDefault="006D3559" w:rsidP="00497164">
            <w:pPr>
              <w:spacing w:line="360" w:lineRule="auto"/>
              <w:rPr>
                <w:sz w:val="26"/>
                <w:szCs w:val="26"/>
              </w:rPr>
            </w:pPr>
            <w:r w:rsidRPr="00715BD3">
              <w:rPr>
                <w:sz w:val="26"/>
                <w:szCs w:val="26"/>
              </w:rPr>
              <w:t>DHCP</w:t>
            </w:r>
          </w:p>
        </w:tc>
        <w:tc>
          <w:tcPr>
            <w:tcW w:w="6080" w:type="dxa"/>
          </w:tcPr>
          <w:p w14:paraId="1E8E310B" w14:textId="77777777" w:rsidR="006D3559" w:rsidRPr="00715BD3" w:rsidRDefault="006D3559" w:rsidP="00497164">
            <w:pPr>
              <w:spacing w:line="360" w:lineRule="auto"/>
              <w:rPr>
                <w:sz w:val="26"/>
                <w:szCs w:val="26"/>
              </w:rPr>
            </w:pPr>
            <w:r w:rsidRPr="00715BD3">
              <w:rPr>
                <w:sz w:val="26"/>
                <w:szCs w:val="26"/>
              </w:rPr>
              <w:t>Dynamic Host Configuration Protocol</w:t>
            </w:r>
          </w:p>
        </w:tc>
      </w:tr>
      <w:tr w:rsidR="006D3559" w:rsidRPr="00715BD3" w14:paraId="5F4F5C59" w14:textId="77777777" w:rsidTr="00247458">
        <w:trPr>
          <w:trHeight w:val="660"/>
        </w:trPr>
        <w:tc>
          <w:tcPr>
            <w:tcW w:w="2902" w:type="dxa"/>
          </w:tcPr>
          <w:p w14:paraId="1B5EF376" w14:textId="77777777" w:rsidR="006D3559" w:rsidRPr="00715BD3" w:rsidRDefault="006D3559" w:rsidP="00497164">
            <w:pPr>
              <w:spacing w:line="360" w:lineRule="auto"/>
              <w:rPr>
                <w:sz w:val="26"/>
                <w:szCs w:val="26"/>
                <w:lang w:val="vi-VN"/>
              </w:rPr>
            </w:pPr>
            <w:r w:rsidRPr="00715BD3">
              <w:rPr>
                <w:sz w:val="26"/>
                <w:szCs w:val="26"/>
              </w:rPr>
              <w:t>DHCPv6</w:t>
            </w:r>
          </w:p>
        </w:tc>
        <w:tc>
          <w:tcPr>
            <w:tcW w:w="6080" w:type="dxa"/>
          </w:tcPr>
          <w:p w14:paraId="24AEC1D9" w14:textId="77777777" w:rsidR="006D3559" w:rsidRPr="00715BD3" w:rsidRDefault="006D3559" w:rsidP="00497164">
            <w:pPr>
              <w:spacing w:line="360" w:lineRule="auto"/>
              <w:rPr>
                <w:sz w:val="26"/>
                <w:szCs w:val="26"/>
                <w:lang w:val="vi-VN"/>
              </w:rPr>
            </w:pPr>
            <w:r w:rsidRPr="00715BD3">
              <w:rPr>
                <w:sz w:val="26"/>
                <w:szCs w:val="26"/>
              </w:rPr>
              <w:t>Dynamic Host Configuration Protocol for IPv6</w:t>
            </w:r>
          </w:p>
        </w:tc>
      </w:tr>
      <w:tr w:rsidR="006D3559" w:rsidRPr="00715BD3" w14:paraId="67821134" w14:textId="77777777" w:rsidTr="00247458">
        <w:trPr>
          <w:trHeight w:val="671"/>
        </w:trPr>
        <w:tc>
          <w:tcPr>
            <w:tcW w:w="2902" w:type="dxa"/>
          </w:tcPr>
          <w:p w14:paraId="0296BD38" w14:textId="77777777" w:rsidR="006D3559" w:rsidRPr="00715BD3" w:rsidRDefault="006D3559" w:rsidP="00497164">
            <w:pPr>
              <w:spacing w:line="360" w:lineRule="auto"/>
              <w:rPr>
                <w:sz w:val="26"/>
                <w:szCs w:val="26"/>
              </w:rPr>
            </w:pPr>
            <w:r w:rsidRPr="00715BD3">
              <w:rPr>
                <w:sz w:val="26"/>
                <w:szCs w:val="26"/>
              </w:rPr>
              <w:t>DNS</w:t>
            </w:r>
          </w:p>
        </w:tc>
        <w:tc>
          <w:tcPr>
            <w:tcW w:w="6080" w:type="dxa"/>
          </w:tcPr>
          <w:p w14:paraId="6BE5BC9F" w14:textId="77777777" w:rsidR="006D3559" w:rsidRPr="00715BD3" w:rsidRDefault="006D3559" w:rsidP="00497164">
            <w:pPr>
              <w:spacing w:line="360" w:lineRule="auto"/>
              <w:rPr>
                <w:sz w:val="26"/>
                <w:szCs w:val="26"/>
              </w:rPr>
            </w:pPr>
            <w:r w:rsidRPr="00715BD3">
              <w:rPr>
                <w:sz w:val="26"/>
                <w:szCs w:val="26"/>
              </w:rPr>
              <w:t>Domain Name System</w:t>
            </w:r>
          </w:p>
        </w:tc>
      </w:tr>
      <w:tr w:rsidR="006D3559" w:rsidRPr="00715BD3" w14:paraId="144381CE" w14:textId="77777777" w:rsidTr="00247458">
        <w:trPr>
          <w:trHeight w:val="660"/>
        </w:trPr>
        <w:tc>
          <w:tcPr>
            <w:tcW w:w="2902" w:type="dxa"/>
          </w:tcPr>
          <w:p w14:paraId="03DAE8F6" w14:textId="77777777" w:rsidR="006D3559" w:rsidRPr="00715BD3" w:rsidRDefault="006D3559" w:rsidP="00497164">
            <w:pPr>
              <w:spacing w:line="360" w:lineRule="auto"/>
              <w:rPr>
                <w:sz w:val="26"/>
                <w:szCs w:val="26"/>
              </w:rPr>
            </w:pPr>
            <w:r w:rsidRPr="00715BD3">
              <w:rPr>
                <w:sz w:val="26"/>
                <w:szCs w:val="26"/>
              </w:rPr>
              <w:t>EIGRP</w:t>
            </w:r>
          </w:p>
        </w:tc>
        <w:tc>
          <w:tcPr>
            <w:tcW w:w="6080" w:type="dxa"/>
          </w:tcPr>
          <w:p w14:paraId="0027DC85" w14:textId="77777777" w:rsidR="006D3559" w:rsidRPr="00715BD3" w:rsidRDefault="006D3559" w:rsidP="00497164">
            <w:pPr>
              <w:spacing w:line="360" w:lineRule="auto"/>
              <w:rPr>
                <w:sz w:val="26"/>
                <w:szCs w:val="26"/>
              </w:rPr>
            </w:pPr>
            <w:r w:rsidRPr="00715BD3">
              <w:rPr>
                <w:sz w:val="26"/>
                <w:szCs w:val="26"/>
              </w:rPr>
              <w:t>Enhanced Interior Gateway Routing Protocol</w:t>
            </w:r>
          </w:p>
        </w:tc>
      </w:tr>
      <w:tr w:rsidR="006D3559" w:rsidRPr="00715BD3" w14:paraId="570BA757" w14:textId="77777777" w:rsidTr="00247458">
        <w:trPr>
          <w:trHeight w:val="671"/>
        </w:trPr>
        <w:tc>
          <w:tcPr>
            <w:tcW w:w="2902" w:type="dxa"/>
          </w:tcPr>
          <w:p w14:paraId="7CD78B1C" w14:textId="77777777" w:rsidR="006D3559" w:rsidRPr="00715BD3" w:rsidRDefault="006D3559" w:rsidP="00497164">
            <w:pPr>
              <w:spacing w:line="360" w:lineRule="auto"/>
              <w:rPr>
                <w:sz w:val="26"/>
                <w:szCs w:val="26"/>
              </w:rPr>
            </w:pPr>
            <w:r w:rsidRPr="00715BD3">
              <w:rPr>
                <w:sz w:val="26"/>
                <w:szCs w:val="26"/>
              </w:rPr>
              <w:t>GRE</w:t>
            </w:r>
          </w:p>
        </w:tc>
        <w:tc>
          <w:tcPr>
            <w:tcW w:w="6080" w:type="dxa"/>
          </w:tcPr>
          <w:p w14:paraId="7400A01E" w14:textId="77777777" w:rsidR="006D3559" w:rsidRPr="00715BD3" w:rsidRDefault="006D3559" w:rsidP="00497164">
            <w:pPr>
              <w:spacing w:line="360" w:lineRule="auto"/>
              <w:rPr>
                <w:sz w:val="26"/>
                <w:szCs w:val="26"/>
              </w:rPr>
            </w:pPr>
            <w:r w:rsidRPr="00715BD3">
              <w:rPr>
                <w:sz w:val="26"/>
                <w:szCs w:val="26"/>
              </w:rPr>
              <w:t>Generic Routing Encapsulation</w:t>
            </w:r>
          </w:p>
        </w:tc>
      </w:tr>
      <w:tr w:rsidR="006D3559" w:rsidRPr="00715BD3" w14:paraId="5132874D" w14:textId="77777777" w:rsidTr="00247458">
        <w:trPr>
          <w:trHeight w:val="660"/>
        </w:trPr>
        <w:tc>
          <w:tcPr>
            <w:tcW w:w="2902" w:type="dxa"/>
          </w:tcPr>
          <w:p w14:paraId="751FABF7" w14:textId="77777777" w:rsidR="006D3559" w:rsidRPr="00715BD3" w:rsidRDefault="006D3559" w:rsidP="00497164">
            <w:pPr>
              <w:spacing w:line="360" w:lineRule="auto"/>
              <w:rPr>
                <w:sz w:val="26"/>
                <w:szCs w:val="26"/>
              </w:rPr>
            </w:pPr>
            <w:r w:rsidRPr="00715BD3">
              <w:rPr>
                <w:sz w:val="26"/>
                <w:szCs w:val="26"/>
              </w:rPr>
              <w:t>IP</w:t>
            </w:r>
          </w:p>
        </w:tc>
        <w:tc>
          <w:tcPr>
            <w:tcW w:w="6080" w:type="dxa"/>
          </w:tcPr>
          <w:p w14:paraId="5B150A21" w14:textId="77777777" w:rsidR="006D3559" w:rsidRPr="00715BD3" w:rsidRDefault="006D3559" w:rsidP="00497164">
            <w:pPr>
              <w:spacing w:line="360" w:lineRule="auto"/>
              <w:rPr>
                <w:sz w:val="26"/>
                <w:szCs w:val="26"/>
              </w:rPr>
            </w:pPr>
            <w:r w:rsidRPr="00715BD3">
              <w:rPr>
                <w:sz w:val="26"/>
                <w:szCs w:val="26"/>
              </w:rPr>
              <w:t>Internet Protocol</w:t>
            </w:r>
          </w:p>
        </w:tc>
      </w:tr>
      <w:tr w:rsidR="006D3559" w:rsidRPr="00715BD3" w14:paraId="290D85AF" w14:textId="77777777" w:rsidTr="00247458">
        <w:trPr>
          <w:trHeight w:val="660"/>
        </w:trPr>
        <w:tc>
          <w:tcPr>
            <w:tcW w:w="2902" w:type="dxa"/>
          </w:tcPr>
          <w:p w14:paraId="1A7D83B8" w14:textId="77777777" w:rsidR="006D3559" w:rsidRPr="00715BD3" w:rsidRDefault="006D3559" w:rsidP="00497164">
            <w:pPr>
              <w:spacing w:line="360" w:lineRule="auto"/>
              <w:rPr>
                <w:sz w:val="26"/>
                <w:szCs w:val="26"/>
              </w:rPr>
            </w:pPr>
            <w:r w:rsidRPr="00715BD3">
              <w:rPr>
                <w:sz w:val="26"/>
                <w:szCs w:val="26"/>
              </w:rPr>
              <w:t>IPv4</w:t>
            </w:r>
          </w:p>
        </w:tc>
        <w:tc>
          <w:tcPr>
            <w:tcW w:w="6080" w:type="dxa"/>
          </w:tcPr>
          <w:p w14:paraId="5C32EF27" w14:textId="77777777" w:rsidR="006D3559" w:rsidRPr="00715BD3" w:rsidRDefault="006D3559" w:rsidP="00497164">
            <w:pPr>
              <w:spacing w:line="360" w:lineRule="auto"/>
              <w:rPr>
                <w:sz w:val="26"/>
                <w:szCs w:val="26"/>
              </w:rPr>
            </w:pPr>
            <w:r w:rsidRPr="00715BD3">
              <w:rPr>
                <w:sz w:val="26"/>
                <w:szCs w:val="26"/>
              </w:rPr>
              <w:t>Internet Protocol version 4</w:t>
            </w:r>
          </w:p>
        </w:tc>
      </w:tr>
      <w:tr w:rsidR="006D3559" w:rsidRPr="00715BD3" w14:paraId="09AF3678" w14:textId="77777777" w:rsidTr="00247458">
        <w:trPr>
          <w:trHeight w:val="671"/>
        </w:trPr>
        <w:tc>
          <w:tcPr>
            <w:tcW w:w="2902" w:type="dxa"/>
          </w:tcPr>
          <w:p w14:paraId="06CE4E3D" w14:textId="77777777" w:rsidR="006D3559" w:rsidRPr="00715BD3" w:rsidRDefault="006D3559" w:rsidP="00497164">
            <w:pPr>
              <w:spacing w:line="360" w:lineRule="auto"/>
              <w:rPr>
                <w:sz w:val="26"/>
                <w:szCs w:val="26"/>
              </w:rPr>
            </w:pPr>
            <w:r w:rsidRPr="00715BD3">
              <w:rPr>
                <w:sz w:val="26"/>
                <w:szCs w:val="26"/>
              </w:rPr>
              <w:t>IPv6</w:t>
            </w:r>
          </w:p>
        </w:tc>
        <w:tc>
          <w:tcPr>
            <w:tcW w:w="6080" w:type="dxa"/>
          </w:tcPr>
          <w:p w14:paraId="339C2E76" w14:textId="77777777" w:rsidR="006D3559" w:rsidRPr="00715BD3" w:rsidRDefault="006D3559" w:rsidP="00497164">
            <w:pPr>
              <w:spacing w:line="360" w:lineRule="auto"/>
              <w:rPr>
                <w:sz w:val="26"/>
                <w:szCs w:val="26"/>
              </w:rPr>
            </w:pPr>
            <w:r w:rsidRPr="00715BD3">
              <w:rPr>
                <w:sz w:val="26"/>
                <w:szCs w:val="26"/>
              </w:rPr>
              <w:t>Internet Protocol version 6</w:t>
            </w:r>
          </w:p>
        </w:tc>
      </w:tr>
      <w:tr w:rsidR="006D3559" w:rsidRPr="00715BD3" w14:paraId="2FFB66D5" w14:textId="77777777" w:rsidTr="00247458">
        <w:trPr>
          <w:trHeight w:val="660"/>
        </w:trPr>
        <w:tc>
          <w:tcPr>
            <w:tcW w:w="2902" w:type="dxa"/>
          </w:tcPr>
          <w:p w14:paraId="21C945A7" w14:textId="77777777" w:rsidR="006D3559" w:rsidRPr="00715BD3" w:rsidRDefault="006D3559" w:rsidP="00497164">
            <w:pPr>
              <w:spacing w:line="360" w:lineRule="auto"/>
              <w:rPr>
                <w:sz w:val="26"/>
                <w:szCs w:val="26"/>
              </w:rPr>
            </w:pPr>
            <w:r w:rsidRPr="00715BD3">
              <w:rPr>
                <w:sz w:val="26"/>
                <w:szCs w:val="26"/>
              </w:rPr>
              <w:t>NAT</w:t>
            </w:r>
          </w:p>
        </w:tc>
        <w:tc>
          <w:tcPr>
            <w:tcW w:w="6080" w:type="dxa"/>
          </w:tcPr>
          <w:p w14:paraId="4181EA04" w14:textId="77777777" w:rsidR="006D3559" w:rsidRPr="00715BD3" w:rsidRDefault="006D3559" w:rsidP="00497164">
            <w:pPr>
              <w:spacing w:line="360" w:lineRule="auto"/>
              <w:rPr>
                <w:sz w:val="26"/>
                <w:szCs w:val="26"/>
              </w:rPr>
            </w:pPr>
            <w:r w:rsidRPr="00715BD3">
              <w:rPr>
                <w:sz w:val="26"/>
                <w:szCs w:val="26"/>
              </w:rPr>
              <w:t>Network Address Translation</w:t>
            </w:r>
          </w:p>
        </w:tc>
      </w:tr>
      <w:tr w:rsidR="006D3559" w:rsidRPr="00715BD3" w14:paraId="6E01A6EE" w14:textId="77777777" w:rsidTr="00247458">
        <w:trPr>
          <w:trHeight w:val="660"/>
        </w:trPr>
        <w:tc>
          <w:tcPr>
            <w:tcW w:w="2902" w:type="dxa"/>
          </w:tcPr>
          <w:p w14:paraId="5AA4C8E0" w14:textId="77777777" w:rsidR="006D3559" w:rsidRPr="00715BD3" w:rsidRDefault="006D3559" w:rsidP="00497164">
            <w:pPr>
              <w:spacing w:line="360" w:lineRule="auto"/>
              <w:rPr>
                <w:sz w:val="26"/>
                <w:szCs w:val="26"/>
              </w:rPr>
            </w:pPr>
            <w:r w:rsidRPr="00715BD3">
              <w:rPr>
                <w:sz w:val="26"/>
                <w:szCs w:val="26"/>
              </w:rPr>
              <w:t>OSPF</w:t>
            </w:r>
          </w:p>
        </w:tc>
        <w:tc>
          <w:tcPr>
            <w:tcW w:w="6080" w:type="dxa"/>
          </w:tcPr>
          <w:p w14:paraId="7EBB2EDC" w14:textId="77777777" w:rsidR="006D3559" w:rsidRPr="00715BD3" w:rsidRDefault="006D3559" w:rsidP="00497164">
            <w:pPr>
              <w:spacing w:line="360" w:lineRule="auto"/>
              <w:rPr>
                <w:sz w:val="26"/>
                <w:szCs w:val="26"/>
              </w:rPr>
            </w:pPr>
            <w:r w:rsidRPr="00715BD3">
              <w:rPr>
                <w:sz w:val="26"/>
                <w:szCs w:val="26"/>
              </w:rPr>
              <w:t>Open Shortest Path First</w:t>
            </w:r>
          </w:p>
        </w:tc>
      </w:tr>
      <w:tr w:rsidR="006D3559" w:rsidRPr="00715BD3" w14:paraId="0249D886" w14:textId="77777777" w:rsidTr="00247458">
        <w:trPr>
          <w:trHeight w:val="671"/>
        </w:trPr>
        <w:tc>
          <w:tcPr>
            <w:tcW w:w="2902" w:type="dxa"/>
          </w:tcPr>
          <w:p w14:paraId="506DDFC9" w14:textId="77777777" w:rsidR="006D3559" w:rsidRPr="00715BD3" w:rsidRDefault="006D3559" w:rsidP="00497164">
            <w:pPr>
              <w:spacing w:line="360" w:lineRule="auto"/>
              <w:rPr>
                <w:sz w:val="26"/>
                <w:szCs w:val="26"/>
              </w:rPr>
            </w:pPr>
            <w:r w:rsidRPr="00715BD3">
              <w:rPr>
                <w:sz w:val="26"/>
                <w:szCs w:val="26"/>
              </w:rPr>
              <w:t>PAP</w:t>
            </w:r>
          </w:p>
        </w:tc>
        <w:tc>
          <w:tcPr>
            <w:tcW w:w="6080" w:type="dxa"/>
          </w:tcPr>
          <w:p w14:paraId="222F0E71" w14:textId="77777777" w:rsidR="006D3559" w:rsidRPr="00715BD3" w:rsidRDefault="006D3559" w:rsidP="00497164">
            <w:pPr>
              <w:spacing w:line="360" w:lineRule="auto"/>
              <w:rPr>
                <w:sz w:val="26"/>
                <w:szCs w:val="26"/>
              </w:rPr>
            </w:pPr>
            <w:r w:rsidRPr="00715BD3">
              <w:rPr>
                <w:sz w:val="26"/>
                <w:szCs w:val="26"/>
              </w:rPr>
              <w:t>Password Authentication Protocol</w:t>
            </w:r>
          </w:p>
        </w:tc>
      </w:tr>
      <w:tr w:rsidR="006D3559" w:rsidRPr="00715BD3" w14:paraId="65562BD2" w14:textId="77777777" w:rsidTr="00247458">
        <w:trPr>
          <w:trHeight w:val="660"/>
        </w:trPr>
        <w:tc>
          <w:tcPr>
            <w:tcW w:w="2902" w:type="dxa"/>
          </w:tcPr>
          <w:p w14:paraId="66044D7E" w14:textId="77777777" w:rsidR="006D3559" w:rsidRPr="00715BD3" w:rsidRDefault="006D3559" w:rsidP="00497164">
            <w:pPr>
              <w:spacing w:line="360" w:lineRule="auto"/>
              <w:rPr>
                <w:sz w:val="26"/>
                <w:szCs w:val="26"/>
              </w:rPr>
            </w:pPr>
            <w:r w:rsidRPr="00715BD3">
              <w:rPr>
                <w:sz w:val="26"/>
                <w:szCs w:val="26"/>
              </w:rPr>
              <w:t>PPP</w:t>
            </w:r>
          </w:p>
        </w:tc>
        <w:tc>
          <w:tcPr>
            <w:tcW w:w="6080" w:type="dxa"/>
          </w:tcPr>
          <w:p w14:paraId="4E1DB92F" w14:textId="77777777" w:rsidR="006D3559" w:rsidRPr="00715BD3" w:rsidRDefault="006D3559" w:rsidP="00497164">
            <w:pPr>
              <w:spacing w:line="360" w:lineRule="auto"/>
              <w:rPr>
                <w:sz w:val="26"/>
                <w:szCs w:val="26"/>
              </w:rPr>
            </w:pPr>
            <w:r w:rsidRPr="00715BD3">
              <w:rPr>
                <w:sz w:val="26"/>
                <w:szCs w:val="26"/>
              </w:rPr>
              <w:t>Point-to-Point Protocol</w:t>
            </w:r>
          </w:p>
        </w:tc>
      </w:tr>
      <w:tr w:rsidR="006D3559" w:rsidRPr="00715BD3" w14:paraId="7D376DA1" w14:textId="77777777" w:rsidTr="00247458">
        <w:trPr>
          <w:trHeight w:val="671"/>
        </w:trPr>
        <w:tc>
          <w:tcPr>
            <w:tcW w:w="2902" w:type="dxa"/>
          </w:tcPr>
          <w:p w14:paraId="35DBF8C6" w14:textId="77777777" w:rsidR="006D3559" w:rsidRPr="00715BD3" w:rsidRDefault="006D3559" w:rsidP="00497164">
            <w:pPr>
              <w:spacing w:line="360" w:lineRule="auto"/>
              <w:rPr>
                <w:sz w:val="26"/>
                <w:szCs w:val="26"/>
              </w:rPr>
            </w:pPr>
            <w:r w:rsidRPr="00715BD3">
              <w:rPr>
                <w:sz w:val="26"/>
                <w:szCs w:val="26"/>
              </w:rPr>
              <w:t>SSH</w:t>
            </w:r>
          </w:p>
        </w:tc>
        <w:tc>
          <w:tcPr>
            <w:tcW w:w="6080" w:type="dxa"/>
          </w:tcPr>
          <w:p w14:paraId="52E38378" w14:textId="77777777" w:rsidR="006D3559" w:rsidRPr="00715BD3" w:rsidRDefault="006D3559" w:rsidP="00497164">
            <w:pPr>
              <w:spacing w:line="360" w:lineRule="auto"/>
              <w:rPr>
                <w:sz w:val="26"/>
                <w:szCs w:val="26"/>
              </w:rPr>
            </w:pPr>
            <w:r w:rsidRPr="00715BD3">
              <w:rPr>
                <w:sz w:val="26"/>
                <w:szCs w:val="26"/>
              </w:rPr>
              <w:t>Secure Shell</w:t>
            </w:r>
          </w:p>
        </w:tc>
      </w:tr>
      <w:tr w:rsidR="006D3559" w:rsidRPr="00715BD3" w14:paraId="5D40D4C1" w14:textId="77777777" w:rsidTr="00247458">
        <w:trPr>
          <w:trHeight w:val="660"/>
        </w:trPr>
        <w:tc>
          <w:tcPr>
            <w:tcW w:w="2902" w:type="dxa"/>
          </w:tcPr>
          <w:p w14:paraId="5275ADED" w14:textId="77777777" w:rsidR="006D3559" w:rsidRPr="00715BD3" w:rsidRDefault="006D3559" w:rsidP="00497164">
            <w:pPr>
              <w:spacing w:line="360" w:lineRule="auto"/>
              <w:rPr>
                <w:sz w:val="26"/>
                <w:szCs w:val="26"/>
              </w:rPr>
            </w:pPr>
            <w:r w:rsidRPr="00715BD3">
              <w:rPr>
                <w:sz w:val="26"/>
                <w:szCs w:val="26"/>
              </w:rPr>
              <w:t>STP</w:t>
            </w:r>
          </w:p>
        </w:tc>
        <w:tc>
          <w:tcPr>
            <w:tcW w:w="6080" w:type="dxa"/>
          </w:tcPr>
          <w:p w14:paraId="079E416E" w14:textId="77777777" w:rsidR="006D3559" w:rsidRPr="00715BD3" w:rsidRDefault="006D3559" w:rsidP="00497164">
            <w:pPr>
              <w:spacing w:line="360" w:lineRule="auto"/>
              <w:rPr>
                <w:sz w:val="26"/>
                <w:szCs w:val="26"/>
              </w:rPr>
            </w:pPr>
            <w:r w:rsidRPr="00715BD3">
              <w:rPr>
                <w:sz w:val="26"/>
                <w:szCs w:val="26"/>
              </w:rPr>
              <w:t>Spanning Tree Protocol</w:t>
            </w:r>
          </w:p>
        </w:tc>
      </w:tr>
      <w:tr w:rsidR="006D3559" w:rsidRPr="00715BD3" w14:paraId="768F804B" w14:textId="77777777" w:rsidTr="00247458">
        <w:trPr>
          <w:trHeight w:val="660"/>
        </w:trPr>
        <w:tc>
          <w:tcPr>
            <w:tcW w:w="2902" w:type="dxa"/>
          </w:tcPr>
          <w:p w14:paraId="1B2EC802" w14:textId="77777777" w:rsidR="006D3559" w:rsidRPr="00715BD3" w:rsidRDefault="006D3559" w:rsidP="00497164">
            <w:pPr>
              <w:spacing w:line="360" w:lineRule="auto"/>
              <w:rPr>
                <w:sz w:val="26"/>
                <w:szCs w:val="26"/>
              </w:rPr>
            </w:pPr>
            <w:r w:rsidRPr="00715BD3">
              <w:rPr>
                <w:sz w:val="26"/>
                <w:szCs w:val="26"/>
              </w:rPr>
              <w:t>VLAN</w:t>
            </w:r>
          </w:p>
        </w:tc>
        <w:tc>
          <w:tcPr>
            <w:tcW w:w="6080" w:type="dxa"/>
          </w:tcPr>
          <w:p w14:paraId="6CBBAAAC" w14:textId="77777777" w:rsidR="006D3559" w:rsidRPr="00715BD3" w:rsidRDefault="006D3559" w:rsidP="00497164">
            <w:pPr>
              <w:spacing w:line="360" w:lineRule="auto"/>
              <w:rPr>
                <w:sz w:val="26"/>
                <w:szCs w:val="26"/>
              </w:rPr>
            </w:pPr>
            <w:r w:rsidRPr="00715BD3">
              <w:rPr>
                <w:sz w:val="26"/>
                <w:szCs w:val="26"/>
              </w:rPr>
              <w:t>Virtual Local Area Network</w:t>
            </w:r>
          </w:p>
        </w:tc>
      </w:tr>
      <w:tr w:rsidR="00247458" w:rsidRPr="00715BD3" w14:paraId="2BF045D5" w14:textId="77777777" w:rsidTr="00247458">
        <w:trPr>
          <w:trHeight w:val="660"/>
        </w:trPr>
        <w:tc>
          <w:tcPr>
            <w:tcW w:w="2902" w:type="dxa"/>
          </w:tcPr>
          <w:p w14:paraId="6D7FED73" w14:textId="7A9E0771" w:rsidR="00247458" w:rsidRPr="00715BD3" w:rsidRDefault="00247458" w:rsidP="00497164">
            <w:pPr>
              <w:spacing w:line="360" w:lineRule="auto"/>
              <w:rPr>
                <w:sz w:val="26"/>
                <w:szCs w:val="26"/>
              </w:rPr>
            </w:pPr>
            <w:r>
              <w:rPr>
                <w:sz w:val="26"/>
                <w:szCs w:val="26"/>
              </w:rPr>
              <w:t>SLAAC</w:t>
            </w:r>
          </w:p>
        </w:tc>
        <w:tc>
          <w:tcPr>
            <w:tcW w:w="6080" w:type="dxa"/>
          </w:tcPr>
          <w:p w14:paraId="5FC53788" w14:textId="3BB3C5A9" w:rsidR="00247458" w:rsidRPr="00715BD3" w:rsidRDefault="00247458" w:rsidP="00497164">
            <w:pPr>
              <w:spacing w:line="360" w:lineRule="auto"/>
              <w:rPr>
                <w:sz w:val="26"/>
                <w:szCs w:val="26"/>
              </w:rPr>
            </w:pPr>
            <w:r w:rsidRPr="00247458">
              <w:t>Stateless Address Autoconfiguration</w:t>
            </w:r>
          </w:p>
        </w:tc>
      </w:tr>
    </w:tbl>
    <w:p w14:paraId="43AA605F" w14:textId="3B711CE9" w:rsidR="00743F7E" w:rsidRDefault="00743F7E">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p>
    <w:p w14:paraId="7A3FE38A" w14:textId="77777777" w:rsidR="00AA35D1" w:rsidRPr="00BF2FF1" w:rsidRDefault="000044BC" w:rsidP="00F730F8">
      <w:pPr>
        <w:pStyle w:val="Heading1"/>
        <w:jc w:val="center"/>
      </w:pPr>
      <w:bookmarkStart w:id="4" w:name="_Toc198046757"/>
      <w:r w:rsidRPr="00BF2FF1">
        <w:lastRenderedPageBreak/>
        <w:t>MỞ ĐẦU</w:t>
      </w:r>
      <w:r w:rsidR="00F772AD">
        <w:rPr>
          <w:lang w:val="en-US"/>
        </w:rPr>
        <w:t xml:space="preserve"> VÀ TỔNG QUAN ĐỀ TÀI</w:t>
      </w:r>
      <w:bookmarkEnd w:id="4"/>
    </w:p>
    <w:p w14:paraId="00092CD5" w14:textId="13780F63" w:rsidR="00DB2364" w:rsidRDefault="00D10E36" w:rsidP="005530F2">
      <w:pPr>
        <w:pStyle w:val="Heading2"/>
        <w:rPr>
          <w:lang w:val="en-US"/>
        </w:rPr>
      </w:pPr>
      <w:bookmarkStart w:id="5" w:name="_Toc198046758"/>
      <w:r>
        <w:rPr>
          <w:lang w:val="en-US"/>
        </w:rPr>
        <w:t>Giới thiệu</w:t>
      </w:r>
      <w:r w:rsidR="00BF2FF1" w:rsidRPr="00BF2FF1">
        <w:t xml:space="preserve"> đề tài</w:t>
      </w:r>
      <w:bookmarkEnd w:id="5"/>
    </w:p>
    <w:p w14:paraId="4002DC87" w14:textId="77777777" w:rsidR="00D10E36" w:rsidRPr="00D10E36" w:rsidRDefault="00D10E36" w:rsidP="00D10E36">
      <w:pPr>
        <w:pStyle w:val="Nidungvnbn"/>
      </w:pPr>
      <w:r w:rsidRPr="00D10E36">
        <w:t>Trong thời đại số hóa hiện nay, hệ thống mạng máy tính đóng vai trò trọng yếu trong việc kết nối, truyền tải dữ liệu và đảm bảo sự vận hành liên tục của các tổ chức, doanh nghiệp. Một hệ thống mạng hiệu quả không chỉ giúp tối ưu hóa nguồn lực mà còn hỗ trợ quản lý, chia sẻ thông tin một cách nhanh chóng và bảo mật.</w:t>
      </w:r>
    </w:p>
    <w:p w14:paraId="48D2F08C" w14:textId="77777777" w:rsidR="00D10E36" w:rsidRPr="00D10E36" w:rsidRDefault="00D10E36" w:rsidP="00D10E36">
      <w:pPr>
        <w:pStyle w:val="Nidungvnbn"/>
      </w:pPr>
      <w:r w:rsidRPr="00D10E36">
        <w:t>Đề tài này tập trung vào việc thiết kế và cấu hình một hệ thống mạng hoàn chỉnh cho một tổ chức gồm hai khu vực chính: Trụ sở chính (HQ) và Chi nhánh (Branch). Hệ thống bao gồm cả địa chỉ IPv4 và IPv6, các công nghệ định tuyến (EIGRP, OSPF), cấu hình kết nối WAN bằng PPP (PAP/CHAP), thiết lập NAT, DHCP, chuyển mạch (EtherChannel, STP), và phân phối địa chỉ cho các VLAN.</w:t>
      </w:r>
    </w:p>
    <w:p w14:paraId="3A419856" w14:textId="77777777" w:rsidR="00BF2FF1" w:rsidRDefault="00BF2FF1" w:rsidP="00B806C7">
      <w:pPr>
        <w:pStyle w:val="Heading2"/>
        <w:rPr>
          <w:lang w:val="en-US"/>
        </w:rPr>
      </w:pPr>
      <w:bookmarkStart w:id="6" w:name="_Toc198046759"/>
      <w:r w:rsidRPr="00BF2FF1">
        <w:t>Mục tiêu thực hiện đề tài</w:t>
      </w:r>
      <w:bookmarkEnd w:id="6"/>
    </w:p>
    <w:p w14:paraId="5B48085E" w14:textId="51DF7E7D" w:rsidR="008D7F60" w:rsidRPr="008D7F60" w:rsidRDefault="008D7F60">
      <w:pPr>
        <w:pStyle w:val="Nidungvnbn"/>
        <w:numPr>
          <w:ilvl w:val="0"/>
          <w:numId w:val="2"/>
        </w:numPr>
      </w:pPr>
      <w:r w:rsidRPr="008D7F60">
        <w:t>Thiết kế sơ đồ địa chỉ mạng chi tiết cho trụ sở chính và chi nhánh, bao gồm phân chia subnet, địa chỉ gateway, và IP cho các máy chủ trong từng VLAN.</w:t>
      </w:r>
    </w:p>
    <w:p w14:paraId="7575E1CD" w14:textId="2D3E4BE1" w:rsidR="008D7F60" w:rsidRPr="008D7F60" w:rsidRDefault="008D7F60">
      <w:pPr>
        <w:pStyle w:val="Nidungvnbn"/>
        <w:numPr>
          <w:ilvl w:val="0"/>
          <w:numId w:val="2"/>
        </w:numPr>
      </w:pPr>
      <w:r w:rsidRPr="008D7F60">
        <w:t>Cấu hình các router kết nối WAN bằng PPP với các phương thức xác thực PAP và CHAP.</w:t>
      </w:r>
    </w:p>
    <w:p w14:paraId="466465A4" w14:textId="06045DE0" w:rsidR="008D7F60" w:rsidRPr="008D7F60" w:rsidRDefault="008D7F60">
      <w:pPr>
        <w:pStyle w:val="Nidungvnbn"/>
        <w:numPr>
          <w:ilvl w:val="0"/>
          <w:numId w:val="2"/>
        </w:numPr>
      </w:pPr>
      <w:r w:rsidRPr="008D7F60">
        <w:t>Cấu hình giao thức định tuyến EIGRP cho HQ, OSPF cho chi nhánh và phân phối tuyến giữa hai miền định tuyến.</w:t>
      </w:r>
    </w:p>
    <w:p w14:paraId="149C1B46" w14:textId="70921365" w:rsidR="008D7F60" w:rsidRPr="008D7F60" w:rsidRDefault="008D7F60">
      <w:pPr>
        <w:pStyle w:val="Nidungvnbn"/>
        <w:numPr>
          <w:ilvl w:val="0"/>
          <w:numId w:val="2"/>
        </w:numPr>
      </w:pPr>
      <w:r w:rsidRPr="008D7F60">
        <w:t>Triển khai chuyển mạch lớp 2, sử dụng Rapid PVST+ và cấu hình EtherChannel với giao thức LACP.</w:t>
      </w:r>
    </w:p>
    <w:p w14:paraId="43CF05FA" w14:textId="1A6E2AED" w:rsidR="008D7F60" w:rsidRPr="008D7F60" w:rsidRDefault="008D7F60">
      <w:pPr>
        <w:pStyle w:val="Nidungvnbn"/>
        <w:numPr>
          <w:ilvl w:val="0"/>
          <w:numId w:val="2"/>
        </w:numPr>
      </w:pPr>
      <w:r w:rsidRPr="008D7F60">
        <w:t>Cấu hình DHCP server và NAT Overload để cấp phát địa chỉ và truy cập Internet cho toàn mạng.</w:t>
      </w:r>
    </w:p>
    <w:p w14:paraId="78250E79" w14:textId="20F0BB7A" w:rsidR="008D7F60" w:rsidRPr="008D7F60" w:rsidRDefault="008D7F60">
      <w:pPr>
        <w:pStyle w:val="Nidungvnbn"/>
        <w:numPr>
          <w:ilvl w:val="0"/>
          <w:numId w:val="2"/>
        </w:numPr>
      </w:pPr>
      <w:r w:rsidRPr="008D7F60">
        <w:t>Triển khai địa chỉ IPv6 cho các kết nối liên router và các VLAN, cấu hình định tuyến EIGRP cho IPv6.</w:t>
      </w:r>
    </w:p>
    <w:p w14:paraId="40A9432D" w14:textId="50F8387F" w:rsidR="008D7F60" w:rsidRDefault="008D7F60">
      <w:pPr>
        <w:pStyle w:val="Nidungvnbn"/>
        <w:numPr>
          <w:ilvl w:val="0"/>
          <w:numId w:val="2"/>
        </w:numPr>
      </w:pPr>
      <w:r w:rsidRPr="008D7F60">
        <w:t>Cấu hình DHCPv6 ở chế độ Stateless và Relay Agent để cấp phát địa chỉ IPv6 cho các host trong VLAN.</w:t>
      </w:r>
    </w:p>
    <w:p w14:paraId="57C2BD37" w14:textId="36947025" w:rsidR="0091566D" w:rsidRDefault="0091566D">
      <w:pPr>
        <w:spacing w:after="200" w:line="276" w:lineRule="auto"/>
        <w:rPr>
          <w:b/>
          <w:sz w:val="32"/>
          <w:szCs w:val="32"/>
        </w:rPr>
      </w:pPr>
    </w:p>
    <w:p w14:paraId="64E1C384" w14:textId="77777777" w:rsidR="00872606" w:rsidRDefault="00872606" w:rsidP="00F730F8">
      <w:pPr>
        <w:pStyle w:val="Heading1"/>
        <w:jc w:val="center"/>
        <w:rPr>
          <w:lang w:val="en-US"/>
        </w:rPr>
      </w:pPr>
      <w:bookmarkStart w:id="7" w:name="_Toc198046760"/>
      <w:r>
        <w:rPr>
          <w:lang w:val="en-US"/>
        </w:rPr>
        <w:lastRenderedPageBreak/>
        <w:t>CƠ SỞ LÝ THUYẾT</w:t>
      </w:r>
      <w:bookmarkEnd w:id="7"/>
    </w:p>
    <w:p w14:paraId="441690C5" w14:textId="474E41A7" w:rsidR="008D5F38" w:rsidRPr="00B02C5D" w:rsidRDefault="00DC5E40" w:rsidP="00B02C5D">
      <w:pPr>
        <w:pStyle w:val="Heading2"/>
      </w:pPr>
      <w:bookmarkStart w:id="8" w:name="_Toc198046761"/>
      <w:r>
        <w:rPr>
          <w:lang w:val="en-US"/>
        </w:rPr>
        <w:t>Địa chỉ</w:t>
      </w:r>
      <w:r w:rsidR="00B02C5D" w:rsidRPr="00B02C5D">
        <w:t xml:space="preserve"> ipv4 và ipv6</w:t>
      </w:r>
      <w:bookmarkEnd w:id="8"/>
    </w:p>
    <w:p w14:paraId="7275B3C1" w14:textId="0F987D8D" w:rsidR="00B02C5D" w:rsidRDefault="00B02C5D" w:rsidP="00B02C5D">
      <w:pPr>
        <w:pStyle w:val="Heading3"/>
      </w:pPr>
      <w:bookmarkStart w:id="9" w:name="_Toc198046762"/>
      <w:r>
        <w:t>Địa chỉ ipv4</w:t>
      </w:r>
      <w:bookmarkEnd w:id="9"/>
    </w:p>
    <w:p w14:paraId="020E9AA4" w14:textId="77777777" w:rsidR="00301ECF" w:rsidRPr="00301ECF" w:rsidRDefault="00301ECF" w:rsidP="00301ECF">
      <w:pPr>
        <w:pStyle w:val="Nidungvnbn"/>
      </w:pPr>
      <w:r w:rsidRPr="00301ECF">
        <w:t>IPv4 là giao thức mạng được sử dụng phổ biến nhất trong các mạng hiện nay. Địa chỉ IPv4 có kích thước 32-bit, chia thành bốn octet (mỗi octet có 8-bit), tạo ra 4 tỉ địa chỉ khác nhau. Địa chỉ này thường được biểu diễn theo dạng thập phân và phân cách bằng dấu chấm (ví dụ: 192.168.1.1). Trong mỗi địa chỉ IPv4, có hai phần chính: phần mạng (network) và phần thiết bị (host).</w:t>
      </w:r>
    </w:p>
    <w:p w14:paraId="054F40A0" w14:textId="77777777" w:rsidR="00301ECF" w:rsidRPr="00301ECF" w:rsidRDefault="00301ECF" w:rsidP="00301ECF">
      <w:pPr>
        <w:pStyle w:val="Nidungvnbn"/>
      </w:pPr>
      <w:r w:rsidRPr="00301ECF">
        <w:t>Phần mạng xác định khu vực mạng mà thiết bị đó thuộc về, trong khi phần host xác định vị trí của thiết bị trong mạng. Quá trình chia subnet giúp tối ưu hóa việc sử dụng không gian địa chỉ, cho phép phân chia các mạng con nhỏ hơn từ một dải địa chỉ lớn, giúp quản lý mạng hiệu quả và tăng tính bảo mật. Subnetting được thực hiện thông qua việc thay đổi subnet mask hoặc prefix length.</w:t>
      </w:r>
    </w:p>
    <w:p w14:paraId="15AA02A3" w14:textId="4A9D492F" w:rsidR="00B02C5D" w:rsidRDefault="00B02C5D" w:rsidP="00B02C5D">
      <w:pPr>
        <w:pStyle w:val="Heading3"/>
      </w:pPr>
      <w:bookmarkStart w:id="10" w:name="_Toc198046763"/>
      <w:r>
        <w:t>Địa chỉ ipv6</w:t>
      </w:r>
      <w:bookmarkEnd w:id="10"/>
    </w:p>
    <w:p w14:paraId="062C0A0A" w14:textId="77777777" w:rsidR="00301ECF" w:rsidRPr="00301ECF" w:rsidRDefault="00301ECF" w:rsidP="00301ECF">
      <w:pPr>
        <w:pStyle w:val="Nidungvnbn"/>
      </w:pPr>
      <w:r w:rsidRPr="00301ECF">
        <w:t>IPv6 là giao thức kế nhiệm IPv4, với địa chỉ có độ dài 128-bit, đủ để cung cấp một không gian địa chỉ rộng lớn, vượt trội hơn nhiều so với IPv4. Địa chỉ IPv6 được biểu diễn dưới dạng thập lục phân, chia thành tám nhóm, mỗi nhóm có bốn ký tự, phân cách bởi dấu hai chấm (ví dụ: 2001:0db8:85a3:0000:0000:8a2e:0370:7334).</w:t>
      </w:r>
    </w:p>
    <w:p w14:paraId="3C19334A" w14:textId="437A7B7B" w:rsidR="00301ECF" w:rsidRPr="00301ECF" w:rsidRDefault="00301ECF" w:rsidP="00585C2E">
      <w:pPr>
        <w:pStyle w:val="Nidungvnbn"/>
      </w:pPr>
      <w:r w:rsidRPr="00301ECF">
        <w:t>IPv6 không chỉ cung cấp không gian địa chỉ khổng lồ mà còn hỗ trợ các tính năng mới như tính bảo mật cao hơn, hiệu suất tốt hơn, và khả năng quản lý mạng dễ dàng hơn. Một trong những tính năng quan trọng của IPv6 là Stateless Address Autoconfiguration (SLAAC), cho phép thiết bị tự động cấu hình địa chỉ của mình mà không cần sự can thiệp của máy chủ DHCP. Bên cạnh đó, IPv6 còn hỗ trợ DHCPv6 để cấp phát địa chỉ và cấu hình cho các thiết bị trong mạng.</w:t>
      </w:r>
    </w:p>
    <w:p w14:paraId="224E1FD5" w14:textId="6777362E" w:rsidR="003D6313" w:rsidRPr="00B02C5D" w:rsidRDefault="003D6313" w:rsidP="003D6313">
      <w:pPr>
        <w:pStyle w:val="Heading2"/>
      </w:pPr>
      <w:bookmarkStart w:id="11" w:name="_Toc198046764"/>
      <w:r w:rsidRPr="003D6313">
        <w:t>Giao thức định tuyến</w:t>
      </w:r>
      <w:bookmarkEnd w:id="11"/>
    </w:p>
    <w:p w14:paraId="731E7BC1" w14:textId="2F1F0559" w:rsidR="00B02C5D" w:rsidRDefault="003D6313" w:rsidP="003D6313">
      <w:pPr>
        <w:pStyle w:val="Heading3"/>
      </w:pPr>
      <w:bookmarkStart w:id="12" w:name="_Toc198046765"/>
      <w:r w:rsidRPr="003D6313">
        <w:t>EIGRP (Enhanced Interior Gateway Routing Protocol)</w:t>
      </w:r>
      <w:bookmarkEnd w:id="12"/>
    </w:p>
    <w:p w14:paraId="09AB46AB" w14:textId="77777777" w:rsidR="00A85860" w:rsidRPr="00A85860" w:rsidRDefault="00A85860" w:rsidP="00A85860">
      <w:pPr>
        <w:pStyle w:val="Nidungvnbn"/>
      </w:pPr>
      <w:r w:rsidRPr="00A85860">
        <w:lastRenderedPageBreak/>
        <w:t>EIGRP là một giao thức định tuyến động được phát triển bởi Cisco, hoạt động theo cơ chế kết hợp giữa hai mô hình định tuyến là Distance Vector và Link State. Đây là một giao thức độc quyền (proprietary) của Cisco, tuy nhiên về sau đã được mở rộng một phần để tương thích rộng rãi hơn. EIGRP hỗ trợ cả địa chỉ IPv4 và IPv6, phù hợp cho các mạng doanh nghiệp vừa và lớn.</w:t>
      </w:r>
    </w:p>
    <w:p w14:paraId="0AC2CD10" w14:textId="77777777" w:rsidR="00A85860" w:rsidRDefault="00A85860" w:rsidP="00A85860">
      <w:pPr>
        <w:pStyle w:val="Nidungvnbn"/>
      </w:pPr>
      <w:r w:rsidRPr="00A85860">
        <w:t>Điểm nổi bật nhất của EIGRP là việc sử dụng thuật toán DUAL (Diffusing Update Algorithm). Thuật toán này giúp EIGRP đạt được khả năng hội tụ nhanh sau mỗi thay đổi trong mạng, đồng thời đảm bảo các tuyến đường được lựa chọn luôn là tuyến đường khả thi và ổn định. Thay vì gửi toàn bộ bảng định tuyến định kỳ như một số giao thức định tuyến khác, EIGRP chỉ gửi các cập nhật thay đổi (partial updates), giúp tối ưu hóa băng thông và giảm tải cho thiết bị định tuyến.</w:t>
      </w:r>
    </w:p>
    <w:p w14:paraId="2EA4B471" w14:textId="77777777" w:rsidR="00A85860" w:rsidRPr="00A85860" w:rsidRDefault="00A85860" w:rsidP="00A85860">
      <w:pPr>
        <w:pStyle w:val="Nidungvnbn"/>
      </w:pPr>
      <w:r w:rsidRPr="00A85860">
        <w:t>Ngoài ra, EIGRP còn cung cấp một số tính năng nâng cao như:</w:t>
      </w:r>
    </w:p>
    <w:p w14:paraId="7FAB13A3" w14:textId="77777777" w:rsidR="00A85860" w:rsidRPr="00A85860" w:rsidRDefault="00A85860">
      <w:pPr>
        <w:pStyle w:val="Nidungvnbn"/>
        <w:numPr>
          <w:ilvl w:val="0"/>
          <w:numId w:val="16"/>
        </w:numPr>
      </w:pPr>
      <w:r w:rsidRPr="00A85860">
        <w:t>Phân phối lại tuyến đường (route redistribution) từ các giao thức định tuyến khác.</w:t>
      </w:r>
    </w:p>
    <w:p w14:paraId="611D4415" w14:textId="77777777" w:rsidR="00A85860" w:rsidRPr="00A85860" w:rsidRDefault="00A85860">
      <w:pPr>
        <w:pStyle w:val="Nidungvnbn"/>
        <w:numPr>
          <w:ilvl w:val="0"/>
          <w:numId w:val="16"/>
        </w:numPr>
      </w:pPr>
      <w:r w:rsidRPr="00A85860">
        <w:t>Cân bằng tải theo hệ số không bằng nhau (unequal-cost load balancing), một điểm mà OSPF không hỗ trợ.</w:t>
      </w:r>
    </w:p>
    <w:p w14:paraId="3AC9BAD0" w14:textId="77777777" w:rsidR="00A85860" w:rsidRPr="00A85860" w:rsidRDefault="00A85860">
      <w:pPr>
        <w:pStyle w:val="Nidungvnbn"/>
        <w:numPr>
          <w:ilvl w:val="0"/>
          <w:numId w:val="16"/>
        </w:numPr>
      </w:pPr>
      <w:r w:rsidRPr="00A85860">
        <w:t>Tự động phát hiện lỗi và tái tính toán tuyến đường nhanh chóng.</w:t>
      </w:r>
    </w:p>
    <w:p w14:paraId="68108797" w14:textId="77777777" w:rsidR="00A85860" w:rsidRPr="00A85860" w:rsidRDefault="00A85860" w:rsidP="00A85860">
      <w:pPr>
        <w:pStyle w:val="Nidungvnbn"/>
      </w:pPr>
      <w:r w:rsidRPr="00A85860">
        <w:t>Ưu điểm của EIGRP:</w:t>
      </w:r>
    </w:p>
    <w:p w14:paraId="5D2E9760" w14:textId="77777777" w:rsidR="00A85860" w:rsidRPr="00A85860" w:rsidRDefault="00A85860">
      <w:pPr>
        <w:pStyle w:val="Nidungvnbn"/>
        <w:numPr>
          <w:ilvl w:val="0"/>
          <w:numId w:val="17"/>
        </w:numPr>
      </w:pPr>
      <w:r w:rsidRPr="00A85860">
        <w:t>Hội tụ nhanh, ổn định.</w:t>
      </w:r>
    </w:p>
    <w:p w14:paraId="5F7230D0" w14:textId="77777777" w:rsidR="00A85860" w:rsidRPr="00A85860" w:rsidRDefault="00A85860">
      <w:pPr>
        <w:pStyle w:val="Nidungvnbn"/>
        <w:numPr>
          <w:ilvl w:val="0"/>
          <w:numId w:val="17"/>
        </w:numPr>
      </w:pPr>
      <w:r w:rsidRPr="00A85860">
        <w:t>Tối ưu về băng thông.</w:t>
      </w:r>
    </w:p>
    <w:p w14:paraId="7B60A108" w14:textId="73574C17" w:rsidR="00A85860" w:rsidRPr="00A85860" w:rsidRDefault="00A85860">
      <w:pPr>
        <w:pStyle w:val="Nidungvnbn"/>
        <w:numPr>
          <w:ilvl w:val="0"/>
          <w:numId w:val="17"/>
        </w:numPr>
      </w:pPr>
      <w:r w:rsidRPr="00A85860">
        <w:t>Hỗ trợ tốt các mạng phức tạp với khả năng mở rộng cao.</w:t>
      </w:r>
    </w:p>
    <w:p w14:paraId="0D13BA25" w14:textId="3A2DE3B2" w:rsidR="003D6313" w:rsidRDefault="003D6313" w:rsidP="003D6313">
      <w:pPr>
        <w:pStyle w:val="Heading3"/>
      </w:pPr>
      <w:bookmarkStart w:id="13" w:name="_Toc198046766"/>
      <w:r w:rsidRPr="003D6313">
        <w:t>OSPF (Open Shortest Path First)</w:t>
      </w:r>
      <w:bookmarkEnd w:id="13"/>
    </w:p>
    <w:p w14:paraId="5F3F9DAD" w14:textId="77777777" w:rsidR="00301ECF" w:rsidRPr="00301ECF" w:rsidRDefault="00301ECF" w:rsidP="00301ECF">
      <w:pPr>
        <w:pStyle w:val="Nidungvnbn"/>
      </w:pPr>
      <w:r w:rsidRPr="00301ECF">
        <w:t>OSPF là một giao thức định tuyến theo trạng thái liên kết, sử dụng thuật toán Dijkstra để tính toán đường đi ngắn nhất. Giao thức này phân chia mạng thành các khu vực (area), giúp giảm thiểu kích thước bảng định tuyến và tăng tính mở rộng cho mạng lớn. Mỗi khu vực OSPF có một bộ thông tin về các liên kết trong khu vực đó, và tất cả các router trong một khu vực chia sẻ thông tin về các liên kết này để tính toán tuyến đường ngắn nhất.</w:t>
      </w:r>
    </w:p>
    <w:p w14:paraId="2690D77B" w14:textId="77777777" w:rsidR="00301ECF" w:rsidRDefault="00301ECF" w:rsidP="00301ECF">
      <w:pPr>
        <w:pStyle w:val="Nidungvnbn"/>
      </w:pPr>
      <w:r w:rsidRPr="00301ECF">
        <w:lastRenderedPageBreak/>
        <w:t>OSPF được ưa chuộng trong các mạng lớn vì khả năng mở rộng và hỗ trợ các tính năng như tính toán đường đi tối ưu, bảo mật, và khả năng chịu lỗi cao. Giao thức này cũng cho phép định tuyến các mạng IPv4 và IPv6 trong cùng một hạ tầng mạng.</w:t>
      </w:r>
    </w:p>
    <w:p w14:paraId="1082B8B0" w14:textId="77777777" w:rsidR="00347CAA" w:rsidRPr="00347CAA" w:rsidRDefault="00347CAA" w:rsidP="00347CAA">
      <w:pPr>
        <w:pStyle w:val="Nidungvnbn"/>
      </w:pPr>
      <w:r w:rsidRPr="00347CAA">
        <w:t>OSPF hỗ trợ cả IPv4 (OSPFv2) và IPv6 (OSPFv3), đồng thời tích hợp các tính năng nâng cao như:</w:t>
      </w:r>
    </w:p>
    <w:p w14:paraId="01F3E3A0" w14:textId="77777777" w:rsidR="00347CAA" w:rsidRPr="00347CAA" w:rsidRDefault="00347CAA">
      <w:pPr>
        <w:pStyle w:val="Nidungvnbn"/>
        <w:numPr>
          <w:ilvl w:val="0"/>
          <w:numId w:val="18"/>
        </w:numPr>
      </w:pPr>
      <w:r w:rsidRPr="00347CAA">
        <w:t>Bảo mật thông qua xác thực các bản tin định tuyến.</w:t>
      </w:r>
    </w:p>
    <w:p w14:paraId="047020A2" w14:textId="77777777" w:rsidR="00347CAA" w:rsidRPr="00347CAA" w:rsidRDefault="00347CAA">
      <w:pPr>
        <w:pStyle w:val="Nidungvnbn"/>
        <w:numPr>
          <w:ilvl w:val="0"/>
          <w:numId w:val="18"/>
        </w:numPr>
      </w:pPr>
      <w:r w:rsidRPr="00347CAA">
        <w:t>Hỗ trợ QoS thông qua định tuyến dựa trên chính sách.</w:t>
      </w:r>
    </w:p>
    <w:p w14:paraId="5CA0A079" w14:textId="77777777" w:rsidR="00347CAA" w:rsidRPr="00347CAA" w:rsidRDefault="00347CAA">
      <w:pPr>
        <w:pStyle w:val="Nidungvnbn"/>
        <w:numPr>
          <w:ilvl w:val="0"/>
          <w:numId w:val="18"/>
        </w:numPr>
      </w:pPr>
      <w:r w:rsidRPr="00347CAA">
        <w:t>Khả năng chịu lỗi cao nhờ vào cơ chế hội tụ nhanh và phát hiện lỗi hiệu quả.</w:t>
      </w:r>
    </w:p>
    <w:p w14:paraId="19392694" w14:textId="77777777" w:rsidR="00347CAA" w:rsidRPr="00347CAA" w:rsidRDefault="00347CAA" w:rsidP="00347CAA">
      <w:pPr>
        <w:pStyle w:val="Nidungvnbn"/>
      </w:pPr>
      <w:r w:rsidRPr="00347CAA">
        <w:t>Ưu điểm của OSPF:</w:t>
      </w:r>
    </w:p>
    <w:p w14:paraId="4089C426" w14:textId="77777777" w:rsidR="00347CAA" w:rsidRPr="00347CAA" w:rsidRDefault="00347CAA">
      <w:pPr>
        <w:pStyle w:val="Nidungvnbn"/>
        <w:numPr>
          <w:ilvl w:val="0"/>
          <w:numId w:val="19"/>
        </w:numPr>
      </w:pPr>
      <w:r w:rsidRPr="00347CAA">
        <w:t>Mở rộng tốt, phù hợp cho các mạng lớn.</w:t>
      </w:r>
    </w:p>
    <w:p w14:paraId="0036AB1E" w14:textId="77777777" w:rsidR="00347CAA" w:rsidRPr="00347CAA" w:rsidRDefault="00347CAA">
      <w:pPr>
        <w:pStyle w:val="Nidungvnbn"/>
        <w:numPr>
          <w:ilvl w:val="0"/>
          <w:numId w:val="19"/>
        </w:numPr>
      </w:pPr>
      <w:r w:rsidRPr="00347CAA">
        <w:t>Hỗ trợ đa nền tảng và hoạt động hiệu quả trên nhiều thiết bị.</w:t>
      </w:r>
    </w:p>
    <w:p w14:paraId="54F2ADA6" w14:textId="37C75718" w:rsidR="00347CAA" w:rsidRPr="00301ECF" w:rsidRDefault="00347CAA">
      <w:pPr>
        <w:pStyle w:val="Nidungvnbn"/>
        <w:numPr>
          <w:ilvl w:val="0"/>
          <w:numId w:val="19"/>
        </w:numPr>
      </w:pPr>
      <w:r w:rsidRPr="00347CAA">
        <w:t>Tính ổn định và độ tin cậy cao trong môi trường mạng phức tạp.</w:t>
      </w:r>
    </w:p>
    <w:p w14:paraId="2FB463F9" w14:textId="072D6D85" w:rsidR="009D1E55" w:rsidRDefault="00CC4BDD" w:rsidP="004D16FC">
      <w:pPr>
        <w:pStyle w:val="Heading2"/>
      </w:pPr>
      <w:bookmarkStart w:id="14" w:name="_Toc198046767"/>
      <w:r w:rsidRPr="00CC4BDD">
        <w:t>Giao thức PPP (Point-to-Point Protocol)</w:t>
      </w:r>
      <w:bookmarkEnd w:id="14"/>
    </w:p>
    <w:p w14:paraId="3CD1DB7A" w14:textId="77777777" w:rsidR="00301ECF" w:rsidRPr="00301ECF" w:rsidRDefault="00301ECF" w:rsidP="00301ECF">
      <w:pPr>
        <w:pStyle w:val="Nidungvnbn"/>
      </w:pPr>
      <w:r w:rsidRPr="00301ECF">
        <w:t>PPP là giao thức liên kết dữ liệu được sử dụng để thiết lập kết nối trực tiếp giữa hai thiết bị mạng. Được phát triển để thay thế các giao thức cũ như SLIP (Serial Line Internet Protocol), PPP cung cấp một giao thức linh hoạt và mạnh mẽ, hỗ trợ nhiều phương thức xác thực như PAP (Password Authentication Protocol) và CHAP (Challenge Handshake Authentication Protocol).</w:t>
      </w:r>
    </w:p>
    <w:p w14:paraId="59DD9F40" w14:textId="77777777" w:rsidR="00301ECF" w:rsidRPr="00301ECF" w:rsidRDefault="00301ECF" w:rsidP="00301ECF">
      <w:pPr>
        <w:pStyle w:val="Nidungvnbn"/>
      </w:pPr>
      <w:r w:rsidRPr="00301ECF">
        <w:t>PAP và CHAP giúp bảo vệ kết nối PPP bằng cách yêu cầu các thiết bị xác thực trước khi cho phép kết nối. PAP thực hiện xác thực một chiều, gửi tên người dùng và mật khẩu qua kết nối, trong khi CHAP thực hiện xác thực hai chiều và sử dụng một phương thức mã hóa mạnh mẽ để tăng cường bảo mật.</w:t>
      </w:r>
    </w:p>
    <w:p w14:paraId="647250EB" w14:textId="27909857" w:rsidR="00F96075" w:rsidRDefault="00F96075" w:rsidP="00F96075">
      <w:pPr>
        <w:pStyle w:val="Heading2"/>
        <w:rPr>
          <w:lang w:val="en-US"/>
        </w:rPr>
      </w:pPr>
      <w:bookmarkStart w:id="15" w:name="_Toc198046768"/>
      <w:r w:rsidRPr="00F96075">
        <w:t>GRE Tunnel (Generic Routing Encapsulation)</w:t>
      </w:r>
      <w:bookmarkEnd w:id="15"/>
    </w:p>
    <w:p w14:paraId="551B1C66" w14:textId="77777777" w:rsidR="00301ECF" w:rsidRPr="00301ECF" w:rsidRDefault="00301ECF" w:rsidP="00301ECF">
      <w:pPr>
        <w:pStyle w:val="Nidungvnbn"/>
      </w:pPr>
      <w:r w:rsidRPr="00301ECF">
        <w:t>GRE là giao thức đường hầm được sử dụng để đóng gói các gói tin của các giao thức mạng khác vào một gói IP duy nhất, cho phép truyền tải qua mạng trung gian. GRE không yêu cầu các giao thức mạng khác phải sử dụng cùng một giao thức mạng hoặc cấu hình IP giống nhau. Điều này giúp tạo ra một kết nối ảo giữa các mạng nội bộ qua Internet hoặc mạng WAN, giống như kết nối trực tiếp.</w:t>
      </w:r>
    </w:p>
    <w:p w14:paraId="0C1D5B1C" w14:textId="77777777" w:rsidR="00301ECF" w:rsidRPr="00301ECF" w:rsidRDefault="00301ECF" w:rsidP="00301ECF">
      <w:pPr>
        <w:pStyle w:val="Nidungvnbn"/>
      </w:pPr>
      <w:r w:rsidRPr="00301ECF">
        <w:lastRenderedPageBreak/>
        <w:t>Một trong những ứng dụng phổ biến của GRE là tạo kết nối ảo giữa các mạng phân tán, đặc biệt là trong các môi trường sử dụng các giao thức định tuyến như OSPF hoặc EIGRP. Tuy nhiên, GRE không cung cấp bảo mật cho các dữ liệu được truyền tải, do đó thường được kết hợp với IPSec để mã hóa dữ liệu và bảo vệ kết nối.</w:t>
      </w:r>
    </w:p>
    <w:p w14:paraId="49327954" w14:textId="417325E4" w:rsidR="004D16FC" w:rsidRDefault="004D16FC" w:rsidP="004D16FC">
      <w:pPr>
        <w:pStyle w:val="Heading2"/>
        <w:rPr>
          <w:lang w:val="en-US"/>
        </w:rPr>
      </w:pPr>
      <w:bookmarkStart w:id="16" w:name="_Toc198046769"/>
      <w:r w:rsidRPr="004D16FC">
        <w:t>NAT và DHCP</w:t>
      </w:r>
      <w:bookmarkEnd w:id="16"/>
    </w:p>
    <w:p w14:paraId="0F682876" w14:textId="76956FAA" w:rsidR="008F0454" w:rsidRDefault="008F0454" w:rsidP="008F0454">
      <w:pPr>
        <w:pStyle w:val="Heading3"/>
      </w:pPr>
      <w:bookmarkStart w:id="17" w:name="_Toc198046770"/>
      <w:r w:rsidRPr="008F0454">
        <w:t>NAT (Network Address Translation)</w:t>
      </w:r>
      <w:bookmarkEnd w:id="17"/>
    </w:p>
    <w:p w14:paraId="5B6CAB0E" w14:textId="2D7DA32B" w:rsidR="005A2AD5" w:rsidRPr="005A2AD5" w:rsidRDefault="005A2AD5" w:rsidP="005A2AD5">
      <w:pPr>
        <w:pStyle w:val="Nidungvnbn"/>
      </w:pPr>
      <w:r w:rsidRPr="005A2AD5">
        <w:t>NAT là một kỹ thuật được sử dụng trong các hệ thống mạng nhằm chuyển đổi địa chỉ IP từ không gian địa chỉ nội bộ (private IP) sang địa chỉ IP công cộng (public IP) và ngược lại. Việc này đặc biệt quan trọng trong bối cảnh số lượng địa chỉ IPv4 công cộng hạn chế, trong khi nhu cầu kết nối Internet từ nhiều thiết bị ngày càng tăng.</w:t>
      </w:r>
    </w:p>
    <w:p w14:paraId="72EB0DBA" w14:textId="77777777" w:rsidR="005A2AD5" w:rsidRDefault="005A2AD5" w:rsidP="005A2AD5">
      <w:pPr>
        <w:pStyle w:val="Nidungvnbn"/>
      </w:pPr>
      <w:r w:rsidRPr="005A2AD5">
        <w:t>NAT thường được triển khai trên các thiết bị định tuyến như router hoặc firewall tại biên mạng (network edge), đóng vai trò làm cầu nối giữa mạng nội bộ và mạng Internet công cộng. Khi một gói tin từ một thiết bị trong mạng nội bộ muốn gửi ra ngoài Internet, NAT sẽ thay thế địa chỉ IP nguồn (private IP) của thiết bị đó bằng một địa chỉ IP công cộng trước khi gói tin được gửi đi. Khi gói tin phản hồi quay trở lại, NAT sẽ thực hiện ánh xạ ngược để chuyển tiếp dữ liệu đúng về thiết bị ban đầu trong mạng nội bộ.</w:t>
      </w:r>
    </w:p>
    <w:p w14:paraId="41B104A9" w14:textId="10CB874B" w:rsidR="00BF0270" w:rsidRDefault="00BF0270" w:rsidP="006F41A4">
      <w:pPr>
        <w:jc w:val="center"/>
      </w:pPr>
      <w:r>
        <w:rPr>
          <w:noProof/>
        </w:rPr>
        <w:drawing>
          <wp:inline distT="0" distB="0" distL="0" distR="0" wp14:anchorId="6C6DC4CF" wp14:editId="37B9091C">
            <wp:extent cx="3913909" cy="2237105"/>
            <wp:effectExtent l="0" t="0" r="0" b="0"/>
            <wp:docPr id="1354668437" name="Picture 1" descr="NAT là gì? Tìm hiểu chức năng và các loại NAT trong m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 là gì? Tìm hiểu chức năng và các loại NAT trong mạ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3996" cy="2265734"/>
                    </a:xfrm>
                    <a:prstGeom prst="rect">
                      <a:avLst/>
                    </a:prstGeom>
                    <a:noFill/>
                    <a:ln>
                      <a:noFill/>
                    </a:ln>
                  </pic:spPr>
                </pic:pic>
              </a:graphicData>
            </a:graphic>
          </wp:inline>
        </w:drawing>
      </w:r>
    </w:p>
    <w:p w14:paraId="6EF8B6DF" w14:textId="0D395683" w:rsidR="006F41A4" w:rsidRPr="008710E9" w:rsidRDefault="006F41A4" w:rsidP="008710E9">
      <w:pPr>
        <w:pStyle w:val="Hnh"/>
      </w:pPr>
      <w:bookmarkStart w:id="18" w:name="_Toc198067173"/>
      <w:r w:rsidRPr="008710E9">
        <w:t xml:space="preserve">Hình 2.1 </w:t>
      </w:r>
      <w:r w:rsidR="00E74F96" w:rsidRPr="008710E9">
        <w:t xml:space="preserve">Kỹ thuật </w:t>
      </w:r>
      <w:r w:rsidRPr="008710E9">
        <w:t>NAT</w:t>
      </w:r>
      <w:bookmarkEnd w:id="18"/>
    </w:p>
    <w:p w14:paraId="3664827B" w14:textId="7F17BFEC" w:rsidR="005A2AD5" w:rsidRDefault="005A2AD5" w:rsidP="00BF0270">
      <w:pPr>
        <w:pStyle w:val="Nidungvnbn"/>
      </w:pPr>
      <w:r w:rsidRPr="005A2AD5">
        <w:t xml:space="preserve">Một biến thể phổ biến của NAT là NAT Overload, còn gọi là PAT (Port Address Translation). Kỹ thuật này cho phép nhiều thiết bị nội bộ chia sẻ cùng một </w:t>
      </w:r>
      <w:r w:rsidRPr="005A2AD5">
        <w:lastRenderedPageBreak/>
        <w:t>địa chỉ IP công cộng bằng cách gán thêm số hiệu cổng (port number) duy nhất cho từng kết nối. Cụ thể, bảng NAT sẽ lưu thông tin ánh xạ giữa địa chỉ IP nội bộ và cổng nội bộ với địa chỉ IP công cộng và cổng công cộng, giúp định tuyến chính xác các gói tin khi chúng quay lại.</w:t>
      </w:r>
    </w:p>
    <w:p w14:paraId="3E37C744" w14:textId="77777777" w:rsidR="00ED0587" w:rsidRPr="00ED0587" w:rsidRDefault="00ED0587" w:rsidP="00ED0587">
      <w:pPr>
        <w:pStyle w:val="Nidungvnbn"/>
      </w:pPr>
      <w:r w:rsidRPr="00ED0587">
        <w:t>Lợi ích của NAT:</w:t>
      </w:r>
    </w:p>
    <w:p w14:paraId="7CE4632D" w14:textId="77777777" w:rsidR="00ED0587" w:rsidRPr="00ED0587" w:rsidRDefault="00ED0587">
      <w:pPr>
        <w:pStyle w:val="Nidungvnbn"/>
        <w:numPr>
          <w:ilvl w:val="0"/>
          <w:numId w:val="15"/>
        </w:numPr>
      </w:pPr>
      <w:r w:rsidRPr="00ED0587">
        <w:t>Tiết kiệm địa chỉ IPv4 công cộng: Cho phép hàng trăm thiết bị chia sẻ một địa chỉ IP công cộng duy nhất.</w:t>
      </w:r>
    </w:p>
    <w:p w14:paraId="60BDAFA1" w14:textId="77777777" w:rsidR="00ED0587" w:rsidRPr="00ED0587" w:rsidRDefault="00ED0587">
      <w:pPr>
        <w:pStyle w:val="Nidungvnbn"/>
        <w:numPr>
          <w:ilvl w:val="0"/>
          <w:numId w:val="15"/>
        </w:numPr>
      </w:pPr>
      <w:r w:rsidRPr="00ED0587">
        <w:t>Tăng cường bảo mật: Thiết bị trong mạng nội bộ không bị lộ trực tiếp trên Internet, giúp giảm nguy cơ bị tấn công từ bên ngoài.</w:t>
      </w:r>
    </w:p>
    <w:p w14:paraId="050D6E76" w14:textId="21E79F0C" w:rsidR="00ED0587" w:rsidRPr="005A2AD5" w:rsidRDefault="00ED0587">
      <w:pPr>
        <w:pStyle w:val="Nidungvnbn"/>
        <w:numPr>
          <w:ilvl w:val="0"/>
          <w:numId w:val="15"/>
        </w:numPr>
      </w:pPr>
      <w:r w:rsidRPr="00ED0587">
        <w:t>Linh hoạt triển khai: Dễ dàng mở rộng và quản lý hệ thống mạng nội bộ mà không phụ thuộc vào nhà cung cấp dịch vụ Internet.</w:t>
      </w:r>
    </w:p>
    <w:p w14:paraId="779A3A18" w14:textId="742F3EA5" w:rsidR="008F0454" w:rsidRDefault="008F0454" w:rsidP="008F0454">
      <w:pPr>
        <w:pStyle w:val="Heading3"/>
      </w:pPr>
      <w:bookmarkStart w:id="19" w:name="_Toc198046771"/>
      <w:r w:rsidRPr="008F0454">
        <w:t>DHCP (Dynamic Host Configuration Protocol)</w:t>
      </w:r>
      <w:bookmarkEnd w:id="19"/>
    </w:p>
    <w:p w14:paraId="0F2441EE" w14:textId="63A11CC8" w:rsidR="00301ECF" w:rsidRDefault="00301ECF" w:rsidP="00301ECF">
      <w:pPr>
        <w:pStyle w:val="Nidungvnbn"/>
      </w:pPr>
      <w:r w:rsidRPr="00301ECF">
        <w:t xml:space="preserve">DHCP là giao thức giúp tự động cấp phát địa chỉ IP cho các thiết bị trong mạng, thay vì yêu cầu người quản trị mạng phải cấu hình IP thủ công cho từng thiết bị. </w:t>
      </w:r>
    </w:p>
    <w:p w14:paraId="16BA00C4" w14:textId="12569921" w:rsidR="00AA45FD" w:rsidRDefault="00AA45FD" w:rsidP="00F3245A">
      <w:pPr>
        <w:jc w:val="center"/>
      </w:pPr>
      <w:r>
        <w:rPr>
          <w:noProof/>
        </w:rPr>
        <w:drawing>
          <wp:inline distT="0" distB="0" distL="0" distR="0" wp14:anchorId="6B201047" wp14:editId="61642E53">
            <wp:extent cx="4842163" cy="1988775"/>
            <wp:effectExtent l="0" t="0" r="0" b="0"/>
            <wp:docPr id="656280623" name="Picture 2" descr="What is DHCP (Dynamic Host Configuration Protocol) - ManageEngine DDI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HCP (Dynamic Host Configuration Protocol) - ManageEngine DDI  Centr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9202" cy="1991666"/>
                    </a:xfrm>
                    <a:prstGeom prst="rect">
                      <a:avLst/>
                    </a:prstGeom>
                    <a:noFill/>
                    <a:ln>
                      <a:noFill/>
                    </a:ln>
                  </pic:spPr>
                </pic:pic>
              </a:graphicData>
            </a:graphic>
          </wp:inline>
        </w:drawing>
      </w:r>
    </w:p>
    <w:p w14:paraId="6A3CDAD7" w14:textId="3028C018" w:rsidR="006F41A4" w:rsidRPr="008710E9" w:rsidRDefault="006F41A4" w:rsidP="008710E9">
      <w:pPr>
        <w:pStyle w:val="Hnh"/>
      </w:pPr>
      <w:bookmarkStart w:id="20" w:name="_Toc198067174"/>
      <w:r w:rsidRPr="008710E9">
        <w:t>Hình 2.2</w:t>
      </w:r>
      <w:r w:rsidR="004C1DAF" w:rsidRPr="008710E9">
        <w:t xml:space="preserve"> </w:t>
      </w:r>
      <w:r w:rsidR="001C1A5D" w:rsidRPr="008710E9">
        <w:t>Giao thức</w:t>
      </w:r>
      <w:r w:rsidR="006B7451">
        <w:rPr>
          <w:lang w:val="en-US"/>
        </w:rPr>
        <w:t xml:space="preserve"> </w:t>
      </w:r>
      <w:r w:rsidR="004C1DAF" w:rsidRPr="008710E9">
        <w:t>DHCP</w:t>
      </w:r>
      <w:bookmarkEnd w:id="20"/>
    </w:p>
    <w:p w14:paraId="65EDC9D2" w14:textId="575BAEE9" w:rsidR="00F3245A" w:rsidRPr="00301ECF" w:rsidRDefault="00F3245A" w:rsidP="00E83491">
      <w:pPr>
        <w:pStyle w:val="Nidungvnbn"/>
      </w:pPr>
      <w:r w:rsidRPr="00023573">
        <w:t xml:space="preserve">Khi một thiết bị (gọi là DHCP client) vừa kết nối vào mạng và chưa có địa chỉ IP, nó sẽ gửi một gói tin yêu cầu thông tin cấu hình (DHCP Discover) dưới dạng quảng bá (broadcast) đến toàn mạng. DHCP server sẽ phản hồi bằng gói DHCP Offer, trong đó đề xuất một địa chỉ IP khả dụng cùng các thông số cấu hình khác. Quá trình </w:t>
      </w:r>
      <w:r w:rsidRPr="00023573">
        <w:lastRenderedPageBreak/>
        <w:t>này tiếp tục với gói DHCP Request từ phía client để xác nhận địa chỉ được chọn, và kết thúc bằng gói DHCP Acknowledgment từ server để hoàn tất việc cấp phát địa chỉ.</w:t>
      </w:r>
    </w:p>
    <w:p w14:paraId="7D744192" w14:textId="531E9508" w:rsidR="008F0454" w:rsidRDefault="008F0454" w:rsidP="008F0454">
      <w:pPr>
        <w:pStyle w:val="Heading2"/>
        <w:rPr>
          <w:lang w:val="en-US"/>
        </w:rPr>
      </w:pPr>
      <w:bookmarkStart w:id="21" w:name="_Toc198046772"/>
      <w:r w:rsidRPr="008F0454">
        <w:t>Chuyển mạch và EtherChannel</w:t>
      </w:r>
      <w:bookmarkEnd w:id="21"/>
    </w:p>
    <w:p w14:paraId="51F0FA95" w14:textId="5650DF59" w:rsidR="008F0454" w:rsidRDefault="008F0454" w:rsidP="008F0454">
      <w:pPr>
        <w:pStyle w:val="Heading3"/>
      </w:pPr>
      <w:bookmarkStart w:id="22" w:name="_Toc198046773"/>
      <w:r>
        <w:t>Chuyển mạch và VLAN</w:t>
      </w:r>
      <w:bookmarkEnd w:id="22"/>
    </w:p>
    <w:p w14:paraId="157C02D0" w14:textId="77777777" w:rsidR="003575F1" w:rsidRPr="003575F1" w:rsidRDefault="003575F1" w:rsidP="003575F1">
      <w:pPr>
        <w:pStyle w:val="Nidungvnbn"/>
      </w:pPr>
      <w:r w:rsidRPr="003575F1">
        <w:t>Chuyển mạch (Switching) là quá trình sử dụng các thiết bị chuyển mạch (switch) để kết nối các thiết bị đầu cuối như máy tính, máy in, hoặc các thiết bị mạng khác trong cùng một mạng nội bộ (LAN). Switch hoạt động ở tầng 2 của mô hình OSI, sử dụng địa chỉ MAC để quyết định chuyển tiếp gói tin đến cổng đích tương ứng, nhờ đó giảm thiểu tình trạng quảng bá (broadcast) và nâng cao hiệu suất truyền dữ liệu.</w:t>
      </w:r>
    </w:p>
    <w:p w14:paraId="5184AAA5" w14:textId="3393A0BC" w:rsidR="003575F1" w:rsidRPr="003575F1" w:rsidRDefault="003575F1" w:rsidP="003575F1">
      <w:pPr>
        <w:pStyle w:val="Nidungvnbn"/>
      </w:pPr>
      <w:r w:rsidRPr="003575F1">
        <w:t>Một trong những tính năng quan trọng được tích hợp trong switch là VLAN</w:t>
      </w:r>
      <w:r w:rsidR="00D56D04">
        <w:t xml:space="preserve">. </w:t>
      </w:r>
      <w:r w:rsidRPr="003575F1">
        <w:t>VLAN cho phép chia nhỏ một mạng LAN vật lý thành nhiều vùng logic độc lập, trong đó mỗi VLAN hoạt động như một mạng LAN riêng biệt. Việc phân chia này dựa trên các tiêu chí như chức năng, phòng ban, hoặc cấp quyền truy cập, giúp:</w:t>
      </w:r>
    </w:p>
    <w:p w14:paraId="699367E9" w14:textId="77777777" w:rsidR="003575F1" w:rsidRPr="003575F1" w:rsidRDefault="003575F1">
      <w:pPr>
        <w:pStyle w:val="Nidungvnbn"/>
        <w:numPr>
          <w:ilvl w:val="0"/>
          <w:numId w:val="20"/>
        </w:numPr>
      </w:pPr>
      <w:r w:rsidRPr="003575F1">
        <w:t>Tăng cường bảo mật, vì thiết bị ở các VLAN khác nhau không thể giao tiếp trực tiếp nếu không có sự định tuyến.</w:t>
      </w:r>
    </w:p>
    <w:p w14:paraId="6C8C8612" w14:textId="128BDAAC" w:rsidR="003575F1" w:rsidRPr="003575F1" w:rsidRDefault="003575F1">
      <w:pPr>
        <w:pStyle w:val="Nidungvnbn"/>
        <w:numPr>
          <w:ilvl w:val="0"/>
          <w:numId w:val="20"/>
        </w:numPr>
      </w:pPr>
      <w:r w:rsidRPr="003575F1">
        <w:t>Tối ưu hóa lưu lượng mạng, nhờ giới hạn quảng bá trong từng VLAN.</w:t>
      </w:r>
    </w:p>
    <w:p w14:paraId="6101CF62" w14:textId="77954DB1" w:rsidR="008F0454" w:rsidRDefault="008F0454" w:rsidP="008F0454">
      <w:pPr>
        <w:pStyle w:val="Heading3"/>
      </w:pPr>
      <w:bookmarkStart w:id="23" w:name="_Toc198046774"/>
      <w:r>
        <w:t>Spanning Tree Protocol (STP) và Rapid PVST+</w:t>
      </w:r>
      <w:bookmarkEnd w:id="23"/>
    </w:p>
    <w:p w14:paraId="1F6D9124" w14:textId="7839D5C1" w:rsidR="005D1963" w:rsidRPr="005D1963" w:rsidRDefault="005D1963" w:rsidP="005D1963">
      <w:pPr>
        <w:pStyle w:val="Nidungvnbn"/>
      </w:pPr>
      <w:r w:rsidRPr="005D1963">
        <w:t xml:space="preserve">Trong mạng chuyển mạch, các kết nối dự phòng giữa switch giúp tăng tính sẵn sàng, nhưng cũng có thể gây ra vòng lặp Layer 2, dẫn đến broadcast storm, nhiễu bảng MAC và tắc nghẽn mạng. Để khắc phục, </w:t>
      </w:r>
      <w:r w:rsidR="009C7852">
        <w:t>STP</w:t>
      </w:r>
      <w:r w:rsidRPr="005D1963">
        <w:t xml:space="preserve"> theo chuẩn IEEE 802.1D được sử dụng nhằm vô hiệu hóa các liên kết dư thừa, tạo một cây bao phủ (spanning tree), đảm bảo chỉ một đường được sử dụng tại mỗi thời điểm. Khi có sự cố, STP sẽ kích hoạt liên kết dự phòng để duy trì kết nối mạng.</w:t>
      </w:r>
    </w:p>
    <w:p w14:paraId="4965D0B8" w14:textId="77777777" w:rsidR="005D1963" w:rsidRPr="005D1963" w:rsidRDefault="005D1963" w:rsidP="005D1963">
      <w:pPr>
        <w:pStyle w:val="Nidungvnbn"/>
      </w:pPr>
      <w:r w:rsidRPr="005D1963">
        <w:t xml:space="preserve">Tuy nhiên, STP có thời gian hội tụ chậm. Rapid PVST+, dựa trên chuẩn IEEE 802.1w, là phiên bản cải tiến do Cisco phát triển, giúp rút ngắn thời gian hội tụ xuống chỉ vài giây, hỗ trợ cấu hình root bridge riêng cho từng VLAN, và tăng khả năng mở </w:t>
      </w:r>
      <w:r w:rsidRPr="005D1963">
        <w:lastRenderedPageBreak/>
        <w:t>rộng. Nhờ đó, Rapid PVST+ giúp mạng ổn định hơn và hiệu quả hơn trong các hệ thống nhiều VLAN.</w:t>
      </w:r>
    </w:p>
    <w:p w14:paraId="35CE9F5D" w14:textId="35D282E0" w:rsidR="008F0454" w:rsidRDefault="008F0454" w:rsidP="008F0454">
      <w:pPr>
        <w:pStyle w:val="Heading3"/>
      </w:pPr>
      <w:bookmarkStart w:id="24" w:name="_Toc198046775"/>
      <w:r>
        <w:t>EtherChannel với LACP</w:t>
      </w:r>
      <w:bookmarkEnd w:id="24"/>
    </w:p>
    <w:p w14:paraId="05F4AB62" w14:textId="77777777" w:rsidR="001E4AFD" w:rsidRPr="001E4AFD" w:rsidRDefault="001E4AFD" w:rsidP="001E4AFD">
      <w:pPr>
        <w:pStyle w:val="Nidungvnbn"/>
      </w:pPr>
      <w:r w:rsidRPr="001E4AFD">
        <w:t>EtherChannel là một công nghệ mạng cho phép kết hợp nhiều liên kết vật lý giữa các thiết bị chuyển mạch (switch) thành một liên kết logic duy nhất. Việc gom nhóm này không những giúp tăng tổng băng thông giữa các thiết bị mà còn nâng cao độ tin cậy thông qua khả năng dự phòng. Trong trường hợp một trong các liên kết vật lý gặp sự cố, các liên kết còn lại trong nhóm vẫn tiếp tục hoạt động, đảm bảo duy trì kết nối mạng.</w:t>
      </w:r>
    </w:p>
    <w:p w14:paraId="598BE802" w14:textId="11E705D1" w:rsidR="001E4AFD" w:rsidRPr="001E4AFD" w:rsidRDefault="001E4AFD" w:rsidP="00247458">
      <w:pPr>
        <w:pStyle w:val="Nidungvnbn"/>
      </w:pPr>
      <w:r w:rsidRPr="001E4AFD">
        <w:t>LACP là một trong những giao thức được sử dụng để thiết lập EtherChannel một cách tự động và linh hoạt. LACP cho phép hai thiết bị đàm phán và xác nhận các liên kết hợp lệ để đưa vào nhóm EtherChannel. Nhờ đó, quá trình cấu hình được đơn giản hóa, đồng thời tăng khả năng quản lý và tính ổn định cho hệ thống mạng.</w:t>
      </w:r>
    </w:p>
    <w:p w14:paraId="1F5BFD32" w14:textId="28B3E7C9" w:rsidR="007B5BC6" w:rsidRDefault="007B5BC6" w:rsidP="007B5BC6">
      <w:pPr>
        <w:pStyle w:val="Heading2"/>
        <w:rPr>
          <w:lang w:val="en-US"/>
        </w:rPr>
      </w:pPr>
      <w:bookmarkStart w:id="25" w:name="_Toc198046776"/>
      <w:r w:rsidRPr="007B5BC6">
        <w:t>DHCPv6 và Relay Agent</w:t>
      </w:r>
      <w:bookmarkEnd w:id="25"/>
    </w:p>
    <w:p w14:paraId="48390B83" w14:textId="7442CA19" w:rsidR="007B5BC6" w:rsidRDefault="007B5BC6" w:rsidP="007B5BC6">
      <w:pPr>
        <w:pStyle w:val="Heading3"/>
      </w:pPr>
      <w:bookmarkStart w:id="26" w:name="_Toc198046777"/>
      <w:r>
        <w:t>Stateless DHCPv6</w:t>
      </w:r>
      <w:bookmarkEnd w:id="26"/>
    </w:p>
    <w:p w14:paraId="4A0A521E" w14:textId="598ACB61" w:rsidR="00247458" w:rsidRPr="00247458" w:rsidRDefault="00247458" w:rsidP="00247458">
      <w:pPr>
        <w:pStyle w:val="Nidungvnbn"/>
      </w:pPr>
      <w:r w:rsidRPr="00247458">
        <w:t>Stateless DHCPv6 là một cơ chế cấp phát thông tin cấu hình trong mạng IPv6, kết hợp giữa tự động cấu hình địa chỉ SLAAC và việc cung cấp thông tin bổ sung từ máy chủ DHCPv6. Theo mô hình này, các thiết bị đầu cuối sẽ tự động cấu hình địa chỉ IP của mình dựa trên thông tin quảng bá từ router (Router Advertisement), trong khi những thông tin cấu hình khác như địa chỉ DNS hoặc tên miền sẽ được cung cấp bởi máy chủ DHCPv6.</w:t>
      </w:r>
    </w:p>
    <w:p w14:paraId="025FD1BD" w14:textId="5692ED0A" w:rsidR="007B5BC6" w:rsidRDefault="007B5BC6" w:rsidP="007B5BC6">
      <w:pPr>
        <w:pStyle w:val="Heading3"/>
      </w:pPr>
      <w:bookmarkStart w:id="27" w:name="_Toc198046778"/>
      <w:r>
        <w:t>Relay Agent</w:t>
      </w:r>
      <w:bookmarkEnd w:id="27"/>
    </w:p>
    <w:p w14:paraId="739DCC83" w14:textId="7ACA1750" w:rsidR="005D1963" w:rsidRPr="00CC4BDD" w:rsidRDefault="00585C2E" w:rsidP="00005CCF">
      <w:pPr>
        <w:pStyle w:val="Nidungvnbn"/>
      </w:pPr>
      <w:r w:rsidRPr="00585C2E">
        <w:t>Relay Agent là thiết bị giúp chuyển tiếp các gói DHCPv6 giữa các mạng khác nhau. Điều này rất quan trọng khi các máy trạm và máy chủ DHCPv6 nằm trong các subnet khác nhau, Relay Agent giúp đảm bảo rằng các yêu cầu DHCPv6 từ các thiết bị ở các subnet khác nhau vẫn có thể được phục vụ đúng cách, giúp duy trì khả năng cấp phát địa chỉ cho toàn bộ mạng.</w:t>
      </w:r>
    </w:p>
    <w:p w14:paraId="366C0952" w14:textId="77777777" w:rsidR="002A4444" w:rsidRDefault="00872606" w:rsidP="00F730F8">
      <w:pPr>
        <w:pStyle w:val="Heading1"/>
        <w:jc w:val="center"/>
        <w:rPr>
          <w:lang w:val="en-US"/>
        </w:rPr>
      </w:pPr>
      <w:bookmarkStart w:id="28" w:name="_Toc198046779"/>
      <w:r>
        <w:rPr>
          <w:lang w:val="en-US"/>
        </w:rPr>
        <w:lastRenderedPageBreak/>
        <w:t>MÔ HÌNH ĐỀ XUẤT</w:t>
      </w:r>
      <w:bookmarkEnd w:id="28"/>
    </w:p>
    <w:p w14:paraId="34E1D2D3" w14:textId="1D62E5CF" w:rsidR="00CB370B" w:rsidRDefault="00CB370B" w:rsidP="00CB370B">
      <w:pPr>
        <w:pStyle w:val="Heading2"/>
        <w:rPr>
          <w:lang w:val="en-US"/>
        </w:rPr>
      </w:pPr>
      <w:bookmarkStart w:id="29" w:name="_Toc198046780"/>
      <w:r w:rsidRPr="00CB370B">
        <w:t xml:space="preserve">Mô hình tổng thể (HQ và </w:t>
      </w:r>
      <w:r w:rsidR="001B43AC">
        <w:rPr>
          <w:lang w:val="en-US"/>
        </w:rPr>
        <w:t>Branch</w:t>
      </w:r>
      <w:r w:rsidRPr="00CB370B">
        <w:t>)</w:t>
      </w:r>
      <w:bookmarkEnd w:id="29"/>
    </w:p>
    <w:p w14:paraId="63DE45AA" w14:textId="77777777" w:rsidR="009D40F4" w:rsidRPr="009D40F4" w:rsidRDefault="009D40F4" w:rsidP="009D40F4">
      <w:pPr>
        <w:pStyle w:val="Nidungvnbn"/>
      </w:pPr>
      <w:r w:rsidRPr="009D40F4">
        <w:t>Mô hình mạng trên được chia thành hai khu vực chính: BRANCH (chi nhánh) và HQ (trụ sở chính), được kết nối thông qua thiết bị trung gian R5 và mạng lõi sử dụng GRE tunnel. Mạng này được thiết kế để mô phỏng một hệ thống mạng doanh nghiệp có tính phân chia khu vực, bảo mật, định tuyến linh hoạt và khả năng mở rộng cao.</w:t>
      </w:r>
    </w:p>
    <w:p w14:paraId="61237920" w14:textId="77777777" w:rsidR="009D40F4" w:rsidRPr="009D40F4" w:rsidRDefault="009D40F4" w:rsidP="009D40F4">
      <w:pPr>
        <w:pStyle w:val="Nidungvnbn"/>
      </w:pPr>
      <w:r w:rsidRPr="009D40F4">
        <w:t>Khu vực BRANCH bao gồm các router R1, R2 và R3. Trong đó, R1 thuộc OSPF Area 1, R3 thuộc OSPF Area 3, mỗi router đều có hai loopback interface đại diện cho các subnet nội bộ. Router R2 đóng vai trò là router trung gian để kết nối hai khu vực OSPF (Area 1 và Area 3) thông qua các liên kết point-to-point. Tất cả các tuyến đường nội bộ trong BRANCH đều được định tuyến bằng OSPF đa khu vực, đảm bảo tính tổ chức và dễ quản lý.</w:t>
      </w:r>
    </w:p>
    <w:p w14:paraId="28EAAFD2" w14:textId="77777777" w:rsidR="009D40F4" w:rsidRPr="009D40F4" w:rsidRDefault="009D40F4" w:rsidP="009D40F4">
      <w:pPr>
        <w:pStyle w:val="Nidungvnbn"/>
      </w:pPr>
      <w:r w:rsidRPr="009D40F4">
        <w:t>Router R5 đóng vai trò là router biên (border router), kết nối giữa chi nhánh và trụ sở chính. R5 đồng thời kết nối với mạng Internet và có nhiệm vụ redistribute giữa OSPF (ở BRANCH) và EIGRP (ở HQ), đảm bảo truyền tải định tuyến giữa hai giao thức định tuyến khác nhau. Ngoài ra, R5 cũng đóng vai trò là điểm kết nối ra Internet cho toàn hệ thống.</w:t>
      </w:r>
    </w:p>
    <w:p w14:paraId="4E67D40B" w14:textId="77777777" w:rsidR="009D40F4" w:rsidRPr="009D40F4" w:rsidRDefault="009D40F4" w:rsidP="009D40F4">
      <w:pPr>
        <w:pStyle w:val="Nidungvnbn"/>
      </w:pPr>
      <w:r w:rsidRPr="009D40F4">
        <w:t>Khu vực HQ được tổ chức chuyên nghiệp với các thiết bị chuyển mạch (S1 đến S4) tạo thành một cấu trúc EtherChannel hình vuông, đảm bảo dự phòng và cân bằng tải. R4 là router kết nối với các switch, triển khai router-on-a-stick để phục vụ các VLAN (VLAN10, 20, 30, 40, 50, 60) thông qua giao diện subinterface (dot1Q). Đây là nơi cấu hình DHCPv6 Stateless, DNS và quản lý các địa chỉ IPv6 cho các thiết bị đầu cuối trong VLAN.</w:t>
      </w:r>
    </w:p>
    <w:p w14:paraId="003E9227" w14:textId="77777777" w:rsidR="009D40F4" w:rsidRPr="009D40F4" w:rsidRDefault="009D40F4" w:rsidP="009D40F4">
      <w:pPr>
        <w:pStyle w:val="Nidungvnbn"/>
      </w:pPr>
      <w:r w:rsidRPr="009D40F4">
        <w:t xml:space="preserve">Router R7 là trung tâm kết nối giữa mạng nội bộ HQ và các mạng LAN từ xa thông qua tunnel GRE đến R6 và R8. Điều này cho phép kết nối site-to-site VPN giữa các địa điểm khác nhau như R6 (LAN R6) và R8 (LAN R8). Cấu trúc GRE này giúp </w:t>
      </w:r>
      <w:r w:rsidRPr="009D40F4">
        <w:lastRenderedPageBreak/>
        <w:t>truyền tải dữ liệu giữa các site một cách an toàn qua Internet mà không ảnh hưởng đến mô hình định tuyến nội bộ.</w:t>
      </w:r>
    </w:p>
    <w:p w14:paraId="7B7981B6" w14:textId="77777777" w:rsidR="009D40F4" w:rsidRPr="009D40F4" w:rsidRDefault="009D40F4" w:rsidP="009D40F4">
      <w:pPr>
        <w:pStyle w:val="Nidungvnbn"/>
      </w:pPr>
      <w:r w:rsidRPr="009D40F4">
        <w:t>Cuối cùng, các router R6 và R8 đại diện cho các văn phòng từ xa hoặc hệ thống mạng nội bộ khác, được kết nối đến R7 thông qua tunnel GRE. Các router này phục vụ các LAN độc lập và nhận cấu hình từ R7 như định tuyến, DHCPv6 và DNS, giúp đồng bộ hóa các mạng LAN trên toàn hệ thống doanh nghiệp.</w:t>
      </w:r>
    </w:p>
    <w:p w14:paraId="2DD92B54" w14:textId="557D070D" w:rsidR="0033164F" w:rsidRDefault="0033164F" w:rsidP="007C0001">
      <w:r>
        <w:t xml:space="preserve">      </w:t>
      </w:r>
      <w:r w:rsidR="007C0001" w:rsidRPr="007C0001">
        <w:rPr>
          <w:noProof/>
        </w:rPr>
        <w:drawing>
          <wp:inline distT="0" distB="0" distL="0" distR="0" wp14:anchorId="388467AC" wp14:editId="4E85FA4D">
            <wp:extent cx="6060138" cy="2678723"/>
            <wp:effectExtent l="0" t="0" r="0" b="7620"/>
            <wp:docPr id="68183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30931" name=""/>
                    <pic:cNvPicPr/>
                  </pic:nvPicPr>
                  <pic:blipFill>
                    <a:blip r:embed="rId14"/>
                    <a:stretch>
                      <a:fillRect/>
                    </a:stretch>
                  </pic:blipFill>
                  <pic:spPr>
                    <a:xfrm>
                      <a:off x="0" y="0"/>
                      <a:ext cx="6106595" cy="2699258"/>
                    </a:xfrm>
                    <a:prstGeom prst="rect">
                      <a:avLst/>
                    </a:prstGeom>
                  </pic:spPr>
                </pic:pic>
              </a:graphicData>
            </a:graphic>
          </wp:inline>
        </w:drawing>
      </w:r>
    </w:p>
    <w:p w14:paraId="258621FD" w14:textId="28ABA456" w:rsidR="0033164F" w:rsidRPr="00CB370B" w:rsidRDefault="0033164F" w:rsidP="00446FC4">
      <w:pPr>
        <w:pStyle w:val="Hnh"/>
      </w:pPr>
      <w:bookmarkStart w:id="30" w:name="_Toc197887508"/>
      <w:bookmarkStart w:id="31" w:name="_Toc198067175"/>
      <w:r>
        <w:t xml:space="preserve">Hình </w:t>
      </w:r>
      <w:r w:rsidR="00115639">
        <w:t>3</w:t>
      </w:r>
      <w:r>
        <w:t xml:space="preserve">.1 </w:t>
      </w:r>
      <w:bookmarkEnd w:id="30"/>
      <w:r w:rsidR="008A76B6">
        <w:t>Mô hình mạng</w:t>
      </w:r>
      <w:bookmarkEnd w:id="31"/>
    </w:p>
    <w:p w14:paraId="1524F243" w14:textId="45D78192" w:rsidR="00CB370B" w:rsidRDefault="009C019A" w:rsidP="002B277C">
      <w:pPr>
        <w:pStyle w:val="Heading2"/>
        <w:rPr>
          <w:lang w:val="en-US"/>
        </w:rPr>
      </w:pPr>
      <w:bookmarkStart w:id="32" w:name="_Toc198046781"/>
      <w:r>
        <w:rPr>
          <w:lang w:val="en-US"/>
        </w:rPr>
        <w:t>S</w:t>
      </w:r>
      <w:r w:rsidR="00CB370B" w:rsidRPr="00CB370B">
        <w:t>ơ đồ địa chỉ IP</w:t>
      </w:r>
      <w:r w:rsidR="009D40F4">
        <w:rPr>
          <w:lang w:val="en-US"/>
        </w:rPr>
        <w:t xml:space="preserve"> khu vực HQ</w:t>
      </w:r>
      <w:bookmarkEnd w:id="32"/>
    </w:p>
    <w:p w14:paraId="4EEE3031" w14:textId="0E937DE3" w:rsidR="001B43AC" w:rsidRDefault="009C019A" w:rsidP="009D40F4">
      <w:pPr>
        <w:pStyle w:val="Heading3"/>
      </w:pPr>
      <w:bookmarkStart w:id="33" w:name="_Toc198046782"/>
      <w:r>
        <w:t>Sơ đồ</w:t>
      </w:r>
      <w:r w:rsidR="00615BFE">
        <w:t xml:space="preserve"> Ipv4</w:t>
      </w:r>
      <w:bookmarkEnd w:id="33"/>
      <w:r w:rsidR="009D40F4">
        <w:t xml:space="preserve"> </w:t>
      </w:r>
    </w:p>
    <w:p w14:paraId="1C0914E8" w14:textId="14528CC9" w:rsidR="008C5F86" w:rsidRPr="008C5F86" w:rsidRDefault="008C5F86" w:rsidP="008C5F86">
      <w:pPr>
        <w:pStyle w:val="Heading4"/>
      </w:pPr>
      <w:r>
        <w:t>Sơ đồ ipv4 cho các vlan</w:t>
      </w:r>
    </w:p>
    <w:p w14:paraId="49851CB7" w14:textId="18865AAE" w:rsidR="000D556A" w:rsidRDefault="000D556A" w:rsidP="00E31BDD">
      <w:pPr>
        <w:pStyle w:val="Nidungvnbn"/>
      </w:pPr>
      <w:r w:rsidRPr="000D556A">
        <w:t>Địa chỉ mạng được sử dụng: 172.27.0.0/16. Việc lựa chọn địa chỉ mạng lớp B riêng 172.27.0.0/16 cho toàn bộ khu vực trụ sở chính là hoàn toàn hợp lý trong bối cảnh triển khai mạng nội bộ cho một tổ chức quy mô trung bình đến lớn. Dải địa chỉ này cung cấp tới 65.536 địa chỉ IP (2¹⁶), cho phép chia subnet linh hoạt theo từng phòng ban, đơn vị chức năng, đồng thời vẫn còn dư địa để mở rộng trong tương lai. Bên cạnh đó, việc giữ nguyên prefix /16 cho toàn vùng HQ giúp dễ dàng phân chia mạng con (subnetting) theo từng VLAN với kích thước tùy biến mà không lo thiếu địa chỉ.</w:t>
      </w:r>
      <w:r w:rsidR="00E31BDD">
        <w:t xml:space="preserve"> </w:t>
      </w:r>
      <w:r w:rsidRPr="000D556A">
        <w:t>Tại HQ bao gồm 6 VLAN</w:t>
      </w:r>
      <w:r>
        <w:t>.</w:t>
      </w:r>
      <w:r w:rsidRPr="000D556A">
        <w:t xml:space="preserve"> Phân bổ địa chỉ cho từng VLAN</w:t>
      </w:r>
      <w:r>
        <w:t xml:space="preserve"> như sau:</w:t>
      </w:r>
    </w:p>
    <w:p w14:paraId="5FF74EB5" w14:textId="63B874DF" w:rsidR="00E31BDD" w:rsidRDefault="00E31BDD">
      <w:pPr>
        <w:pStyle w:val="Nidungvnbn"/>
        <w:numPr>
          <w:ilvl w:val="0"/>
          <w:numId w:val="3"/>
        </w:numPr>
      </w:pPr>
      <w:r w:rsidRPr="00E31BDD">
        <w:lastRenderedPageBreak/>
        <w:t xml:space="preserve">VLAN 10 </w:t>
      </w:r>
      <w:r w:rsidR="00AD3ABD">
        <w:t>(</w:t>
      </w:r>
      <w:r w:rsidRPr="00E31BDD">
        <w:t>UNIT1</w:t>
      </w:r>
      <w:r w:rsidR="00AD3ABD">
        <w:t>)</w:t>
      </w:r>
      <w:r w:rsidRPr="00E31BDD">
        <w:t>:</w:t>
      </w:r>
    </w:p>
    <w:p w14:paraId="74CD49FD" w14:textId="2ACAB5FF" w:rsidR="00E31BDD" w:rsidRDefault="00E31BDD" w:rsidP="000D556A">
      <w:pPr>
        <w:pStyle w:val="Nidungvnbn"/>
      </w:pPr>
      <w:r w:rsidRPr="00E31BDD">
        <w:t>Yêu cầu chứa 200 host, do đó ta chọn subnet /24 (255.255.255.0), cung cấp 254 host khả dụng. Dải địa chỉ 172.27.10.0/24 được sử dụng cho VLAN này. Đây là lựa chọn tối ưu vì không quá dư thừa, chỉ thừa 54 địa chỉ, phù hợp cho các đơn vị ổn định số lượng thiết bị và không cần mở rộng nhiều. Gateway được đặt tại địa chỉ đầu tiên trong dải usable: 172.27.10.1, còn các máy chủ hoặc máy trạm được cấp địa chỉ từ 172.27.10.2 trở đi. Việc đặt gateway ở đầu dải giúp quản lý dễ dàng và nhất quán giữa các VLAN.</w:t>
      </w:r>
    </w:p>
    <w:p w14:paraId="326C89C2" w14:textId="3DB4B860" w:rsidR="00E31BDD" w:rsidRDefault="00E31BDD">
      <w:pPr>
        <w:pStyle w:val="Nidungvnbn"/>
        <w:numPr>
          <w:ilvl w:val="0"/>
          <w:numId w:val="3"/>
        </w:numPr>
      </w:pPr>
      <w:r w:rsidRPr="00E31BDD">
        <w:t xml:space="preserve">VLAN 20 </w:t>
      </w:r>
      <w:r w:rsidR="00AD3ABD">
        <w:t>(</w:t>
      </w:r>
      <w:r w:rsidRPr="00E31BDD">
        <w:t>UNIT2</w:t>
      </w:r>
      <w:r w:rsidR="00AD3ABD">
        <w:t>)</w:t>
      </w:r>
      <w:r w:rsidRPr="00E31BDD">
        <w:t>:</w:t>
      </w:r>
    </w:p>
    <w:p w14:paraId="0C011290" w14:textId="358DACCC" w:rsidR="00E31BDD" w:rsidRDefault="00E31BDD" w:rsidP="000D556A">
      <w:pPr>
        <w:pStyle w:val="Nidungvnbn"/>
      </w:pPr>
      <w:r w:rsidRPr="00E31BDD">
        <w:t>Có nhu cầu cao hơn với 300 host, ta chọn subnet /23 (255.255.254.0), cung cấp tới 510 host khả dụng. Mạng 172.27.20.0/23 được dùng, kết hợp địa chỉ từ 172.27.20.0 đến 172.27.21.255. Subnet này tận dụng hiệu quả không gian địa chỉ, chỉ dư khoảng 210 host, đảm bảo vẫn còn dư địa cho phát triển trong tương lai. Gateway đặt tại 172.27.20.1, còn dải IP cho máy chủ từ 172.27.20.2 trở đi.</w:t>
      </w:r>
    </w:p>
    <w:p w14:paraId="49EF9812" w14:textId="2555864B" w:rsidR="00E31BDD" w:rsidRDefault="00E31BDD">
      <w:pPr>
        <w:pStyle w:val="Nidungvnbn"/>
        <w:numPr>
          <w:ilvl w:val="0"/>
          <w:numId w:val="3"/>
        </w:numPr>
      </w:pPr>
      <w:r w:rsidRPr="00E31BDD">
        <w:t xml:space="preserve">VLAN 30 </w:t>
      </w:r>
      <w:r w:rsidR="00AD3ABD">
        <w:t>(</w:t>
      </w:r>
      <w:r w:rsidRPr="00E31BDD">
        <w:t>UNIT3</w:t>
      </w:r>
      <w:r w:rsidR="00AD3ABD">
        <w:t>)</w:t>
      </w:r>
      <w:r w:rsidRPr="00E31BDD">
        <w:t>:</w:t>
      </w:r>
    </w:p>
    <w:p w14:paraId="3E688FBB" w14:textId="1BF76B5D" w:rsidR="00E31BDD" w:rsidRDefault="00E31BDD" w:rsidP="000D556A">
      <w:pPr>
        <w:pStyle w:val="Nidungvnbn"/>
      </w:pPr>
      <w:r w:rsidRPr="00E31BDD">
        <w:t>Chỉ cần 100 host, phù hợp với subnet /25 (255.255.255.128), cung cấp 126 địa chỉ usable. Đây là lựa chọn tối ưu với mức dư không quá nhiều (26 địa chỉ), đảm bảo tiết kiệm tài nguyên IP. Dải mạng 172.27.30.0/25 được dùng, với gateway là 172.27.30.1, còn các host sử dụng các địa chỉ từ 172.27.30.2.</w:t>
      </w:r>
    </w:p>
    <w:p w14:paraId="1361180D" w14:textId="710194AF" w:rsidR="00E31BDD" w:rsidRDefault="00E31BDD">
      <w:pPr>
        <w:pStyle w:val="Nidungvnbn"/>
        <w:numPr>
          <w:ilvl w:val="0"/>
          <w:numId w:val="3"/>
        </w:numPr>
      </w:pPr>
      <w:r w:rsidRPr="00E31BDD">
        <w:t xml:space="preserve">VLAN 40 </w:t>
      </w:r>
      <w:r w:rsidR="00AD3ABD">
        <w:t>(</w:t>
      </w:r>
      <w:r w:rsidRPr="00E31BDD">
        <w:t>GUEST</w:t>
      </w:r>
      <w:r w:rsidR="00AD3ABD">
        <w:t>)</w:t>
      </w:r>
      <w:r w:rsidRPr="00E31BDD">
        <w:t>:</w:t>
      </w:r>
    </w:p>
    <w:p w14:paraId="27563ED8" w14:textId="645B9D34" w:rsidR="00E31BDD" w:rsidRDefault="00E31BDD" w:rsidP="00E31BDD">
      <w:pPr>
        <w:pStyle w:val="Nidungvnbn"/>
      </w:pPr>
      <w:r w:rsidRPr="00E31BDD">
        <w:t>Cần 50 host nên chọn subnet /26 (255.255.255.192), với 62 host usable. Mạng 172.27.40.0/26 là phù hợp, đảm bảo đủ không gian cho các thiết bị khách, tránh lãng phí IP. Gateway đặt tại 172.27.40.1.</w:t>
      </w:r>
    </w:p>
    <w:p w14:paraId="24D3D5ED" w14:textId="18E9297E" w:rsidR="00E31BDD" w:rsidRDefault="00E31BDD">
      <w:pPr>
        <w:pStyle w:val="Nidungvnbn"/>
        <w:numPr>
          <w:ilvl w:val="0"/>
          <w:numId w:val="3"/>
        </w:numPr>
      </w:pPr>
      <w:r w:rsidRPr="00E31BDD">
        <w:t xml:space="preserve">VLAN 50 </w:t>
      </w:r>
      <w:r w:rsidR="00AD3ABD">
        <w:t>(</w:t>
      </w:r>
      <w:r w:rsidRPr="00E31BDD">
        <w:t>SERVERS</w:t>
      </w:r>
      <w:r w:rsidR="00AD3ABD">
        <w:t>)</w:t>
      </w:r>
      <w:r w:rsidRPr="00E31BDD">
        <w:t>:</w:t>
      </w:r>
    </w:p>
    <w:p w14:paraId="578B20B2" w14:textId="2E5F319F" w:rsidR="00E31BDD" w:rsidRDefault="00E31BDD" w:rsidP="000D556A">
      <w:pPr>
        <w:pStyle w:val="Nidungvnbn"/>
      </w:pPr>
      <w:r w:rsidRPr="00E31BDD">
        <w:t>Chỉ có 10 thiết bị, chọn subnet /28 (255.255.255.240), cung cấp 14 host usable, vừa đủ với mức dư tối thiểu (4 địa chỉ). Địa chỉ mạng 172.27.50.0/28 được chọn với gateway là 172.27.50.1, IP máy chủ từ 172.27.50.2 đến 172.27.50.14.</w:t>
      </w:r>
    </w:p>
    <w:p w14:paraId="11FDDB6F" w14:textId="77777777" w:rsidR="00E31BDD" w:rsidRDefault="00E31BDD">
      <w:pPr>
        <w:pStyle w:val="Nidungvnbn"/>
        <w:numPr>
          <w:ilvl w:val="0"/>
          <w:numId w:val="3"/>
        </w:numPr>
      </w:pPr>
      <w:r w:rsidRPr="00E31BDD">
        <w:t>VLAN 60 – MANAGEMENT:</w:t>
      </w:r>
    </w:p>
    <w:p w14:paraId="52D7FA61" w14:textId="77777777" w:rsidR="00E31BDD" w:rsidRDefault="00E31BDD" w:rsidP="00E31BDD">
      <w:pPr>
        <w:pStyle w:val="Nidungvnbn"/>
      </w:pPr>
      <w:r w:rsidRPr="00E31BDD">
        <w:lastRenderedPageBreak/>
        <w:t>Dành cho mục đích quản lý thiết bị mạng, cần khoảng 20 địa chỉ nên chọn subnet /27 (255.255.255.224), cung cấp 30 host usable. Dải 172.27.60.0/27 vừa đủ, dư 10 địa chỉ để dự phòng thiết bị quản lý hoặc nâng cấp sau này. Gateway tại 172.27.60.1.</w:t>
      </w:r>
    </w:p>
    <w:p w14:paraId="129BF4A4" w14:textId="4D95B412" w:rsidR="00643D81" w:rsidRDefault="00643D81" w:rsidP="00FD4A99">
      <w:pPr>
        <w:pStyle w:val="Caption"/>
      </w:pPr>
      <w:bookmarkStart w:id="34" w:name="_Toc197887509"/>
      <w:bookmarkStart w:id="35" w:name="_Toc198067205"/>
      <w:r>
        <w:t>Bảng 3.1 Sơ đồ ip</w:t>
      </w:r>
      <w:r w:rsidR="00D91CE4">
        <w:t>v4</w:t>
      </w:r>
      <w:r>
        <w:t xml:space="preserve"> cho các vlan </w:t>
      </w:r>
      <w:r w:rsidR="00C44D6D">
        <w:t xml:space="preserve">ở khu vực </w:t>
      </w:r>
      <w:r>
        <w:t>HQ</w:t>
      </w:r>
      <w:bookmarkEnd w:id="34"/>
      <w:bookmarkEnd w:id="35"/>
    </w:p>
    <w:tbl>
      <w:tblPr>
        <w:tblStyle w:val="TableGrid"/>
        <w:tblW w:w="8948" w:type="dxa"/>
        <w:jc w:val="center"/>
        <w:tblLook w:val="04A0" w:firstRow="1" w:lastRow="0" w:firstColumn="1" w:lastColumn="0" w:noHBand="0" w:noVBand="1"/>
      </w:tblPr>
      <w:tblGrid>
        <w:gridCol w:w="953"/>
        <w:gridCol w:w="2094"/>
        <w:gridCol w:w="679"/>
        <w:gridCol w:w="809"/>
        <w:gridCol w:w="1451"/>
        <w:gridCol w:w="1711"/>
        <w:gridCol w:w="1451"/>
      </w:tblGrid>
      <w:tr w:rsidR="00B00514" w:rsidRPr="00643D81" w14:paraId="284B7B2D" w14:textId="77777777" w:rsidTr="00B00514">
        <w:trPr>
          <w:trHeight w:val="516"/>
          <w:jc w:val="center"/>
        </w:trPr>
        <w:tc>
          <w:tcPr>
            <w:tcW w:w="0" w:type="auto"/>
            <w:shd w:val="clear" w:color="auto" w:fill="auto"/>
            <w:hideMark/>
          </w:tcPr>
          <w:p w14:paraId="682D485E" w14:textId="77777777" w:rsidR="00643D81" w:rsidRPr="00643D81" w:rsidRDefault="00643D81" w:rsidP="00643D81">
            <w:pPr>
              <w:rPr>
                <w:b/>
                <w:bCs/>
                <w:sz w:val="26"/>
                <w:szCs w:val="26"/>
              </w:rPr>
            </w:pPr>
            <w:r w:rsidRPr="00643D81">
              <w:rPr>
                <w:b/>
                <w:bCs/>
                <w:sz w:val="26"/>
                <w:szCs w:val="26"/>
              </w:rPr>
              <w:t>VLAN</w:t>
            </w:r>
          </w:p>
        </w:tc>
        <w:tc>
          <w:tcPr>
            <w:tcW w:w="0" w:type="auto"/>
            <w:shd w:val="clear" w:color="auto" w:fill="auto"/>
            <w:hideMark/>
          </w:tcPr>
          <w:p w14:paraId="2C3E3C7B" w14:textId="5CC9816D" w:rsidR="00643D81" w:rsidRPr="00643D81" w:rsidRDefault="00785B87" w:rsidP="00643D81">
            <w:pPr>
              <w:rPr>
                <w:b/>
                <w:bCs/>
                <w:sz w:val="26"/>
                <w:szCs w:val="26"/>
              </w:rPr>
            </w:pPr>
            <w:r>
              <w:rPr>
                <w:b/>
                <w:bCs/>
                <w:sz w:val="26"/>
                <w:szCs w:val="26"/>
              </w:rPr>
              <w:t xml:space="preserve">TÊN </w:t>
            </w:r>
            <w:r w:rsidR="00643D81" w:rsidRPr="00643D81">
              <w:rPr>
                <w:b/>
                <w:bCs/>
                <w:sz w:val="26"/>
                <w:szCs w:val="26"/>
              </w:rPr>
              <w:t>VLAN</w:t>
            </w:r>
            <w:r>
              <w:rPr>
                <w:b/>
                <w:bCs/>
                <w:sz w:val="26"/>
                <w:szCs w:val="26"/>
              </w:rPr>
              <w:t xml:space="preserve"> </w:t>
            </w:r>
          </w:p>
        </w:tc>
        <w:tc>
          <w:tcPr>
            <w:tcW w:w="0" w:type="auto"/>
            <w:shd w:val="clear" w:color="auto" w:fill="auto"/>
            <w:hideMark/>
          </w:tcPr>
          <w:p w14:paraId="6AA2F799" w14:textId="77777777" w:rsidR="00643D81" w:rsidRPr="00643D81" w:rsidRDefault="00643D81" w:rsidP="00643D81">
            <w:pPr>
              <w:rPr>
                <w:b/>
                <w:bCs/>
                <w:sz w:val="26"/>
                <w:szCs w:val="26"/>
              </w:rPr>
            </w:pPr>
            <w:r w:rsidRPr="00643D81">
              <w:rPr>
                <w:b/>
                <w:bCs/>
                <w:sz w:val="26"/>
                <w:szCs w:val="26"/>
              </w:rPr>
              <w:t>Số host yêu cầu</w:t>
            </w:r>
          </w:p>
        </w:tc>
        <w:tc>
          <w:tcPr>
            <w:tcW w:w="0" w:type="auto"/>
            <w:shd w:val="clear" w:color="auto" w:fill="auto"/>
            <w:hideMark/>
          </w:tcPr>
          <w:p w14:paraId="09019C46" w14:textId="77777777" w:rsidR="00643D81" w:rsidRPr="00643D81" w:rsidRDefault="00643D81" w:rsidP="00643D81">
            <w:pPr>
              <w:rPr>
                <w:b/>
                <w:bCs/>
                <w:sz w:val="26"/>
                <w:szCs w:val="26"/>
              </w:rPr>
            </w:pPr>
            <w:r w:rsidRPr="00643D81">
              <w:rPr>
                <w:b/>
                <w:bCs/>
                <w:sz w:val="26"/>
                <w:szCs w:val="26"/>
              </w:rPr>
              <w:t>Slash</w:t>
            </w:r>
          </w:p>
        </w:tc>
        <w:tc>
          <w:tcPr>
            <w:tcW w:w="0" w:type="auto"/>
            <w:shd w:val="clear" w:color="auto" w:fill="auto"/>
            <w:hideMark/>
          </w:tcPr>
          <w:p w14:paraId="1DD4EE4B" w14:textId="11FC61F3" w:rsidR="00643D81" w:rsidRPr="00643D81" w:rsidRDefault="004974EB" w:rsidP="00643D81">
            <w:pPr>
              <w:rPr>
                <w:b/>
                <w:bCs/>
                <w:sz w:val="26"/>
                <w:szCs w:val="26"/>
              </w:rPr>
            </w:pPr>
            <w:r>
              <w:rPr>
                <w:b/>
                <w:bCs/>
                <w:sz w:val="26"/>
                <w:szCs w:val="26"/>
              </w:rPr>
              <w:t>Địa chỉ mạng</w:t>
            </w:r>
          </w:p>
        </w:tc>
        <w:tc>
          <w:tcPr>
            <w:tcW w:w="0" w:type="auto"/>
            <w:shd w:val="clear" w:color="auto" w:fill="auto"/>
            <w:hideMark/>
          </w:tcPr>
          <w:p w14:paraId="0CC663F4" w14:textId="77777777" w:rsidR="00643D81" w:rsidRPr="00643D81" w:rsidRDefault="00643D81" w:rsidP="00643D81">
            <w:pPr>
              <w:rPr>
                <w:b/>
                <w:bCs/>
                <w:sz w:val="26"/>
                <w:szCs w:val="26"/>
              </w:rPr>
            </w:pPr>
            <w:r w:rsidRPr="00643D81">
              <w:rPr>
                <w:b/>
                <w:bCs/>
                <w:sz w:val="26"/>
                <w:szCs w:val="26"/>
              </w:rPr>
              <w:t>Dải IP khả dụng</w:t>
            </w:r>
          </w:p>
        </w:tc>
        <w:tc>
          <w:tcPr>
            <w:tcW w:w="0" w:type="auto"/>
            <w:shd w:val="clear" w:color="auto" w:fill="auto"/>
            <w:hideMark/>
          </w:tcPr>
          <w:p w14:paraId="31F53DAA" w14:textId="77777777" w:rsidR="00643D81" w:rsidRPr="00643D81" w:rsidRDefault="00643D81" w:rsidP="00643D81">
            <w:pPr>
              <w:rPr>
                <w:b/>
                <w:bCs/>
                <w:sz w:val="26"/>
                <w:szCs w:val="26"/>
              </w:rPr>
            </w:pPr>
            <w:r w:rsidRPr="00643D81">
              <w:rPr>
                <w:b/>
                <w:bCs/>
                <w:sz w:val="26"/>
                <w:szCs w:val="26"/>
              </w:rPr>
              <w:t>Gateway</w:t>
            </w:r>
          </w:p>
        </w:tc>
      </w:tr>
      <w:tr w:rsidR="00B00514" w:rsidRPr="00643D81" w14:paraId="175E87AC" w14:textId="77777777" w:rsidTr="00B00514">
        <w:trPr>
          <w:trHeight w:val="507"/>
          <w:jc w:val="center"/>
        </w:trPr>
        <w:tc>
          <w:tcPr>
            <w:tcW w:w="0" w:type="auto"/>
            <w:shd w:val="clear" w:color="auto" w:fill="DBE5F1" w:themeFill="accent1" w:themeFillTint="33"/>
            <w:hideMark/>
          </w:tcPr>
          <w:p w14:paraId="72C12DB5" w14:textId="77777777" w:rsidR="00643D81" w:rsidRPr="00643D81" w:rsidRDefault="00643D81" w:rsidP="00643D81">
            <w:pPr>
              <w:rPr>
                <w:sz w:val="26"/>
                <w:szCs w:val="26"/>
              </w:rPr>
            </w:pPr>
            <w:r w:rsidRPr="00643D81">
              <w:rPr>
                <w:sz w:val="26"/>
                <w:szCs w:val="26"/>
              </w:rPr>
              <w:t>10</w:t>
            </w:r>
          </w:p>
        </w:tc>
        <w:tc>
          <w:tcPr>
            <w:tcW w:w="0" w:type="auto"/>
            <w:shd w:val="clear" w:color="auto" w:fill="DBE5F1" w:themeFill="accent1" w:themeFillTint="33"/>
            <w:hideMark/>
          </w:tcPr>
          <w:p w14:paraId="78037A14" w14:textId="77777777" w:rsidR="00643D81" w:rsidRPr="00643D81" w:rsidRDefault="00643D81" w:rsidP="00643D81">
            <w:pPr>
              <w:rPr>
                <w:sz w:val="26"/>
                <w:szCs w:val="26"/>
              </w:rPr>
            </w:pPr>
            <w:r w:rsidRPr="00643D81">
              <w:rPr>
                <w:sz w:val="26"/>
                <w:szCs w:val="26"/>
              </w:rPr>
              <w:t>UNIT1</w:t>
            </w:r>
          </w:p>
        </w:tc>
        <w:tc>
          <w:tcPr>
            <w:tcW w:w="0" w:type="auto"/>
            <w:shd w:val="clear" w:color="auto" w:fill="DBE5F1" w:themeFill="accent1" w:themeFillTint="33"/>
            <w:hideMark/>
          </w:tcPr>
          <w:p w14:paraId="386F3EE3" w14:textId="77777777" w:rsidR="00643D81" w:rsidRPr="00643D81" w:rsidRDefault="00643D81" w:rsidP="00643D81">
            <w:pPr>
              <w:rPr>
                <w:sz w:val="26"/>
                <w:szCs w:val="26"/>
              </w:rPr>
            </w:pPr>
            <w:r w:rsidRPr="00643D81">
              <w:rPr>
                <w:sz w:val="26"/>
                <w:szCs w:val="26"/>
              </w:rPr>
              <w:t>200</w:t>
            </w:r>
          </w:p>
        </w:tc>
        <w:tc>
          <w:tcPr>
            <w:tcW w:w="0" w:type="auto"/>
            <w:shd w:val="clear" w:color="auto" w:fill="DBE5F1" w:themeFill="accent1" w:themeFillTint="33"/>
            <w:hideMark/>
          </w:tcPr>
          <w:p w14:paraId="1ECC5A6A" w14:textId="77777777" w:rsidR="00643D81" w:rsidRPr="00643D81" w:rsidRDefault="00643D81" w:rsidP="00643D81">
            <w:pPr>
              <w:rPr>
                <w:sz w:val="26"/>
                <w:szCs w:val="26"/>
              </w:rPr>
            </w:pPr>
            <w:r w:rsidRPr="00643D81">
              <w:rPr>
                <w:sz w:val="26"/>
                <w:szCs w:val="26"/>
              </w:rPr>
              <w:t>/24</w:t>
            </w:r>
          </w:p>
        </w:tc>
        <w:tc>
          <w:tcPr>
            <w:tcW w:w="0" w:type="auto"/>
            <w:shd w:val="clear" w:color="auto" w:fill="DBE5F1" w:themeFill="accent1" w:themeFillTint="33"/>
            <w:hideMark/>
          </w:tcPr>
          <w:p w14:paraId="20B56715" w14:textId="77777777" w:rsidR="00643D81" w:rsidRPr="00643D81" w:rsidRDefault="00643D81" w:rsidP="00643D81">
            <w:pPr>
              <w:rPr>
                <w:sz w:val="26"/>
                <w:szCs w:val="26"/>
              </w:rPr>
            </w:pPr>
            <w:r w:rsidRPr="00643D81">
              <w:rPr>
                <w:sz w:val="26"/>
                <w:szCs w:val="26"/>
              </w:rPr>
              <w:t>172.27.10.0</w:t>
            </w:r>
          </w:p>
        </w:tc>
        <w:tc>
          <w:tcPr>
            <w:tcW w:w="0" w:type="auto"/>
            <w:shd w:val="clear" w:color="auto" w:fill="DBE5F1" w:themeFill="accent1" w:themeFillTint="33"/>
            <w:hideMark/>
          </w:tcPr>
          <w:p w14:paraId="6A404A8C" w14:textId="77777777" w:rsidR="00643D81" w:rsidRPr="00643D81" w:rsidRDefault="00643D81" w:rsidP="00643D81">
            <w:pPr>
              <w:rPr>
                <w:sz w:val="26"/>
                <w:szCs w:val="26"/>
              </w:rPr>
            </w:pPr>
            <w:r w:rsidRPr="00643D81">
              <w:rPr>
                <w:sz w:val="26"/>
                <w:szCs w:val="26"/>
              </w:rPr>
              <w:t>172.27.10.1 - 172.27.10.254</w:t>
            </w:r>
          </w:p>
        </w:tc>
        <w:tc>
          <w:tcPr>
            <w:tcW w:w="0" w:type="auto"/>
            <w:shd w:val="clear" w:color="auto" w:fill="DBE5F1" w:themeFill="accent1" w:themeFillTint="33"/>
            <w:hideMark/>
          </w:tcPr>
          <w:p w14:paraId="3F78C65C" w14:textId="77777777" w:rsidR="00643D81" w:rsidRPr="00643D81" w:rsidRDefault="00643D81" w:rsidP="00643D81">
            <w:pPr>
              <w:rPr>
                <w:sz w:val="26"/>
                <w:szCs w:val="26"/>
              </w:rPr>
            </w:pPr>
            <w:r w:rsidRPr="00643D81">
              <w:rPr>
                <w:sz w:val="26"/>
                <w:szCs w:val="26"/>
              </w:rPr>
              <w:t>172.27.10.1</w:t>
            </w:r>
          </w:p>
        </w:tc>
      </w:tr>
      <w:tr w:rsidR="00B00514" w:rsidRPr="00643D81" w14:paraId="5D5F39BC" w14:textId="77777777" w:rsidTr="00B00514">
        <w:trPr>
          <w:trHeight w:val="516"/>
          <w:jc w:val="center"/>
        </w:trPr>
        <w:tc>
          <w:tcPr>
            <w:tcW w:w="0" w:type="auto"/>
            <w:hideMark/>
          </w:tcPr>
          <w:p w14:paraId="20879991" w14:textId="77777777" w:rsidR="00643D81" w:rsidRPr="00643D81" w:rsidRDefault="00643D81" w:rsidP="00643D81">
            <w:pPr>
              <w:rPr>
                <w:sz w:val="26"/>
                <w:szCs w:val="26"/>
              </w:rPr>
            </w:pPr>
            <w:r w:rsidRPr="00643D81">
              <w:rPr>
                <w:sz w:val="26"/>
                <w:szCs w:val="26"/>
              </w:rPr>
              <w:t>20</w:t>
            </w:r>
          </w:p>
        </w:tc>
        <w:tc>
          <w:tcPr>
            <w:tcW w:w="0" w:type="auto"/>
            <w:hideMark/>
          </w:tcPr>
          <w:p w14:paraId="0D1B1F7A" w14:textId="77777777" w:rsidR="00643D81" w:rsidRPr="00643D81" w:rsidRDefault="00643D81" w:rsidP="00643D81">
            <w:pPr>
              <w:rPr>
                <w:sz w:val="26"/>
                <w:szCs w:val="26"/>
              </w:rPr>
            </w:pPr>
            <w:r w:rsidRPr="00643D81">
              <w:rPr>
                <w:sz w:val="26"/>
                <w:szCs w:val="26"/>
              </w:rPr>
              <w:t>UNIT2</w:t>
            </w:r>
          </w:p>
        </w:tc>
        <w:tc>
          <w:tcPr>
            <w:tcW w:w="0" w:type="auto"/>
            <w:hideMark/>
          </w:tcPr>
          <w:p w14:paraId="64934FF4" w14:textId="77777777" w:rsidR="00643D81" w:rsidRPr="00643D81" w:rsidRDefault="00643D81" w:rsidP="00643D81">
            <w:pPr>
              <w:rPr>
                <w:sz w:val="26"/>
                <w:szCs w:val="26"/>
              </w:rPr>
            </w:pPr>
            <w:r w:rsidRPr="00643D81">
              <w:rPr>
                <w:sz w:val="26"/>
                <w:szCs w:val="26"/>
              </w:rPr>
              <w:t>300</w:t>
            </w:r>
          </w:p>
        </w:tc>
        <w:tc>
          <w:tcPr>
            <w:tcW w:w="0" w:type="auto"/>
            <w:hideMark/>
          </w:tcPr>
          <w:p w14:paraId="026F2C2B" w14:textId="77777777" w:rsidR="00643D81" w:rsidRPr="00643D81" w:rsidRDefault="00643D81" w:rsidP="00643D81">
            <w:pPr>
              <w:rPr>
                <w:sz w:val="26"/>
                <w:szCs w:val="26"/>
              </w:rPr>
            </w:pPr>
            <w:r w:rsidRPr="00643D81">
              <w:rPr>
                <w:sz w:val="26"/>
                <w:szCs w:val="26"/>
              </w:rPr>
              <w:t>/23</w:t>
            </w:r>
          </w:p>
        </w:tc>
        <w:tc>
          <w:tcPr>
            <w:tcW w:w="0" w:type="auto"/>
            <w:hideMark/>
          </w:tcPr>
          <w:p w14:paraId="7DFE3001" w14:textId="77777777" w:rsidR="00643D81" w:rsidRPr="00643D81" w:rsidRDefault="00643D81" w:rsidP="00643D81">
            <w:pPr>
              <w:rPr>
                <w:sz w:val="26"/>
                <w:szCs w:val="26"/>
              </w:rPr>
            </w:pPr>
            <w:r w:rsidRPr="00643D81">
              <w:rPr>
                <w:sz w:val="26"/>
                <w:szCs w:val="26"/>
              </w:rPr>
              <w:t>172.27.20.0</w:t>
            </w:r>
          </w:p>
        </w:tc>
        <w:tc>
          <w:tcPr>
            <w:tcW w:w="0" w:type="auto"/>
            <w:hideMark/>
          </w:tcPr>
          <w:p w14:paraId="1B849406" w14:textId="77777777" w:rsidR="00643D81" w:rsidRPr="00643D81" w:rsidRDefault="00643D81" w:rsidP="00643D81">
            <w:pPr>
              <w:rPr>
                <w:sz w:val="26"/>
                <w:szCs w:val="26"/>
              </w:rPr>
            </w:pPr>
            <w:r w:rsidRPr="00643D81">
              <w:rPr>
                <w:sz w:val="26"/>
                <w:szCs w:val="26"/>
              </w:rPr>
              <w:t>172.27.20.1 - 172.27.21.254</w:t>
            </w:r>
          </w:p>
        </w:tc>
        <w:tc>
          <w:tcPr>
            <w:tcW w:w="0" w:type="auto"/>
            <w:hideMark/>
          </w:tcPr>
          <w:p w14:paraId="482F65BF" w14:textId="77777777" w:rsidR="00643D81" w:rsidRPr="00643D81" w:rsidRDefault="00643D81" w:rsidP="00643D81">
            <w:pPr>
              <w:rPr>
                <w:sz w:val="26"/>
                <w:szCs w:val="26"/>
              </w:rPr>
            </w:pPr>
            <w:r w:rsidRPr="00643D81">
              <w:rPr>
                <w:sz w:val="26"/>
                <w:szCs w:val="26"/>
              </w:rPr>
              <w:t>172.27.20.1</w:t>
            </w:r>
          </w:p>
        </w:tc>
      </w:tr>
      <w:tr w:rsidR="00B00514" w:rsidRPr="00643D81" w14:paraId="59CD130D" w14:textId="77777777" w:rsidTr="00B00514">
        <w:trPr>
          <w:trHeight w:val="516"/>
          <w:jc w:val="center"/>
        </w:trPr>
        <w:tc>
          <w:tcPr>
            <w:tcW w:w="0" w:type="auto"/>
            <w:shd w:val="clear" w:color="auto" w:fill="DBE5F1" w:themeFill="accent1" w:themeFillTint="33"/>
            <w:hideMark/>
          </w:tcPr>
          <w:p w14:paraId="2936C9F9" w14:textId="77777777" w:rsidR="00643D81" w:rsidRPr="00643D81" w:rsidRDefault="00643D81" w:rsidP="00643D81">
            <w:pPr>
              <w:rPr>
                <w:sz w:val="26"/>
                <w:szCs w:val="26"/>
              </w:rPr>
            </w:pPr>
            <w:r w:rsidRPr="00643D81">
              <w:rPr>
                <w:sz w:val="26"/>
                <w:szCs w:val="26"/>
              </w:rPr>
              <w:t>30</w:t>
            </w:r>
          </w:p>
        </w:tc>
        <w:tc>
          <w:tcPr>
            <w:tcW w:w="0" w:type="auto"/>
            <w:shd w:val="clear" w:color="auto" w:fill="DBE5F1" w:themeFill="accent1" w:themeFillTint="33"/>
            <w:hideMark/>
          </w:tcPr>
          <w:p w14:paraId="35EF25C8" w14:textId="77777777" w:rsidR="00643D81" w:rsidRPr="00643D81" w:rsidRDefault="00643D81" w:rsidP="00643D81">
            <w:pPr>
              <w:rPr>
                <w:sz w:val="26"/>
                <w:szCs w:val="26"/>
              </w:rPr>
            </w:pPr>
            <w:r w:rsidRPr="00643D81">
              <w:rPr>
                <w:sz w:val="26"/>
                <w:szCs w:val="26"/>
              </w:rPr>
              <w:t>UNIT3</w:t>
            </w:r>
          </w:p>
        </w:tc>
        <w:tc>
          <w:tcPr>
            <w:tcW w:w="0" w:type="auto"/>
            <w:shd w:val="clear" w:color="auto" w:fill="DBE5F1" w:themeFill="accent1" w:themeFillTint="33"/>
            <w:hideMark/>
          </w:tcPr>
          <w:p w14:paraId="328938B5" w14:textId="77777777" w:rsidR="00643D81" w:rsidRPr="00643D81" w:rsidRDefault="00643D81" w:rsidP="00643D81">
            <w:pPr>
              <w:rPr>
                <w:sz w:val="26"/>
                <w:szCs w:val="26"/>
              </w:rPr>
            </w:pPr>
            <w:r w:rsidRPr="00643D81">
              <w:rPr>
                <w:sz w:val="26"/>
                <w:szCs w:val="26"/>
              </w:rPr>
              <w:t>100</w:t>
            </w:r>
          </w:p>
        </w:tc>
        <w:tc>
          <w:tcPr>
            <w:tcW w:w="0" w:type="auto"/>
            <w:shd w:val="clear" w:color="auto" w:fill="DBE5F1" w:themeFill="accent1" w:themeFillTint="33"/>
            <w:hideMark/>
          </w:tcPr>
          <w:p w14:paraId="5551436E" w14:textId="77777777" w:rsidR="00643D81" w:rsidRPr="00643D81" w:rsidRDefault="00643D81" w:rsidP="00643D81">
            <w:pPr>
              <w:rPr>
                <w:sz w:val="26"/>
                <w:szCs w:val="26"/>
              </w:rPr>
            </w:pPr>
            <w:r w:rsidRPr="00643D81">
              <w:rPr>
                <w:sz w:val="26"/>
                <w:szCs w:val="26"/>
              </w:rPr>
              <w:t>/25</w:t>
            </w:r>
          </w:p>
        </w:tc>
        <w:tc>
          <w:tcPr>
            <w:tcW w:w="0" w:type="auto"/>
            <w:shd w:val="clear" w:color="auto" w:fill="DBE5F1" w:themeFill="accent1" w:themeFillTint="33"/>
            <w:hideMark/>
          </w:tcPr>
          <w:p w14:paraId="2994BE56" w14:textId="77777777" w:rsidR="00643D81" w:rsidRPr="00643D81" w:rsidRDefault="00643D81" w:rsidP="00643D81">
            <w:pPr>
              <w:rPr>
                <w:sz w:val="26"/>
                <w:szCs w:val="26"/>
              </w:rPr>
            </w:pPr>
            <w:r w:rsidRPr="00643D81">
              <w:rPr>
                <w:sz w:val="26"/>
                <w:szCs w:val="26"/>
              </w:rPr>
              <w:t>172.27.30.0</w:t>
            </w:r>
          </w:p>
        </w:tc>
        <w:tc>
          <w:tcPr>
            <w:tcW w:w="0" w:type="auto"/>
            <w:shd w:val="clear" w:color="auto" w:fill="DBE5F1" w:themeFill="accent1" w:themeFillTint="33"/>
            <w:hideMark/>
          </w:tcPr>
          <w:p w14:paraId="4A56A7E2" w14:textId="77777777" w:rsidR="00643D81" w:rsidRPr="00643D81" w:rsidRDefault="00643D81" w:rsidP="00643D81">
            <w:pPr>
              <w:rPr>
                <w:sz w:val="26"/>
                <w:szCs w:val="26"/>
              </w:rPr>
            </w:pPr>
            <w:r w:rsidRPr="00643D81">
              <w:rPr>
                <w:sz w:val="26"/>
                <w:szCs w:val="26"/>
              </w:rPr>
              <w:t>172.27.30.1 - 172.27.30.126</w:t>
            </w:r>
          </w:p>
        </w:tc>
        <w:tc>
          <w:tcPr>
            <w:tcW w:w="0" w:type="auto"/>
            <w:shd w:val="clear" w:color="auto" w:fill="DBE5F1" w:themeFill="accent1" w:themeFillTint="33"/>
            <w:hideMark/>
          </w:tcPr>
          <w:p w14:paraId="79735D3E" w14:textId="77777777" w:rsidR="00643D81" w:rsidRPr="00643D81" w:rsidRDefault="00643D81" w:rsidP="00643D81">
            <w:pPr>
              <w:rPr>
                <w:sz w:val="26"/>
                <w:szCs w:val="26"/>
              </w:rPr>
            </w:pPr>
            <w:r w:rsidRPr="00643D81">
              <w:rPr>
                <w:sz w:val="26"/>
                <w:szCs w:val="26"/>
              </w:rPr>
              <w:t>172.27.30.1</w:t>
            </w:r>
          </w:p>
        </w:tc>
      </w:tr>
      <w:tr w:rsidR="00B00514" w:rsidRPr="00643D81" w14:paraId="10A0DA5E" w14:textId="77777777" w:rsidTr="00B00514">
        <w:trPr>
          <w:trHeight w:val="507"/>
          <w:jc w:val="center"/>
        </w:trPr>
        <w:tc>
          <w:tcPr>
            <w:tcW w:w="0" w:type="auto"/>
            <w:hideMark/>
          </w:tcPr>
          <w:p w14:paraId="2B60B98F" w14:textId="77777777" w:rsidR="00643D81" w:rsidRPr="00643D81" w:rsidRDefault="00643D81" w:rsidP="00643D81">
            <w:pPr>
              <w:rPr>
                <w:sz w:val="26"/>
                <w:szCs w:val="26"/>
              </w:rPr>
            </w:pPr>
            <w:r w:rsidRPr="00643D81">
              <w:rPr>
                <w:sz w:val="26"/>
                <w:szCs w:val="26"/>
              </w:rPr>
              <w:t>40</w:t>
            </w:r>
          </w:p>
        </w:tc>
        <w:tc>
          <w:tcPr>
            <w:tcW w:w="0" w:type="auto"/>
            <w:hideMark/>
          </w:tcPr>
          <w:p w14:paraId="38BB62A4" w14:textId="77777777" w:rsidR="00643D81" w:rsidRPr="00643D81" w:rsidRDefault="00643D81" w:rsidP="00643D81">
            <w:pPr>
              <w:rPr>
                <w:sz w:val="26"/>
                <w:szCs w:val="26"/>
              </w:rPr>
            </w:pPr>
            <w:r w:rsidRPr="00643D81">
              <w:rPr>
                <w:sz w:val="26"/>
                <w:szCs w:val="26"/>
              </w:rPr>
              <w:t>GUEST</w:t>
            </w:r>
          </w:p>
        </w:tc>
        <w:tc>
          <w:tcPr>
            <w:tcW w:w="0" w:type="auto"/>
            <w:hideMark/>
          </w:tcPr>
          <w:p w14:paraId="07C3F031" w14:textId="77777777" w:rsidR="00643D81" w:rsidRPr="00643D81" w:rsidRDefault="00643D81" w:rsidP="00643D81">
            <w:pPr>
              <w:rPr>
                <w:sz w:val="26"/>
                <w:szCs w:val="26"/>
              </w:rPr>
            </w:pPr>
            <w:r w:rsidRPr="00643D81">
              <w:rPr>
                <w:sz w:val="26"/>
                <w:szCs w:val="26"/>
              </w:rPr>
              <w:t>50</w:t>
            </w:r>
          </w:p>
        </w:tc>
        <w:tc>
          <w:tcPr>
            <w:tcW w:w="0" w:type="auto"/>
            <w:hideMark/>
          </w:tcPr>
          <w:p w14:paraId="02E24DA3" w14:textId="77777777" w:rsidR="00643D81" w:rsidRPr="00643D81" w:rsidRDefault="00643D81" w:rsidP="00643D81">
            <w:pPr>
              <w:rPr>
                <w:sz w:val="26"/>
                <w:szCs w:val="26"/>
              </w:rPr>
            </w:pPr>
            <w:r w:rsidRPr="00643D81">
              <w:rPr>
                <w:sz w:val="26"/>
                <w:szCs w:val="26"/>
              </w:rPr>
              <w:t>/26</w:t>
            </w:r>
          </w:p>
        </w:tc>
        <w:tc>
          <w:tcPr>
            <w:tcW w:w="0" w:type="auto"/>
            <w:hideMark/>
          </w:tcPr>
          <w:p w14:paraId="3EC924C8" w14:textId="77777777" w:rsidR="00643D81" w:rsidRPr="00643D81" w:rsidRDefault="00643D81" w:rsidP="00643D81">
            <w:pPr>
              <w:rPr>
                <w:sz w:val="26"/>
                <w:szCs w:val="26"/>
              </w:rPr>
            </w:pPr>
            <w:r w:rsidRPr="00643D81">
              <w:rPr>
                <w:sz w:val="26"/>
                <w:szCs w:val="26"/>
              </w:rPr>
              <w:t>172.27.40.0</w:t>
            </w:r>
          </w:p>
        </w:tc>
        <w:tc>
          <w:tcPr>
            <w:tcW w:w="0" w:type="auto"/>
            <w:hideMark/>
          </w:tcPr>
          <w:p w14:paraId="4594D9D6" w14:textId="77777777" w:rsidR="00643D81" w:rsidRPr="00643D81" w:rsidRDefault="00643D81" w:rsidP="00643D81">
            <w:pPr>
              <w:rPr>
                <w:sz w:val="26"/>
                <w:szCs w:val="26"/>
              </w:rPr>
            </w:pPr>
            <w:r w:rsidRPr="00643D81">
              <w:rPr>
                <w:sz w:val="26"/>
                <w:szCs w:val="26"/>
              </w:rPr>
              <w:t>172.27.40.1 - 172.27.40.62</w:t>
            </w:r>
          </w:p>
        </w:tc>
        <w:tc>
          <w:tcPr>
            <w:tcW w:w="0" w:type="auto"/>
            <w:hideMark/>
          </w:tcPr>
          <w:p w14:paraId="7A75B4AA" w14:textId="77777777" w:rsidR="00643D81" w:rsidRPr="00643D81" w:rsidRDefault="00643D81" w:rsidP="00643D81">
            <w:pPr>
              <w:rPr>
                <w:sz w:val="26"/>
                <w:szCs w:val="26"/>
              </w:rPr>
            </w:pPr>
            <w:r w:rsidRPr="00643D81">
              <w:rPr>
                <w:sz w:val="26"/>
                <w:szCs w:val="26"/>
              </w:rPr>
              <w:t>172.27.40.1</w:t>
            </w:r>
          </w:p>
        </w:tc>
      </w:tr>
      <w:tr w:rsidR="00B00514" w:rsidRPr="00643D81" w14:paraId="3AEEECA7" w14:textId="77777777" w:rsidTr="00B00514">
        <w:trPr>
          <w:trHeight w:val="516"/>
          <w:jc w:val="center"/>
        </w:trPr>
        <w:tc>
          <w:tcPr>
            <w:tcW w:w="0" w:type="auto"/>
            <w:shd w:val="clear" w:color="auto" w:fill="DBE5F1" w:themeFill="accent1" w:themeFillTint="33"/>
            <w:hideMark/>
          </w:tcPr>
          <w:p w14:paraId="05E5FE53" w14:textId="77777777" w:rsidR="00643D81" w:rsidRPr="00643D81" w:rsidRDefault="00643D81" w:rsidP="00643D81">
            <w:pPr>
              <w:rPr>
                <w:sz w:val="26"/>
                <w:szCs w:val="26"/>
              </w:rPr>
            </w:pPr>
            <w:r w:rsidRPr="00643D81">
              <w:rPr>
                <w:sz w:val="26"/>
                <w:szCs w:val="26"/>
              </w:rPr>
              <w:t>50</w:t>
            </w:r>
          </w:p>
        </w:tc>
        <w:tc>
          <w:tcPr>
            <w:tcW w:w="0" w:type="auto"/>
            <w:shd w:val="clear" w:color="auto" w:fill="DBE5F1" w:themeFill="accent1" w:themeFillTint="33"/>
            <w:hideMark/>
          </w:tcPr>
          <w:p w14:paraId="635A7624" w14:textId="77777777" w:rsidR="00643D81" w:rsidRPr="00643D81" w:rsidRDefault="00643D81" w:rsidP="00643D81">
            <w:pPr>
              <w:rPr>
                <w:sz w:val="26"/>
                <w:szCs w:val="26"/>
              </w:rPr>
            </w:pPr>
            <w:r w:rsidRPr="00643D81">
              <w:rPr>
                <w:sz w:val="26"/>
                <w:szCs w:val="26"/>
              </w:rPr>
              <w:t>SERVERS</w:t>
            </w:r>
          </w:p>
        </w:tc>
        <w:tc>
          <w:tcPr>
            <w:tcW w:w="0" w:type="auto"/>
            <w:shd w:val="clear" w:color="auto" w:fill="DBE5F1" w:themeFill="accent1" w:themeFillTint="33"/>
            <w:hideMark/>
          </w:tcPr>
          <w:p w14:paraId="20732191" w14:textId="77777777" w:rsidR="00643D81" w:rsidRPr="00643D81" w:rsidRDefault="00643D81" w:rsidP="00643D81">
            <w:pPr>
              <w:rPr>
                <w:sz w:val="26"/>
                <w:szCs w:val="26"/>
              </w:rPr>
            </w:pPr>
            <w:r w:rsidRPr="00643D81">
              <w:rPr>
                <w:sz w:val="26"/>
                <w:szCs w:val="26"/>
              </w:rPr>
              <w:t>10</w:t>
            </w:r>
          </w:p>
        </w:tc>
        <w:tc>
          <w:tcPr>
            <w:tcW w:w="0" w:type="auto"/>
            <w:shd w:val="clear" w:color="auto" w:fill="DBE5F1" w:themeFill="accent1" w:themeFillTint="33"/>
            <w:hideMark/>
          </w:tcPr>
          <w:p w14:paraId="7BDB6D05" w14:textId="77777777" w:rsidR="00643D81" w:rsidRPr="00643D81" w:rsidRDefault="00643D81" w:rsidP="00643D81">
            <w:pPr>
              <w:rPr>
                <w:sz w:val="26"/>
                <w:szCs w:val="26"/>
              </w:rPr>
            </w:pPr>
            <w:r w:rsidRPr="00643D81">
              <w:rPr>
                <w:sz w:val="26"/>
                <w:szCs w:val="26"/>
              </w:rPr>
              <w:t>/28</w:t>
            </w:r>
          </w:p>
        </w:tc>
        <w:tc>
          <w:tcPr>
            <w:tcW w:w="0" w:type="auto"/>
            <w:shd w:val="clear" w:color="auto" w:fill="DBE5F1" w:themeFill="accent1" w:themeFillTint="33"/>
            <w:hideMark/>
          </w:tcPr>
          <w:p w14:paraId="2BF2659C" w14:textId="77777777" w:rsidR="00643D81" w:rsidRPr="00643D81" w:rsidRDefault="00643D81" w:rsidP="00643D81">
            <w:pPr>
              <w:rPr>
                <w:sz w:val="26"/>
                <w:szCs w:val="26"/>
              </w:rPr>
            </w:pPr>
            <w:r w:rsidRPr="00643D81">
              <w:rPr>
                <w:sz w:val="26"/>
                <w:szCs w:val="26"/>
              </w:rPr>
              <w:t>172.27.50.0</w:t>
            </w:r>
          </w:p>
        </w:tc>
        <w:tc>
          <w:tcPr>
            <w:tcW w:w="0" w:type="auto"/>
            <w:shd w:val="clear" w:color="auto" w:fill="DBE5F1" w:themeFill="accent1" w:themeFillTint="33"/>
            <w:hideMark/>
          </w:tcPr>
          <w:p w14:paraId="0D30D0D7" w14:textId="77777777" w:rsidR="00643D81" w:rsidRPr="00643D81" w:rsidRDefault="00643D81" w:rsidP="00643D81">
            <w:pPr>
              <w:rPr>
                <w:sz w:val="26"/>
                <w:szCs w:val="26"/>
              </w:rPr>
            </w:pPr>
            <w:r w:rsidRPr="00643D81">
              <w:rPr>
                <w:sz w:val="26"/>
                <w:szCs w:val="26"/>
              </w:rPr>
              <w:t>172.27.50.1 - 172.27.50.14</w:t>
            </w:r>
          </w:p>
        </w:tc>
        <w:tc>
          <w:tcPr>
            <w:tcW w:w="0" w:type="auto"/>
            <w:shd w:val="clear" w:color="auto" w:fill="DBE5F1" w:themeFill="accent1" w:themeFillTint="33"/>
            <w:hideMark/>
          </w:tcPr>
          <w:p w14:paraId="24C8804E" w14:textId="77777777" w:rsidR="00643D81" w:rsidRPr="00643D81" w:rsidRDefault="00643D81" w:rsidP="00643D81">
            <w:pPr>
              <w:rPr>
                <w:sz w:val="26"/>
                <w:szCs w:val="26"/>
              </w:rPr>
            </w:pPr>
            <w:r w:rsidRPr="00643D81">
              <w:rPr>
                <w:sz w:val="26"/>
                <w:szCs w:val="26"/>
              </w:rPr>
              <w:t>172.27.50.1</w:t>
            </w:r>
          </w:p>
        </w:tc>
      </w:tr>
      <w:tr w:rsidR="00B00514" w:rsidRPr="00643D81" w14:paraId="7507B949" w14:textId="77777777" w:rsidTr="00B00514">
        <w:trPr>
          <w:trHeight w:val="516"/>
          <w:jc w:val="center"/>
        </w:trPr>
        <w:tc>
          <w:tcPr>
            <w:tcW w:w="0" w:type="auto"/>
            <w:hideMark/>
          </w:tcPr>
          <w:p w14:paraId="7AF9A4F8" w14:textId="77777777" w:rsidR="00643D81" w:rsidRPr="00643D81" w:rsidRDefault="00643D81" w:rsidP="00643D81">
            <w:pPr>
              <w:rPr>
                <w:sz w:val="26"/>
                <w:szCs w:val="26"/>
              </w:rPr>
            </w:pPr>
            <w:r w:rsidRPr="00643D81">
              <w:rPr>
                <w:sz w:val="26"/>
                <w:szCs w:val="26"/>
              </w:rPr>
              <w:t>60</w:t>
            </w:r>
          </w:p>
        </w:tc>
        <w:tc>
          <w:tcPr>
            <w:tcW w:w="0" w:type="auto"/>
            <w:hideMark/>
          </w:tcPr>
          <w:p w14:paraId="563ACA49" w14:textId="77777777" w:rsidR="00643D81" w:rsidRPr="00643D81" w:rsidRDefault="00643D81" w:rsidP="00643D81">
            <w:pPr>
              <w:rPr>
                <w:sz w:val="26"/>
                <w:szCs w:val="26"/>
              </w:rPr>
            </w:pPr>
            <w:r w:rsidRPr="00643D81">
              <w:rPr>
                <w:sz w:val="26"/>
                <w:szCs w:val="26"/>
              </w:rPr>
              <w:t>MANAGEMENT</w:t>
            </w:r>
          </w:p>
        </w:tc>
        <w:tc>
          <w:tcPr>
            <w:tcW w:w="0" w:type="auto"/>
            <w:hideMark/>
          </w:tcPr>
          <w:p w14:paraId="286F26AA" w14:textId="77777777" w:rsidR="00643D81" w:rsidRPr="00643D81" w:rsidRDefault="00643D81" w:rsidP="00643D81">
            <w:pPr>
              <w:rPr>
                <w:sz w:val="26"/>
                <w:szCs w:val="26"/>
              </w:rPr>
            </w:pPr>
            <w:r w:rsidRPr="00643D81">
              <w:rPr>
                <w:sz w:val="26"/>
                <w:szCs w:val="26"/>
              </w:rPr>
              <w:t>20</w:t>
            </w:r>
          </w:p>
        </w:tc>
        <w:tc>
          <w:tcPr>
            <w:tcW w:w="0" w:type="auto"/>
            <w:hideMark/>
          </w:tcPr>
          <w:p w14:paraId="4B2B20EC" w14:textId="77777777" w:rsidR="00643D81" w:rsidRPr="00643D81" w:rsidRDefault="00643D81" w:rsidP="00643D81">
            <w:pPr>
              <w:rPr>
                <w:sz w:val="26"/>
                <w:szCs w:val="26"/>
              </w:rPr>
            </w:pPr>
            <w:r w:rsidRPr="00643D81">
              <w:rPr>
                <w:sz w:val="26"/>
                <w:szCs w:val="26"/>
              </w:rPr>
              <w:t>/27</w:t>
            </w:r>
          </w:p>
        </w:tc>
        <w:tc>
          <w:tcPr>
            <w:tcW w:w="0" w:type="auto"/>
            <w:hideMark/>
          </w:tcPr>
          <w:p w14:paraId="509ADD6B" w14:textId="77777777" w:rsidR="00643D81" w:rsidRPr="00643D81" w:rsidRDefault="00643D81" w:rsidP="00643D81">
            <w:pPr>
              <w:rPr>
                <w:sz w:val="26"/>
                <w:szCs w:val="26"/>
              </w:rPr>
            </w:pPr>
            <w:r w:rsidRPr="00643D81">
              <w:rPr>
                <w:sz w:val="26"/>
                <w:szCs w:val="26"/>
              </w:rPr>
              <w:t>172.27.60.0</w:t>
            </w:r>
          </w:p>
        </w:tc>
        <w:tc>
          <w:tcPr>
            <w:tcW w:w="0" w:type="auto"/>
            <w:hideMark/>
          </w:tcPr>
          <w:p w14:paraId="602D29FC" w14:textId="77777777" w:rsidR="00643D81" w:rsidRPr="00643D81" w:rsidRDefault="00643D81" w:rsidP="00643D81">
            <w:pPr>
              <w:rPr>
                <w:sz w:val="26"/>
                <w:szCs w:val="26"/>
              </w:rPr>
            </w:pPr>
            <w:r w:rsidRPr="00643D81">
              <w:rPr>
                <w:sz w:val="26"/>
                <w:szCs w:val="26"/>
              </w:rPr>
              <w:t>172.27.60.1 - 172.27.60.30</w:t>
            </w:r>
          </w:p>
        </w:tc>
        <w:tc>
          <w:tcPr>
            <w:tcW w:w="0" w:type="auto"/>
            <w:hideMark/>
          </w:tcPr>
          <w:p w14:paraId="3FB099C4" w14:textId="77777777" w:rsidR="00643D81" w:rsidRPr="00643D81" w:rsidRDefault="00643D81" w:rsidP="00643D81">
            <w:pPr>
              <w:rPr>
                <w:sz w:val="26"/>
                <w:szCs w:val="26"/>
              </w:rPr>
            </w:pPr>
            <w:r w:rsidRPr="00643D81">
              <w:rPr>
                <w:sz w:val="26"/>
                <w:szCs w:val="26"/>
              </w:rPr>
              <w:t>172.27.60.1</w:t>
            </w:r>
          </w:p>
        </w:tc>
      </w:tr>
    </w:tbl>
    <w:p w14:paraId="07ED2D40" w14:textId="21F91B0E" w:rsidR="00E31BDD" w:rsidRDefault="008C5F86" w:rsidP="008C5F86">
      <w:pPr>
        <w:pStyle w:val="Heading4"/>
      </w:pPr>
      <w:r>
        <w:t xml:space="preserve">Sơ đồ ipv4 cho </w:t>
      </w:r>
      <w:r w:rsidR="00421148">
        <w:t xml:space="preserve">các </w:t>
      </w:r>
      <w:r>
        <w:t>liên kết router</w:t>
      </w:r>
    </w:p>
    <w:p w14:paraId="645DEFF1" w14:textId="25ABDC12" w:rsidR="00B00514" w:rsidRPr="00B00514" w:rsidRDefault="00B00514" w:rsidP="00B00514">
      <w:pPr>
        <w:pStyle w:val="Nidungvnbn"/>
      </w:pPr>
      <w:r w:rsidRPr="00B00514">
        <w:t>Địa chỉ mạng sử dụng dải IP 200.0.100.0/30 là rất thích hợp cho các kết nối point-to-point, vì chỉ cần hai địa chỉ IP usable, một cho mỗi thiết bị đầu cuối. Việc sử dụng subnet /30 giúp tối ưu hóa tài nguyên IP, đảm bảo không lãng phí địa chỉ IP trong khi vẫn đảm bảo đủ số lượng địa chỉ cho kết nối giữa hai router. Hơn nữa, việc áp dụng dải địa chỉ public như 200.0.100.0/30 trong mô phỏng và thực hành cũng giúp người học hiểu rõ hơn về các tình huống mạng thực tế khi triển khai các kết nối WAN.</w:t>
      </w:r>
    </w:p>
    <w:p w14:paraId="35241CAB" w14:textId="21AB328D" w:rsidR="008C5F86" w:rsidRDefault="008C5F86" w:rsidP="00FD4A99">
      <w:pPr>
        <w:pStyle w:val="Caption"/>
      </w:pPr>
      <w:bookmarkStart w:id="36" w:name="_Toc197887510"/>
      <w:bookmarkStart w:id="37" w:name="_Toc198067206"/>
      <w:r>
        <w:lastRenderedPageBreak/>
        <w:t>Bảng 3.2 Sơ đồ ip</w:t>
      </w:r>
      <w:r w:rsidR="00FE1209">
        <w:t>v4</w:t>
      </w:r>
      <w:r>
        <w:t xml:space="preserve"> cho kết nối giữa các router</w:t>
      </w:r>
      <w:bookmarkEnd w:id="36"/>
      <w:bookmarkEnd w:id="37"/>
    </w:p>
    <w:tbl>
      <w:tblPr>
        <w:tblStyle w:val="TableGrid"/>
        <w:tblW w:w="9396" w:type="dxa"/>
        <w:tblInd w:w="-5" w:type="dxa"/>
        <w:tblLook w:val="04A0" w:firstRow="1" w:lastRow="0" w:firstColumn="1" w:lastColumn="0" w:noHBand="0" w:noVBand="1"/>
      </w:tblPr>
      <w:tblGrid>
        <w:gridCol w:w="1433"/>
        <w:gridCol w:w="1532"/>
        <w:gridCol w:w="809"/>
        <w:gridCol w:w="1971"/>
        <w:gridCol w:w="2070"/>
        <w:gridCol w:w="1581"/>
      </w:tblGrid>
      <w:tr w:rsidR="008C5F86" w:rsidRPr="008C5F86" w14:paraId="41BB7FAF" w14:textId="77777777" w:rsidTr="000B04D7">
        <w:trPr>
          <w:trHeight w:val="708"/>
        </w:trPr>
        <w:tc>
          <w:tcPr>
            <w:tcW w:w="0" w:type="auto"/>
            <w:shd w:val="clear" w:color="auto" w:fill="auto"/>
            <w:hideMark/>
          </w:tcPr>
          <w:p w14:paraId="456CA6EF" w14:textId="02A38EB5" w:rsidR="008C5F86" w:rsidRPr="008C5F86" w:rsidRDefault="00595646" w:rsidP="00F12788">
            <w:pPr>
              <w:rPr>
                <w:b/>
                <w:bCs/>
                <w:sz w:val="26"/>
                <w:szCs w:val="26"/>
              </w:rPr>
            </w:pPr>
            <w:r>
              <w:rPr>
                <w:b/>
                <w:bCs/>
                <w:sz w:val="26"/>
                <w:szCs w:val="26"/>
              </w:rPr>
              <w:t>Kết nối</w:t>
            </w:r>
          </w:p>
        </w:tc>
        <w:tc>
          <w:tcPr>
            <w:tcW w:w="0" w:type="auto"/>
            <w:shd w:val="clear" w:color="auto" w:fill="auto"/>
            <w:hideMark/>
          </w:tcPr>
          <w:p w14:paraId="744CFE5B" w14:textId="754205E0" w:rsidR="008C5F86" w:rsidRPr="008C5F86" w:rsidRDefault="00595646" w:rsidP="00F12788">
            <w:pPr>
              <w:rPr>
                <w:b/>
                <w:bCs/>
                <w:sz w:val="26"/>
                <w:szCs w:val="26"/>
              </w:rPr>
            </w:pPr>
            <w:r>
              <w:rPr>
                <w:b/>
                <w:bCs/>
                <w:sz w:val="26"/>
                <w:szCs w:val="26"/>
              </w:rPr>
              <w:t>Địa chỉ mạng</w:t>
            </w:r>
          </w:p>
        </w:tc>
        <w:tc>
          <w:tcPr>
            <w:tcW w:w="0" w:type="auto"/>
            <w:shd w:val="clear" w:color="auto" w:fill="auto"/>
            <w:hideMark/>
          </w:tcPr>
          <w:p w14:paraId="48C6D99A" w14:textId="77777777" w:rsidR="008C5F86" w:rsidRPr="008C5F86" w:rsidRDefault="008C5F86" w:rsidP="00F12788">
            <w:pPr>
              <w:rPr>
                <w:b/>
                <w:bCs/>
                <w:sz w:val="26"/>
                <w:szCs w:val="26"/>
              </w:rPr>
            </w:pPr>
            <w:r w:rsidRPr="008C5F86">
              <w:rPr>
                <w:b/>
                <w:bCs/>
                <w:sz w:val="26"/>
                <w:szCs w:val="26"/>
              </w:rPr>
              <w:t>Slash</w:t>
            </w:r>
          </w:p>
        </w:tc>
        <w:tc>
          <w:tcPr>
            <w:tcW w:w="0" w:type="auto"/>
            <w:shd w:val="clear" w:color="auto" w:fill="auto"/>
            <w:hideMark/>
          </w:tcPr>
          <w:p w14:paraId="0F96BC32" w14:textId="77777777" w:rsidR="008C5F86" w:rsidRPr="008C5F86" w:rsidRDefault="008C5F86" w:rsidP="00F12788">
            <w:pPr>
              <w:rPr>
                <w:b/>
                <w:bCs/>
                <w:sz w:val="26"/>
                <w:szCs w:val="26"/>
              </w:rPr>
            </w:pPr>
            <w:r w:rsidRPr="008C5F86">
              <w:rPr>
                <w:b/>
                <w:bCs/>
                <w:sz w:val="26"/>
                <w:szCs w:val="26"/>
              </w:rPr>
              <w:t>Mask</w:t>
            </w:r>
          </w:p>
        </w:tc>
        <w:tc>
          <w:tcPr>
            <w:tcW w:w="0" w:type="auto"/>
            <w:shd w:val="clear" w:color="auto" w:fill="auto"/>
            <w:hideMark/>
          </w:tcPr>
          <w:p w14:paraId="24BE7613" w14:textId="1F516A59" w:rsidR="008C5F86" w:rsidRPr="008C5F86" w:rsidRDefault="005D2CD2" w:rsidP="00F12788">
            <w:pPr>
              <w:rPr>
                <w:b/>
                <w:bCs/>
                <w:sz w:val="26"/>
                <w:szCs w:val="26"/>
              </w:rPr>
            </w:pPr>
            <w:r>
              <w:rPr>
                <w:b/>
                <w:bCs/>
                <w:sz w:val="26"/>
                <w:szCs w:val="26"/>
              </w:rPr>
              <w:t>Dải IP khả dụng</w:t>
            </w:r>
          </w:p>
        </w:tc>
        <w:tc>
          <w:tcPr>
            <w:tcW w:w="0" w:type="auto"/>
            <w:shd w:val="clear" w:color="auto" w:fill="auto"/>
            <w:hideMark/>
          </w:tcPr>
          <w:p w14:paraId="39C47B50" w14:textId="77777777" w:rsidR="008C5F86" w:rsidRPr="008C5F86" w:rsidRDefault="008C5F86" w:rsidP="00F12788">
            <w:pPr>
              <w:rPr>
                <w:b/>
                <w:bCs/>
                <w:sz w:val="26"/>
                <w:szCs w:val="26"/>
              </w:rPr>
            </w:pPr>
            <w:r w:rsidRPr="008C5F86">
              <w:rPr>
                <w:b/>
                <w:bCs/>
                <w:sz w:val="26"/>
                <w:szCs w:val="26"/>
              </w:rPr>
              <w:t>Broadcast</w:t>
            </w:r>
          </w:p>
        </w:tc>
      </w:tr>
      <w:tr w:rsidR="008C5F86" w:rsidRPr="008C5F86" w14:paraId="3912419C" w14:textId="77777777" w:rsidTr="00AC2660">
        <w:trPr>
          <w:trHeight w:val="950"/>
        </w:trPr>
        <w:tc>
          <w:tcPr>
            <w:tcW w:w="0" w:type="auto"/>
            <w:shd w:val="clear" w:color="auto" w:fill="DBE5F1" w:themeFill="accent1" w:themeFillTint="33"/>
            <w:hideMark/>
          </w:tcPr>
          <w:p w14:paraId="511E2B53" w14:textId="77777777" w:rsidR="008C5F86" w:rsidRPr="008C5F86" w:rsidRDefault="008C5F86" w:rsidP="00F12788">
            <w:pPr>
              <w:rPr>
                <w:sz w:val="26"/>
                <w:szCs w:val="26"/>
              </w:rPr>
            </w:pPr>
            <w:r w:rsidRPr="008C5F86">
              <w:rPr>
                <w:sz w:val="26"/>
                <w:szCs w:val="26"/>
              </w:rPr>
              <w:t>R7 ↔ R6</w:t>
            </w:r>
          </w:p>
        </w:tc>
        <w:tc>
          <w:tcPr>
            <w:tcW w:w="0" w:type="auto"/>
            <w:shd w:val="clear" w:color="auto" w:fill="DBE5F1" w:themeFill="accent1" w:themeFillTint="33"/>
            <w:hideMark/>
          </w:tcPr>
          <w:p w14:paraId="0D70E553" w14:textId="77777777" w:rsidR="008C5F86" w:rsidRPr="008C5F86" w:rsidRDefault="008C5F86" w:rsidP="00F12788">
            <w:pPr>
              <w:rPr>
                <w:sz w:val="26"/>
                <w:szCs w:val="26"/>
              </w:rPr>
            </w:pPr>
            <w:r w:rsidRPr="008C5F86">
              <w:rPr>
                <w:sz w:val="26"/>
                <w:szCs w:val="26"/>
              </w:rPr>
              <w:t>200.0.100.0</w:t>
            </w:r>
          </w:p>
        </w:tc>
        <w:tc>
          <w:tcPr>
            <w:tcW w:w="0" w:type="auto"/>
            <w:shd w:val="clear" w:color="auto" w:fill="DBE5F1" w:themeFill="accent1" w:themeFillTint="33"/>
            <w:hideMark/>
          </w:tcPr>
          <w:p w14:paraId="3F1A5048" w14:textId="77777777" w:rsidR="008C5F86" w:rsidRPr="008C5F86" w:rsidRDefault="008C5F86" w:rsidP="00F12788">
            <w:pPr>
              <w:rPr>
                <w:sz w:val="26"/>
                <w:szCs w:val="26"/>
              </w:rPr>
            </w:pPr>
            <w:r w:rsidRPr="008C5F86">
              <w:rPr>
                <w:sz w:val="26"/>
                <w:szCs w:val="26"/>
              </w:rPr>
              <w:t>/30</w:t>
            </w:r>
          </w:p>
        </w:tc>
        <w:tc>
          <w:tcPr>
            <w:tcW w:w="0" w:type="auto"/>
            <w:shd w:val="clear" w:color="auto" w:fill="DBE5F1" w:themeFill="accent1" w:themeFillTint="33"/>
            <w:hideMark/>
          </w:tcPr>
          <w:p w14:paraId="6F86BDA9" w14:textId="77777777" w:rsidR="008C5F86" w:rsidRPr="008C5F86" w:rsidRDefault="008C5F86" w:rsidP="00F12788">
            <w:pPr>
              <w:rPr>
                <w:sz w:val="26"/>
                <w:szCs w:val="26"/>
              </w:rPr>
            </w:pPr>
            <w:r w:rsidRPr="008C5F86">
              <w:rPr>
                <w:sz w:val="26"/>
                <w:szCs w:val="26"/>
              </w:rPr>
              <w:t>255.255.255.252</w:t>
            </w:r>
          </w:p>
        </w:tc>
        <w:tc>
          <w:tcPr>
            <w:tcW w:w="0" w:type="auto"/>
            <w:shd w:val="clear" w:color="auto" w:fill="DBE5F1" w:themeFill="accent1" w:themeFillTint="33"/>
            <w:hideMark/>
          </w:tcPr>
          <w:p w14:paraId="1F26DEA1" w14:textId="77777777" w:rsidR="008C5F86" w:rsidRPr="008C5F86" w:rsidRDefault="008C5F86" w:rsidP="00F12788">
            <w:pPr>
              <w:rPr>
                <w:sz w:val="26"/>
                <w:szCs w:val="26"/>
              </w:rPr>
            </w:pPr>
            <w:r w:rsidRPr="008C5F86">
              <w:rPr>
                <w:sz w:val="26"/>
                <w:szCs w:val="26"/>
              </w:rPr>
              <w:t>200.0.100.1 - 200.0.100.2</w:t>
            </w:r>
          </w:p>
        </w:tc>
        <w:tc>
          <w:tcPr>
            <w:tcW w:w="0" w:type="auto"/>
            <w:shd w:val="clear" w:color="auto" w:fill="DBE5F1" w:themeFill="accent1" w:themeFillTint="33"/>
            <w:hideMark/>
          </w:tcPr>
          <w:p w14:paraId="31377F0F" w14:textId="77777777" w:rsidR="008C5F86" w:rsidRPr="008C5F86" w:rsidRDefault="008C5F86" w:rsidP="00F12788">
            <w:pPr>
              <w:rPr>
                <w:sz w:val="26"/>
                <w:szCs w:val="26"/>
              </w:rPr>
            </w:pPr>
            <w:r w:rsidRPr="008C5F86">
              <w:rPr>
                <w:sz w:val="26"/>
                <w:szCs w:val="26"/>
              </w:rPr>
              <w:t>200.0.100.3</w:t>
            </w:r>
          </w:p>
        </w:tc>
      </w:tr>
      <w:tr w:rsidR="008C5F86" w:rsidRPr="008C5F86" w14:paraId="79630217" w14:textId="77777777" w:rsidTr="00AC2660">
        <w:trPr>
          <w:trHeight w:val="960"/>
        </w:trPr>
        <w:tc>
          <w:tcPr>
            <w:tcW w:w="0" w:type="auto"/>
            <w:hideMark/>
          </w:tcPr>
          <w:p w14:paraId="0C6BCB60" w14:textId="77777777" w:rsidR="008C5F86" w:rsidRPr="008C5F86" w:rsidRDefault="008C5F86" w:rsidP="00F12788">
            <w:pPr>
              <w:rPr>
                <w:sz w:val="26"/>
                <w:szCs w:val="26"/>
              </w:rPr>
            </w:pPr>
            <w:r w:rsidRPr="008C5F86">
              <w:rPr>
                <w:sz w:val="26"/>
                <w:szCs w:val="26"/>
              </w:rPr>
              <w:t>R7 ↔ R8</w:t>
            </w:r>
          </w:p>
        </w:tc>
        <w:tc>
          <w:tcPr>
            <w:tcW w:w="0" w:type="auto"/>
            <w:hideMark/>
          </w:tcPr>
          <w:p w14:paraId="1E65E337" w14:textId="77777777" w:rsidR="008C5F86" w:rsidRPr="008C5F86" w:rsidRDefault="008C5F86" w:rsidP="00F12788">
            <w:pPr>
              <w:rPr>
                <w:sz w:val="26"/>
                <w:szCs w:val="26"/>
              </w:rPr>
            </w:pPr>
            <w:r w:rsidRPr="008C5F86">
              <w:rPr>
                <w:sz w:val="26"/>
                <w:szCs w:val="26"/>
              </w:rPr>
              <w:t>200.0.100.4</w:t>
            </w:r>
          </w:p>
        </w:tc>
        <w:tc>
          <w:tcPr>
            <w:tcW w:w="0" w:type="auto"/>
            <w:hideMark/>
          </w:tcPr>
          <w:p w14:paraId="45CA7771" w14:textId="77777777" w:rsidR="008C5F86" w:rsidRPr="008C5F86" w:rsidRDefault="008C5F86" w:rsidP="00F12788">
            <w:pPr>
              <w:rPr>
                <w:sz w:val="26"/>
                <w:szCs w:val="26"/>
              </w:rPr>
            </w:pPr>
            <w:r w:rsidRPr="008C5F86">
              <w:rPr>
                <w:sz w:val="26"/>
                <w:szCs w:val="26"/>
              </w:rPr>
              <w:t>/30</w:t>
            </w:r>
          </w:p>
        </w:tc>
        <w:tc>
          <w:tcPr>
            <w:tcW w:w="0" w:type="auto"/>
            <w:hideMark/>
          </w:tcPr>
          <w:p w14:paraId="03550851" w14:textId="77777777" w:rsidR="008C5F86" w:rsidRPr="008C5F86" w:rsidRDefault="008C5F86" w:rsidP="00F12788">
            <w:pPr>
              <w:rPr>
                <w:sz w:val="26"/>
                <w:szCs w:val="26"/>
              </w:rPr>
            </w:pPr>
            <w:r w:rsidRPr="008C5F86">
              <w:rPr>
                <w:sz w:val="26"/>
                <w:szCs w:val="26"/>
              </w:rPr>
              <w:t>255.255.255.252</w:t>
            </w:r>
          </w:p>
        </w:tc>
        <w:tc>
          <w:tcPr>
            <w:tcW w:w="0" w:type="auto"/>
            <w:hideMark/>
          </w:tcPr>
          <w:p w14:paraId="702CABDE" w14:textId="77777777" w:rsidR="008C5F86" w:rsidRPr="008C5F86" w:rsidRDefault="008C5F86" w:rsidP="00F12788">
            <w:pPr>
              <w:rPr>
                <w:sz w:val="26"/>
                <w:szCs w:val="26"/>
              </w:rPr>
            </w:pPr>
            <w:r w:rsidRPr="008C5F86">
              <w:rPr>
                <w:sz w:val="26"/>
                <w:szCs w:val="26"/>
              </w:rPr>
              <w:t>200.0.100.5 - 200.0.100.6</w:t>
            </w:r>
          </w:p>
        </w:tc>
        <w:tc>
          <w:tcPr>
            <w:tcW w:w="0" w:type="auto"/>
            <w:hideMark/>
          </w:tcPr>
          <w:p w14:paraId="7CCA5670" w14:textId="77777777" w:rsidR="008C5F86" w:rsidRPr="008C5F86" w:rsidRDefault="008C5F86" w:rsidP="00F12788">
            <w:pPr>
              <w:rPr>
                <w:sz w:val="26"/>
                <w:szCs w:val="26"/>
              </w:rPr>
            </w:pPr>
            <w:r w:rsidRPr="008C5F86">
              <w:rPr>
                <w:sz w:val="26"/>
                <w:szCs w:val="26"/>
              </w:rPr>
              <w:t>200.0.100.7</w:t>
            </w:r>
          </w:p>
        </w:tc>
      </w:tr>
      <w:tr w:rsidR="008C5F86" w:rsidRPr="008C5F86" w14:paraId="53BFE22A" w14:textId="77777777" w:rsidTr="00AC2660">
        <w:trPr>
          <w:trHeight w:val="1203"/>
        </w:trPr>
        <w:tc>
          <w:tcPr>
            <w:tcW w:w="0" w:type="auto"/>
            <w:shd w:val="clear" w:color="auto" w:fill="DBE5F1" w:themeFill="accent1" w:themeFillTint="33"/>
            <w:hideMark/>
          </w:tcPr>
          <w:p w14:paraId="665432DA" w14:textId="77777777" w:rsidR="008C5F86" w:rsidRPr="008C5F86" w:rsidRDefault="008C5F86" w:rsidP="00F12788">
            <w:pPr>
              <w:rPr>
                <w:sz w:val="26"/>
                <w:szCs w:val="26"/>
              </w:rPr>
            </w:pPr>
            <w:r w:rsidRPr="008C5F86">
              <w:rPr>
                <w:sz w:val="26"/>
                <w:szCs w:val="26"/>
              </w:rPr>
              <w:t>R5 ↔ ACCESS</w:t>
            </w:r>
          </w:p>
        </w:tc>
        <w:tc>
          <w:tcPr>
            <w:tcW w:w="0" w:type="auto"/>
            <w:shd w:val="clear" w:color="auto" w:fill="DBE5F1" w:themeFill="accent1" w:themeFillTint="33"/>
            <w:hideMark/>
          </w:tcPr>
          <w:p w14:paraId="472FB0D5" w14:textId="77777777" w:rsidR="008C5F86" w:rsidRPr="008C5F86" w:rsidRDefault="008C5F86" w:rsidP="00F12788">
            <w:pPr>
              <w:rPr>
                <w:sz w:val="26"/>
                <w:szCs w:val="26"/>
              </w:rPr>
            </w:pPr>
            <w:r w:rsidRPr="008C5F86">
              <w:rPr>
                <w:sz w:val="26"/>
                <w:szCs w:val="26"/>
              </w:rPr>
              <w:t>200.0.100.8</w:t>
            </w:r>
          </w:p>
        </w:tc>
        <w:tc>
          <w:tcPr>
            <w:tcW w:w="0" w:type="auto"/>
            <w:shd w:val="clear" w:color="auto" w:fill="DBE5F1" w:themeFill="accent1" w:themeFillTint="33"/>
            <w:hideMark/>
          </w:tcPr>
          <w:p w14:paraId="0B9FBAD7" w14:textId="77777777" w:rsidR="008C5F86" w:rsidRPr="008C5F86" w:rsidRDefault="008C5F86" w:rsidP="00F12788">
            <w:pPr>
              <w:rPr>
                <w:sz w:val="26"/>
                <w:szCs w:val="26"/>
              </w:rPr>
            </w:pPr>
            <w:r w:rsidRPr="008C5F86">
              <w:rPr>
                <w:sz w:val="26"/>
                <w:szCs w:val="26"/>
              </w:rPr>
              <w:t>/30</w:t>
            </w:r>
          </w:p>
        </w:tc>
        <w:tc>
          <w:tcPr>
            <w:tcW w:w="0" w:type="auto"/>
            <w:shd w:val="clear" w:color="auto" w:fill="DBE5F1" w:themeFill="accent1" w:themeFillTint="33"/>
            <w:hideMark/>
          </w:tcPr>
          <w:p w14:paraId="09CF8D52" w14:textId="77777777" w:rsidR="008C5F86" w:rsidRPr="008C5F86" w:rsidRDefault="008C5F86" w:rsidP="00F12788">
            <w:pPr>
              <w:rPr>
                <w:sz w:val="26"/>
                <w:szCs w:val="26"/>
              </w:rPr>
            </w:pPr>
            <w:r w:rsidRPr="008C5F86">
              <w:rPr>
                <w:sz w:val="26"/>
                <w:szCs w:val="26"/>
              </w:rPr>
              <w:t>255.255.255.252</w:t>
            </w:r>
          </w:p>
        </w:tc>
        <w:tc>
          <w:tcPr>
            <w:tcW w:w="0" w:type="auto"/>
            <w:shd w:val="clear" w:color="auto" w:fill="DBE5F1" w:themeFill="accent1" w:themeFillTint="33"/>
            <w:hideMark/>
          </w:tcPr>
          <w:p w14:paraId="7A6D33A4" w14:textId="77777777" w:rsidR="008C5F86" w:rsidRPr="008C5F86" w:rsidRDefault="008C5F86" w:rsidP="00F12788">
            <w:pPr>
              <w:rPr>
                <w:sz w:val="26"/>
                <w:szCs w:val="26"/>
              </w:rPr>
            </w:pPr>
            <w:r w:rsidRPr="008C5F86">
              <w:rPr>
                <w:sz w:val="26"/>
                <w:szCs w:val="26"/>
              </w:rPr>
              <w:t>200.0.100.9 - 200.0.100.10</w:t>
            </w:r>
          </w:p>
        </w:tc>
        <w:tc>
          <w:tcPr>
            <w:tcW w:w="0" w:type="auto"/>
            <w:shd w:val="clear" w:color="auto" w:fill="DBE5F1" w:themeFill="accent1" w:themeFillTint="33"/>
            <w:hideMark/>
          </w:tcPr>
          <w:p w14:paraId="4A6304E7" w14:textId="77777777" w:rsidR="008C5F86" w:rsidRPr="008C5F86" w:rsidRDefault="008C5F86" w:rsidP="00F12788">
            <w:pPr>
              <w:rPr>
                <w:sz w:val="26"/>
                <w:szCs w:val="26"/>
              </w:rPr>
            </w:pPr>
            <w:r w:rsidRPr="008C5F86">
              <w:rPr>
                <w:sz w:val="26"/>
                <w:szCs w:val="26"/>
              </w:rPr>
              <w:t>200.0.100.11</w:t>
            </w:r>
          </w:p>
        </w:tc>
      </w:tr>
    </w:tbl>
    <w:p w14:paraId="4E1CF08A" w14:textId="77777777" w:rsidR="008C5F86" w:rsidRPr="00643D81" w:rsidRDefault="008C5F86" w:rsidP="00643D81"/>
    <w:p w14:paraId="60A9995C" w14:textId="2535CBE2" w:rsidR="0063666F" w:rsidRDefault="00615BFE" w:rsidP="007841C8">
      <w:pPr>
        <w:pStyle w:val="Heading3"/>
      </w:pPr>
      <w:bookmarkStart w:id="38" w:name="_Toc198046783"/>
      <w:r>
        <w:t>Sơ đồ Ipv6</w:t>
      </w:r>
      <w:bookmarkEnd w:id="38"/>
    </w:p>
    <w:p w14:paraId="24517B1F" w14:textId="38C4A5F6" w:rsidR="00421148" w:rsidRDefault="00421148" w:rsidP="00CA24F9">
      <w:pPr>
        <w:pStyle w:val="Heading4"/>
      </w:pPr>
      <w:r>
        <w:t>Sơ đồ ipv6 cho các vlan</w:t>
      </w:r>
    </w:p>
    <w:p w14:paraId="0D301ABB" w14:textId="77777777" w:rsidR="006665FA" w:rsidRPr="006665FA" w:rsidRDefault="006665FA" w:rsidP="006665FA">
      <w:pPr>
        <w:pStyle w:val="Nidungvnbn"/>
      </w:pPr>
      <w:r w:rsidRPr="006665FA">
        <w:t>Việc phân bổ địa chỉ IPv6 cho các VLAN tại khu vực trụ sở chính (HQ) dựa trên khối mạng được cấp là 2019:ABBA:CDDC::/48, tuân theo chuẩn phân chia subnet trong IPv6. Với khối /48, ta có thể chia thành hàng nghìn subnet /64 – đây là độ dài subnet tiêu chuẩn trong mạng IPv6, hỗ trợ các cơ chế tự động cấu hình địa chỉ như SLAAC, đồng thời cung cấp không gian địa chỉ cực lớn (2⁶⁴ địa chỉ cho mỗi subnet), đáp ứng tốt nhu cầu mở rộng lâu dài.</w:t>
      </w:r>
    </w:p>
    <w:p w14:paraId="097E2784" w14:textId="77777777" w:rsidR="006665FA" w:rsidRPr="006665FA" w:rsidRDefault="006665FA" w:rsidP="006665FA">
      <w:pPr>
        <w:pStyle w:val="Nidungvnbn"/>
      </w:pPr>
      <w:r w:rsidRPr="006665FA">
        <w:t>Từng VLAN tại HQ được gán một subnet riêng biệt từ những subnet đầu tiên trong khối /48, cụ thể theo thứ tự: VLAN 10 sử dụng subnet 2019:ABBA:CDDC:0::/64, VLAN 20 là 2019:ABBA:CDDC:1::/64, VLAN 30 là 2019:ABBA:CDDC:2::/64, tiếp theo VLAN 40 và 50 lần lượt là 2019:ABBA:CDDC:3::/64 và 2019:ABBA:CDDC:4::/64. Cách đánh số theo thứ tự tuyến tính này đảm bảo khả năng mở rộng, quản lý logic và thuận tiện trong giám sát hệ thống.</w:t>
      </w:r>
    </w:p>
    <w:p w14:paraId="47BEB38B" w14:textId="77777777" w:rsidR="006665FA" w:rsidRPr="006665FA" w:rsidRDefault="006665FA" w:rsidP="006665FA">
      <w:pPr>
        <w:pStyle w:val="Nidungvnbn"/>
      </w:pPr>
      <w:r w:rsidRPr="006665FA">
        <w:t xml:space="preserve">Trong mỗi subnet, gateway thường được đặt là địa chỉ đầu tiên – ví dụ, gateway cho VLAN 10 sẽ là 2019:ABBA:CDDC:0::1. Ngoài ra, mỗi gateway có thể </w:t>
      </w:r>
      <w:r w:rsidRPr="006665FA">
        <w:lastRenderedPageBreak/>
        <w:t>được cấu hình thêm địa chỉ Link-Local như FE80::1, FE80::1:1, v.v... để phục vụ cho việc định tuyến nội bộ sử dụng các giao thức như OSPFv3 hoặc EIGRP for IPv6.</w:t>
      </w:r>
    </w:p>
    <w:p w14:paraId="2478685C" w14:textId="78CF5F4C" w:rsidR="006665FA" w:rsidRPr="006665FA" w:rsidRDefault="006665FA" w:rsidP="006665FA">
      <w:pPr>
        <w:pStyle w:val="Nidungvnbn"/>
      </w:pPr>
      <w:r w:rsidRPr="006665FA">
        <w:t>Việc sử dụng cấu trúc đánh số đều đặn và theo thứ tự từ khối /48 không chỉ giúp đơn giản hóa công tác định tuyến – nhờ dễ dàng xác định mạng đích qua hậu tố subnet – mà còn giúp giảm thiểu lỗi cấu hình và tăng hiệu quả khi khắc phục sự cố. Đồng thời, đặc điểm của IPv6 cho phép gán nhiều địa chỉ (Global Unicast và Link-Local) trên cùng một interface, mang lại sự linh hoạt và khả năng tương thích cao trong vận hành mạng nội bộ.</w:t>
      </w:r>
    </w:p>
    <w:p w14:paraId="76E8EBB1" w14:textId="3C4CA8CA" w:rsidR="00BA75C1" w:rsidRPr="00FD4A99" w:rsidRDefault="00BA75C1" w:rsidP="00FD4A99">
      <w:pPr>
        <w:pStyle w:val="Caption"/>
      </w:pPr>
      <w:bookmarkStart w:id="39" w:name="_Toc197887511"/>
      <w:bookmarkStart w:id="40" w:name="_Toc198067207"/>
      <w:r w:rsidRPr="00FD4A99">
        <w:t xml:space="preserve">Bảng 3.3 </w:t>
      </w:r>
      <w:r w:rsidR="000B7AEF" w:rsidRPr="00FD4A99">
        <w:t>S</w:t>
      </w:r>
      <w:r w:rsidRPr="00FD4A99">
        <w:t>ơ đồ ipv6 cho các vlan</w:t>
      </w:r>
      <w:bookmarkEnd w:id="39"/>
      <w:bookmarkEnd w:id="40"/>
    </w:p>
    <w:tbl>
      <w:tblPr>
        <w:tblStyle w:val="TableGrid"/>
        <w:tblW w:w="0" w:type="auto"/>
        <w:tblLook w:val="04A0" w:firstRow="1" w:lastRow="0" w:firstColumn="1" w:lastColumn="0" w:noHBand="0" w:noVBand="1"/>
      </w:tblPr>
      <w:tblGrid>
        <w:gridCol w:w="953"/>
        <w:gridCol w:w="3005"/>
        <w:gridCol w:w="3135"/>
        <w:gridCol w:w="1684"/>
      </w:tblGrid>
      <w:tr w:rsidR="001B72F7" w:rsidRPr="001B72F7" w14:paraId="2D816764" w14:textId="77777777" w:rsidTr="001B72F7">
        <w:tc>
          <w:tcPr>
            <w:tcW w:w="0" w:type="auto"/>
            <w:hideMark/>
          </w:tcPr>
          <w:p w14:paraId="69146E4B" w14:textId="77777777" w:rsidR="001B72F7" w:rsidRPr="001B72F7" w:rsidRDefault="001B72F7" w:rsidP="001B72F7">
            <w:pPr>
              <w:rPr>
                <w:b/>
                <w:bCs/>
                <w:sz w:val="26"/>
                <w:szCs w:val="26"/>
              </w:rPr>
            </w:pPr>
            <w:r w:rsidRPr="001B72F7">
              <w:rPr>
                <w:b/>
                <w:bCs/>
                <w:sz w:val="26"/>
                <w:szCs w:val="26"/>
              </w:rPr>
              <w:t>VLAN</w:t>
            </w:r>
          </w:p>
        </w:tc>
        <w:tc>
          <w:tcPr>
            <w:tcW w:w="0" w:type="auto"/>
            <w:hideMark/>
          </w:tcPr>
          <w:p w14:paraId="4FD816D3" w14:textId="77777777" w:rsidR="001B72F7" w:rsidRPr="001B72F7" w:rsidRDefault="001B72F7" w:rsidP="001B72F7">
            <w:pPr>
              <w:rPr>
                <w:b/>
                <w:bCs/>
                <w:sz w:val="26"/>
                <w:szCs w:val="26"/>
              </w:rPr>
            </w:pPr>
            <w:r w:rsidRPr="001B72F7">
              <w:rPr>
                <w:b/>
                <w:bCs/>
                <w:sz w:val="26"/>
                <w:szCs w:val="26"/>
              </w:rPr>
              <w:t>Subnet Prefix</w:t>
            </w:r>
          </w:p>
        </w:tc>
        <w:tc>
          <w:tcPr>
            <w:tcW w:w="0" w:type="auto"/>
            <w:hideMark/>
          </w:tcPr>
          <w:p w14:paraId="2FF085DA" w14:textId="77777777" w:rsidR="001B72F7" w:rsidRPr="001B72F7" w:rsidRDefault="001B72F7" w:rsidP="001B72F7">
            <w:pPr>
              <w:rPr>
                <w:b/>
                <w:bCs/>
                <w:sz w:val="26"/>
                <w:szCs w:val="26"/>
              </w:rPr>
            </w:pPr>
            <w:r w:rsidRPr="001B72F7">
              <w:rPr>
                <w:b/>
                <w:bCs/>
                <w:sz w:val="26"/>
                <w:szCs w:val="26"/>
              </w:rPr>
              <w:t>Gateway IPv6</w:t>
            </w:r>
          </w:p>
        </w:tc>
        <w:tc>
          <w:tcPr>
            <w:tcW w:w="0" w:type="auto"/>
            <w:hideMark/>
          </w:tcPr>
          <w:p w14:paraId="394BD6EF" w14:textId="77777777" w:rsidR="001B72F7" w:rsidRPr="001B72F7" w:rsidRDefault="001B72F7" w:rsidP="001B72F7">
            <w:pPr>
              <w:rPr>
                <w:b/>
                <w:bCs/>
                <w:sz w:val="26"/>
                <w:szCs w:val="26"/>
              </w:rPr>
            </w:pPr>
            <w:r w:rsidRPr="001B72F7">
              <w:rPr>
                <w:b/>
                <w:bCs/>
                <w:sz w:val="26"/>
                <w:szCs w:val="26"/>
              </w:rPr>
              <w:t>Link-local Gateway</w:t>
            </w:r>
          </w:p>
        </w:tc>
      </w:tr>
      <w:tr w:rsidR="001B72F7" w:rsidRPr="001B72F7" w14:paraId="05C840FB" w14:textId="77777777" w:rsidTr="001B72F7">
        <w:tc>
          <w:tcPr>
            <w:tcW w:w="0" w:type="auto"/>
            <w:shd w:val="clear" w:color="auto" w:fill="DBE5F1" w:themeFill="accent1" w:themeFillTint="33"/>
            <w:hideMark/>
          </w:tcPr>
          <w:p w14:paraId="586835A1" w14:textId="77777777" w:rsidR="001B72F7" w:rsidRPr="001B72F7" w:rsidRDefault="001B72F7" w:rsidP="001B72F7">
            <w:pPr>
              <w:rPr>
                <w:sz w:val="26"/>
                <w:szCs w:val="26"/>
              </w:rPr>
            </w:pPr>
            <w:r w:rsidRPr="001B72F7">
              <w:rPr>
                <w:sz w:val="26"/>
                <w:szCs w:val="26"/>
              </w:rPr>
              <w:t>10</w:t>
            </w:r>
          </w:p>
        </w:tc>
        <w:tc>
          <w:tcPr>
            <w:tcW w:w="0" w:type="auto"/>
            <w:shd w:val="clear" w:color="auto" w:fill="DBE5F1" w:themeFill="accent1" w:themeFillTint="33"/>
            <w:hideMark/>
          </w:tcPr>
          <w:p w14:paraId="30DE3436" w14:textId="77777777" w:rsidR="001B72F7" w:rsidRPr="001B72F7" w:rsidRDefault="001B72F7" w:rsidP="001B72F7">
            <w:pPr>
              <w:rPr>
                <w:sz w:val="26"/>
                <w:szCs w:val="26"/>
              </w:rPr>
            </w:pPr>
            <w:r w:rsidRPr="001B72F7">
              <w:rPr>
                <w:sz w:val="26"/>
                <w:szCs w:val="26"/>
              </w:rPr>
              <w:t>2019:ABBA:CDDC:0::/64</w:t>
            </w:r>
          </w:p>
        </w:tc>
        <w:tc>
          <w:tcPr>
            <w:tcW w:w="0" w:type="auto"/>
            <w:shd w:val="clear" w:color="auto" w:fill="DBE5F1" w:themeFill="accent1" w:themeFillTint="33"/>
            <w:hideMark/>
          </w:tcPr>
          <w:p w14:paraId="5785C379" w14:textId="77777777" w:rsidR="001B72F7" w:rsidRPr="001B72F7" w:rsidRDefault="001B72F7" w:rsidP="001B72F7">
            <w:pPr>
              <w:rPr>
                <w:sz w:val="26"/>
                <w:szCs w:val="26"/>
              </w:rPr>
            </w:pPr>
            <w:r w:rsidRPr="001B72F7">
              <w:rPr>
                <w:sz w:val="26"/>
                <w:szCs w:val="26"/>
              </w:rPr>
              <w:t>2019:ABBA:CDDC:0::1/64</w:t>
            </w:r>
          </w:p>
        </w:tc>
        <w:tc>
          <w:tcPr>
            <w:tcW w:w="0" w:type="auto"/>
            <w:shd w:val="clear" w:color="auto" w:fill="DBE5F1" w:themeFill="accent1" w:themeFillTint="33"/>
            <w:hideMark/>
          </w:tcPr>
          <w:p w14:paraId="41A8DA37" w14:textId="77777777" w:rsidR="001B72F7" w:rsidRPr="001B72F7" w:rsidRDefault="001B72F7" w:rsidP="001B72F7">
            <w:pPr>
              <w:rPr>
                <w:sz w:val="26"/>
                <w:szCs w:val="26"/>
              </w:rPr>
            </w:pPr>
            <w:r w:rsidRPr="001B72F7">
              <w:rPr>
                <w:sz w:val="26"/>
                <w:szCs w:val="26"/>
              </w:rPr>
              <w:t>FE80::1</w:t>
            </w:r>
          </w:p>
        </w:tc>
      </w:tr>
      <w:tr w:rsidR="001B72F7" w:rsidRPr="001B72F7" w14:paraId="5BDE1759" w14:textId="77777777" w:rsidTr="001B72F7">
        <w:tc>
          <w:tcPr>
            <w:tcW w:w="0" w:type="auto"/>
            <w:hideMark/>
          </w:tcPr>
          <w:p w14:paraId="6E719E38" w14:textId="77777777" w:rsidR="001B72F7" w:rsidRPr="001B72F7" w:rsidRDefault="001B72F7" w:rsidP="001B72F7">
            <w:pPr>
              <w:rPr>
                <w:sz w:val="26"/>
                <w:szCs w:val="26"/>
              </w:rPr>
            </w:pPr>
            <w:r w:rsidRPr="001B72F7">
              <w:rPr>
                <w:sz w:val="26"/>
                <w:szCs w:val="26"/>
              </w:rPr>
              <w:t>20</w:t>
            </w:r>
          </w:p>
        </w:tc>
        <w:tc>
          <w:tcPr>
            <w:tcW w:w="0" w:type="auto"/>
            <w:hideMark/>
          </w:tcPr>
          <w:p w14:paraId="17CFBDA9" w14:textId="77777777" w:rsidR="001B72F7" w:rsidRPr="001B72F7" w:rsidRDefault="001B72F7" w:rsidP="001B72F7">
            <w:pPr>
              <w:rPr>
                <w:sz w:val="26"/>
                <w:szCs w:val="26"/>
              </w:rPr>
            </w:pPr>
            <w:r w:rsidRPr="001B72F7">
              <w:rPr>
                <w:sz w:val="26"/>
                <w:szCs w:val="26"/>
              </w:rPr>
              <w:t>2019:ABBA:CDDC:1::/64</w:t>
            </w:r>
          </w:p>
        </w:tc>
        <w:tc>
          <w:tcPr>
            <w:tcW w:w="0" w:type="auto"/>
            <w:hideMark/>
          </w:tcPr>
          <w:p w14:paraId="17ABC4DA" w14:textId="77777777" w:rsidR="001B72F7" w:rsidRPr="001B72F7" w:rsidRDefault="001B72F7" w:rsidP="001B72F7">
            <w:pPr>
              <w:rPr>
                <w:sz w:val="26"/>
                <w:szCs w:val="26"/>
              </w:rPr>
            </w:pPr>
            <w:r w:rsidRPr="001B72F7">
              <w:rPr>
                <w:sz w:val="26"/>
                <w:szCs w:val="26"/>
              </w:rPr>
              <w:t>2019:ABBA:CDDC:1::1/64</w:t>
            </w:r>
          </w:p>
        </w:tc>
        <w:tc>
          <w:tcPr>
            <w:tcW w:w="0" w:type="auto"/>
            <w:hideMark/>
          </w:tcPr>
          <w:p w14:paraId="33ABAB79" w14:textId="77777777" w:rsidR="001B72F7" w:rsidRPr="001B72F7" w:rsidRDefault="001B72F7" w:rsidP="001B72F7">
            <w:pPr>
              <w:rPr>
                <w:sz w:val="26"/>
                <w:szCs w:val="26"/>
              </w:rPr>
            </w:pPr>
            <w:r w:rsidRPr="001B72F7">
              <w:rPr>
                <w:sz w:val="26"/>
                <w:szCs w:val="26"/>
              </w:rPr>
              <w:t>FE80::1:1</w:t>
            </w:r>
          </w:p>
        </w:tc>
      </w:tr>
      <w:tr w:rsidR="001B72F7" w:rsidRPr="001B72F7" w14:paraId="7436F80E" w14:textId="77777777" w:rsidTr="001B72F7">
        <w:tc>
          <w:tcPr>
            <w:tcW w:w="0" w:type="auto"/>
            <w:shd w:val="clear" w:color="auto" w:fill="DBE5F1" w:themeFill="accent1" w:themeFillTint="33"/>
            <w:hideMark/>
          </w:tcPr>
          <w:p w14:paraId="72329BBA" w14:textId="77777777" w:rsidR="001B72F7" w:rsidRPr="001B72F7" w:rsidRDefault="001B72F7" w:rsidP="001B72F7">
            <w:pPr>
              <w:rPr>
                <w:sz w:val="26"/>
                <w:szCs w:val="26"/>
              </w:rPr>
            </w:pPr>
            <w:r w:rsidRPr="001B72F7">
              <w:rPr>
                <w:sz w:val="26"/>
                <w:szCs w:val="26"/>
              </w:rPr>
              <w:t>30</w:t>
            </w:r>
          </w:p>
        </w:tc>
        <w:tc>
          <w:tcPr>
            <w:tcW w:w="0" w:type="auto"/>
            <w:shd w:val="clear" w:color="auto" w:fill="DBE5F1" w:themeFill="accent1" w:themeFillTint="33"/>
            <w:hideMark/>
          </w:tcPr>
          <w:p w14:paraId="1A8D2C14" w14:textId="77777777" w:rsidR="001B72F7" w:rsidRPr="001B72F7" w:rsidRDefault="001B72F7" w:rsidP="001B72F7">
            <w:pPr>
              <w:rPr>
                <w:sz w:val="26"/>
                <w:szCs w:val="26"/>
              </w:rPr>
            </w:pPr>
            <w:r w:rsidRPr="001B72F7">
              <w:rPr>
                <w:sz w:val="26"/>
                <w:szCs w:val="26"/>
              </w:rPr>
              <w:t>2019:ABBA:CDDC:2::/64</w:t>
            </w:r>
          </w:p>
        </w:tc>
        <w:tc>
          <w:tcPr>
            <w:tcW w:w="0" w:type="auto"/>
            <w:shd w:val="clear" w:color="auto" w:fill="DBE5F1" w:themeFill="accent1" w:themeFillTint="33"/>
            <w:hideMark/>
          </w:tcPr>
          <w:p w14:paraId="34E0B855" w14:textId="77777777" w:rsidR="001B72F7" w:rsidRPr="001B72F7" w:rsidRDefault="001B72F7" w:rsidP="001B72F7">
            <w:pPr>
              <w:rPr>
                <w:sz w:val="26"/>
                <w:szCs w:val="26"/>
              </w:rPr>
            </w:pPr>
            <w:r w:rsidRPr="001B72F7">
              <w:rPr>
                <w:sz w:val="26"/>
                <w:szCs w:val="26"/>
              </w:rPr>
              <w:t>2019:ABBA:CDDC:2::1/64</w:t>
            </w:r>
          </w:p>
        </w:tc>
        <w:tc>
          <w:tcPr>
            <w:tcW w:w="0" w:type="auto"/>
            <w:shd w:val="clear" w:color="auto" w:fill="DBE5F1" w:themeFill="accent1" w:themeFillTint="33"/>
            <w:hideMark/>
          </w:tcPr>
          <w:p w14:paraId="2C0C7025" w14:textId="77777777" w:rsidR="001B72F7" w:rsidRPr="001B72F7" w:rsidRDefault="001B72F7" w:rsidP="001B72F7">
            <w:pPr>
              <w:rPr>
                <w:sz w:val="26"/>
                <w:szCs w:val="26"/>
              </w:rPr>
            </w:pPr>
            <w:r w:rsidRPr="001B72F7">
              <w:rPr>
                <w:sz w:val="26"/>
                <w:szCs w:val="26"/>
              </w:rPr>
              <w:t>FE80::2:1</w:t>
            </w:r>
          </w:p>
        </w:tc>
      </w:tr>
      <w:tr w:rsidR="001B72F7" w:rsidRPr="001B72F7" w14:paraId="4968050A" w14:textId="77777777" w:rsidTr="001B72F7">
        <w:tc>
          <w:tcPr>
            <w:tcW w:w="0" w:type="auto"/>
            <w:hideMark/>
          </w:tcPr>
          <w:p w14:paraId="7BD72F43" w14:textId="77777777" w:rsidR="001B72F7" w:rsidRPr="001B72F7" w:rsidRDefault="001B72F7" w:rsidP="001B72F7">
            <w:pPr>
              <w:rPr>
                <w:sz w:val="26"/>
                <w:szCs w:val="26"/>
              </w:rPr>
            </w:pPr>
            <w:r w:rsidRPr="001B72F7">
              <w:rPr>
                <w:sz w:val="26"/>
                <w:szCs w:val="26"/>
              </w:rPr>
              <w:t>40</w:t>
            </w:r>
          </w:p>
        </w:tc>
        <w:tc>
          <w:tcPr>
            <w:tcW w:w="0" w:type="auto"/>
            <w:hideMark/>
          </w:tcPr>
          <w:p w14:paraId="093D190D" w14:textId="77777777" w:rsidR="001B72F7" w:rsidRPr="001B72F7" w:rsidRDefault="001B72F7" w:rsidP="001B72F7">
            <w:pPr>
              <w:rPr>
                <w:sz w:val="26"/>
                <w:szCs w:val="26"/>
              </w:rPr>
            </w:pPr>
            <w:r w:rsidRPr="001B72F7">
              <w:rPr>
                <w:sz w:val="26"/>
                <w:szCs w:val="26"/>
              </w:rPr>
              <w:t>2019:ABBA:CDDC:3::/64</w:t>
            </w:r>
          </w:p>
        </w:tc>
        <w:tc>
          <w:tcPr>
            <w:tcW w:w="0" w:type="auto"/>
            <w:hideMark/>
          </w:tcPr>
          <w:p w14:paraId="07F6B702" w14:textId="77777777" w:rsidR="001B72F7" w:rsidRPr="001B72F7" w:rsidRDefault="001B72F7" w:rsidP="001B72F7">
            <w:pPr>
              <w:rPr>
                <w:sz w:val="26"/>
                <w:szCs w:val="26"/>
              </w:rPr>
            </w:pPr>
            <w:r w:rsidRPr="001B72F7">
              <w:rPr>
                <w:sz w:val="26"/>
                <w:szCs w:val="26"/>
              </w:rPr>
              <w:t>2019:ABBA:CDDC:3::1/64</w:t>
            </w:r>
          </w:p>
        </w:tc>
        <w:tc>
          <w:tcPr>
            <w:tcW w:w="0" w:type="auto"/>
            <w:hideMark/>
          </w:tcPr>
          <w:p w14:paraId="1ED76C72" w14:textId="77777777" w:rsidR="001B72F7" w:rsidRPr="001B72F7" w:rsidRDefault="001B72F7" w:rsidP="001B72F7">
            <w:pPr>
              <w:rPr>
                <w:sz w:val="26"/>
                <w:szCs w:val="26"/>
              </w:rPr>
            </w:pPr>
            <w:r w:rsidRPr="001B72F7">
              <w:rPr>
                <w:sz w:val="26"/>
                <w:szCs w:val="26"/>
              </w:rPr>
              <w:t>FE80::3:1</w:t>
            </w:r>
          </w:p>
        </w:tc>
      </w:tr>
      <w:tr w:rsidR="001B72F7" w:rsidRPr="001B72F7" w14:paraId="7E0471E4" w14:textId="77777777" w:rsidTr="001B72F7">
        <w:tc>
          <w:tcPr>
            <w:tcW w:w="0" w:type="auto"/>
            <w:shd w:val="clear" w:color="auto" w:fill="DBE5F1" w:themeFill="accent1" w:themeFillTint="33"/>
            <w:hideMark/>
          </w:tcPr>
          <w:p w14:paraId="3696303E" w14:textId="77777777" w:rsidR="001B72F7" w:rsidRPr="001B72F7" w:rsidRDefault="001B72F7" w:rsidP="001B72F7">
            <w:pPr>
              <w:rPr>
                <w:sz w:val="26"/>
                <w:szCs w:val="26"/>
              </w:rPr>
            </w:pPr>
            <w:r w:rsidRPr="001B72F7">
              <w:rPr>
                <w:sz w:val="26"/>
                <w:szCs w:val="26"/>
              </w:rPr>
              <w:t>50</w:t>
            </w:r>
          </w:p>
        </w:tc>
        <w:tc>
          <w:tcPr>
            <w:tcW w:w="0" w:type="auto"/>
            <w:shd w:val="clear" w:color="auto" w:fill="DBE5F1" w:themeFill="accent1" w:themeFillTint="33"/>
            <w:hideMark/>
          </w:tcPr>
          <w:p w14:paraId="3AC58BAC" w14:textId="77777777" w:rsidR="001B72F7" w:rsidRPr="001B72F7" w:rsidRDefault="001B72F7" w:rsidP="001B72F7">
            <w:pPr>
              <w:rPr>
                <w:sz w:val="26"/>
                <w:szCs w:val="26"/>
              </w:rPr>
            </w:pPr>
            <w:r w:rsidRPr="001B72F7">
              <w:rPr>
                <w:sz w:val="26"/>
                <w:szCs w:val="26"/>
              </w:rPr>
              <w:t>2019:ABBA:CDDC:4::/64</w:t>
            </w:r>
          </w:p>
        </w:tc>
        <w:tc>
          <w:tcPr>
            <w:tcW w:w="0" w:type="auto"/>
            <w:shd w:val="clear" w:color="auto" w:fill="DBE5F1" w:themeFill="accent1" w:themeFillTint="33"/>
            <w:hideMark/>
          </w:tcPr>
          <w:p w14:paraId="478C1475" w14:textId="77777777" w:rsidR="001B72F7" w:rsidRPr="001B72F7" w:rsidRDefault="001B72F7" w:rsidP="001B72F7">
            <w:pPr>
              <w:rPr>
                <w:sz w:val="26"/>
                <w:szCs w:val="26"/>
              </w:rPr>
            </w:pPr>
            <w:r w:rsidRPr="001B72F7">
              <w:rPr>
                <w:sz w:val="26"/>
                <w:szCs w:val="26"/>
              </w:rPr>
              <w:t>2019:ABBA:CDDC:4::1/64</w:t>
            </w:r>
          </w:p>
        </w:tc>
        <w:tc>
          <w:tcPr>
            <w:tcW w:w="0" w:type="auto"/>
            <w:shd w:val="clear" w:color="auto" w:fill="DBE5F1" w:themeFill="accent1" w:themeFillTint="33"/>
            <w:hideMark/>
          </w:tcPr>
          <w:p w14:paraId="63F9B793" w14:textId="77777777" w:rsidR="001B72F7" w:rsidRPr="001B72F7" w:rsidRDefault="001B72F7" w:rsidP="001B72F7">
            <w:pPr>
              <w:rPr>
                <w:sz w:val="26"/>
                <w:szCs w:val="26"/>
              </w:rPr>
            </w:pPr>
            <w:r w:rsidRPr="001B72F7">
              <w:rPr>
                <w:sz w:val="26"/>
                <w:szCs w:val="26"/>
              </w:rPr>
              <w:t>FE80::4:1</w:t>
            </w:r>
          </w:p>
        </w:tc>
      </w:tr>
    </w:tbl>
    <w:p w14:paraId="4051762E" w14:textId="77777777" w:rsidR="00CA24F9" w:rsidRPr="00CA24F9" w:rsidRDefault="00CA24F9" w:rsidP="00142F38">
      <w:pPr>
        <w:pStyle w:val="Nidungvnbn"/>
        <w:ind w:firstLine="0"/>
      </w:pPr>
    </w:p>
    <w:p w14:paraId="390EC4B8" w14:textId="2BB16555" w:rsidR="00421148" w:rsidRDefault="00421148" w:rsidP="00CA24F9">
      <w:pPr>
        <w:pStyle w:val="Heading4"/>
      </w:pPr>
      <w:r>
        <w:t>Sơ đồ ipv6 cho các liên kết router</w:t>
      </w:r>
    </w:p>
    <w:p w14:paraId="4929770B" w14:textId="0A1EEBF1" w:rsidR="00E57B49" w:rsidRDefault="00C14948" w:rsidP="00C14948">
      <w:pPr>
        <w:pStyle w:val="Nidungvnbn"/>
      </w:pPr>
      <w:r w:rsidRPr="00C14948">
        <w:t xml:space="preserve">Trong kiến trúc mạng của khu vực HQ, việc phân bổ địa chỉ IPv6 cho các kết nối giữa các router được thực hiện một cách tách biệt và có hệ thống nhằm đảm bảo tính phân tầng, dễ kiểm soát và hỗ trợ triển khai hiệu quả các giao thức định tuyến như OSPFv3 hoặc EIGRP for IPv6. Cụ thể, mỗi kết nối point-to-point hoặc mạng LAN chia sẻ đều được gán một subnet IPv6 riêng biệt. Kết nối ACCESS ↔ R5 sử dụng mạng 2019:ABBA:AAAA:1::/64, với địa chỉ phân bổ lần lượt là ::1 cho ACCESS và ::2 cho R5 – cách đặt địa chỉ này đơn giản, dễ ghi nhớ và thuận tiện khi cấu hình. Mạng 2019:ABBA:BBBB:1::/64 được dùng cho kết nối LAN giữa R4, R5 và R7 – đây là một ví dụ tiêu biểu của mô hình nhiều router chia sẻ cùng một mạng </w:t>
      </w:r>
      <w:r w:rsidRPr="00C14948">
        <w:lastRenderedPageBreak/>
        <w:t>lớp 2, giúp tối ưu hóa quá trình trao đổi định tuyến trong cùng một miền quảng bá. Trong khi đó, các liên kết point-to-point như R7 ↔ R6 và R7 ↔ R8 được gán lần lượt các subnet 2019:ABBA:CCCC:1::/64 và 2019:ABBA:DDDD:1::/64, đảm bảo mỗi tuyến truyền có một không gian địa chỉ riêng biệt. Cách phân chia này không chỉ nâng cao hiệu quả quản lý, giám sát kết nối mà còn giúp dễ dàng cô lập lỗi khi sự cố xảy ra và tăng tính bảo mật trong điều phối lưu lượng. Việc sử dụng các địa chỉ IPv6 được chuẩn hóa và đồng nhất cũng góp phần cải thiện tính nhất quán và khả năng mở rộng của toàn bộ hạ tầng mạng HQ.</w:t>
      </w:r>
    </w:p>
    <w:p w14:paraId="6D07FD2C" w14:textId="6CEA4658" w:rsidR="00E57B49" w:rsidRPr="00E57B49" w:rsidRDefault="00C14948" w:rsidP="00C14948">
      <w:pPr>
        <w:pStyle w:val="Caption"/>
      </w:pPr>
      <w:bookmarkStart w:id="41" w:name="_Toc197887512"/>
      <w:bookmarkStart w:id="42" w:name="_Toc198067208"/>
      <w:r>
        <w:t xml:space="preserve">Bảng 3.4 </w:t>
      </w:r>
      <w:r w:rsidR="00430D05">
        <w:t>S</w:t>
      </w:r>
      <w:r>
        <w:t>ơ đồ ipv6 cho kết nối các router</w:t>
      </w:r>
      <w:bookmarkEnd w:id="41"/>
      <w:bookmarkEnd w:id="42"/>
    </w:p>
    <w:tbl>
      <w:tblPr>
        <w:tblStyle w:val="TableGrid"/>
        <w:tblW w:w="5405" w:type="dxa"/>
        <w:jc w:val="center"/>
        <w:tblLook w:val="04A0" w:firstRow="1" w:lastRow="0" w:firstColumn="1" w:lastColumn="0" w:noHBand="0" w:noVBand="1"/>
      </w:tblPr>
      <w:tblGrid>
        <w:gridCol w:w="2077"/>
        <w:gridCol w:w="3328"/>
      </w:tblGrid>
      <w:tr w:rsidR="00285691" w:rsidRPr="00285691" w14:paraId="07B32A38" w14:textId="77777777" w:rsidTr="00285691">
        <w:trPr>
          <w:trHeight w:val="526"/>
          <w:jc w:val="center"/>
        </w:trPr>
        <w:tc>
          <w:tcPr>
            <w:tcW w:w="0" w:type="auto"/>
            <w:hideMark/>
          </w:tcPr>
          <w:p w14:paraId="06E131DF" w14:textId="77777777" w:rsidR="00285691" w:rsidRPr="00285691" w:rsidRDefault="00285691" w:rsidP="00E13CA6">
            <w:pPr>
              <w:jc w:val="center"/>
              <w:rPr>
                <w:b/>
                <w:bCs/>
                <w:sz w:val="26"/>
                <w:szCs w:val="26"/>
              </w:rPr>
            </w:pPr>
            <w:r w:rsidRPr="00285691">
              <w:rPr>
                <w:b/>
                <w:bCs/>
                <w:sz w:val="26"/>
                <w:szCs w:val="26"/>
              </w:rPr>
              <w:t>Kết nối</w:t>
            </w:r>
          </w:p>
        </w:tc>
        <w:tc>
          <w:tcPr>
            <w:tcW w:w="0" w:type="auto"/>
            <w:hideMark/>
          </w:tcPr>
          <w:p w14:paraId="0842DA08" w14:textId="14965847" w:rsidR="00285691" w:rsidRPr="00285691" w:rsidRDefault="00285ED7" w:rsidP="00E13CA6">
            <w:pPr>
              <w:jc w:val="center"/>
              <w:rPr>
                <w:b/>
                <w:bCs/>
                <w:sz w:val="26"/>
                <w:szCs w:val="26"/>
              </w:rPr>
            </w:pPr>
            <w:r>
              <w:rPr>
                <w:b/>
                <w:bCs/>
                <w:sz w:val="26"/>
                <w:szCs w:val="26"/>
              </w:rPr>
              <w:t>Địa chỉ mạng</w:t>
            </w:r>
          </w:p>
        </w:tc>
      </w:tr>
      <w:tr w:rsidR="00285691" w:rsidRPr="00285691" w14:paraId="2971D5D9" w14:textId="77777777" w:rsidTr="00285691">
        <w:trPr>
          <w:trHeight w:val="514"/>
          <w:jc w:val="center"/>
        </w:trPr>
        <w:tc>
          <w:tcPr>
            <w:tcW w:w="0" w:type="auto"/>
            <w:shd w:val="clear" w:color="auto" w:fill="DBE5F1" w:themeFill="accent1" w:themeFillTint="33"/>
            <w:hideMark/>
          </w:tcPr>
          <w:p w14:paraId="7F675A7E" w14:textId="77777777" w:rsidR="00285691" w:rsidRPr="00285691" w:rsidRDefault="00285691" w:rsidP="00285691">
            <w:pPr>
              <w:rPr>
                <w:sz w:val="26"/>
                <w:szCs w:val="26"/>
              </w:rPr>
            </w:pPr>
            <w:r w:rsidRPr="00285691">
              <w:rPr>
                <w:sz w:val="26"/>
                <w:szCs w:val="26"/>
              </w:rPr>
              <w:t>ACCESS ↔ R5</w:t>
            </w:r>
          </w:p>
        </w:tc>
        <w:tc>
          <w:tcPr>
            <w:tcW w:w="0" w:type="auto"/>
            <w:shd w:val="clear" w:color="auto" w:fill="DBE5F1" w:themeFill="accent1" w:themeFillTint="33"/>
            <w:hideMark/>
          </w:tcPr>
          <w:p w14:paraId="3B077DCC" w14:textId="77777777" w:rsidR="00285691" w:rsidRPr="00285691" w:rsidRDefault="00285691" w:rsidP="00285691">
            <w:pPr>
              <w:rPr>
                <w:sz w:val="26"/>
                <w:szCs w:val="26"/>
              </w:rPr>
            </w:pPr>
            <w:r w:rsidRPr="00285691">
              <w:rPr>
                <w:sz w:val="26"/>
                <w:szCs w:val="26"/>
              </w:rPr>
              <w:t>2019:ABBA:AAAA:1::/64</w:t>
            </w:r>
          </w:p>
        </w:tc>
      </w:tr>
      <w:tr w:rsidR="00285691" w:rsidRPr="00285691" w14:paraId="23A0FEC8" w14:textId="77777777" w:rsidTr="00285691">
        <w:trPr>
          <w:trHeight w:val="526"/>
          <w:jc w:val="center"/>
        </w:trPr>
        <w:tc>
          <w:tcPr>
            <w:tcW w:w="0" w:type="auto"/>
            <w:hideMark/>
          </w:tcPr>
          <w:p w14:paraId="0F25BE67" w14:textId="77777777" w:rsidR="00285691" w:rsidRPr="00285691" w:rsidRDefault="00285691" w:rsidP="00285691">
            <w:pPr>
              <w:rPr>
                <w:sz w:val="26"/>
                <w:szCs w:val="26"/>
              </w:rPr>
            </w:pPr>
            <w:r w:rsidRPr="00285691">
              <w:rPr>
                <w:sz w:val="26"/>
                <w:szCs w:val="26"/>
              </w:rPr>
              <w:t>R4, R5, R7</w:t>
            </w:r>
          </w:p>
        </w:tc>
        <w:tc>
          <w:tcPr>
            <w:tcW w:w="0" w:type="auto"/>
            <w:hideMark/>
          </w:tcPr>
          <w:p w14:paraId="36061D5B" w14:textId="77777777" w:rsidR="00285691" w:rsidRPr="00285691" w:rsidRDefault="00285691" w:rsidP="00285691">
            <w:pPr>
              <w:rPr>
                <w:sz w:val="26"/>
                <w:szCs w:val="26"/>
              </w:rPr>
            </w:pPr>
            <w:r w:rsidRPr="00285691">
              <w:rPr>
                <w:sz w:val="26"/>
                <w:szCs w:val="26"/>
              </w:rPr>
              <w:t>2019:ABBA:BBBB:1::/64</w:t>
            </w:r>
          </w:p>
        </w:tc>
      </w:tr>
      <w:tr w:rsidR="00285691" w:rsidRPr="00285691" w14:paraId="402E45FB" w14:textId="77777777" w:rsidTr="00285691">
        <w:trPr>
          <w:trHeight w:val="526"/>
          <w:jc w:val="center"/>
        </w:trPr>
        <w:tc>
          <w:tcPr>
            <w:tcW w:w="0" w:type="auto"/>
            <w:shd w:val="clear" w:color="auto" w:fill="DBE5F1" w:themeFill="accent1" w:themeFillTint="33"/>
            <w:hideMark/>
          </w:tcPr>
          <w:p w14:paraId="725B0682" w14:textId="77777777" w:rsidR="00285691" w:rsidRPr="00285691" w:rsidRDefault="00285691" w:rsidP="00285691">
            <w:pPr>
              <w:rPr>
                <w:sz w:val="26"/>
                <w:szCs w:val="26"/>
              </w:rPr>
            </w:pPr>
            <w:r w:rsidRPr="00285691">
              <w:rPr>
                <w:sz w:val="26"/>
                <w:szCs w:val="26"/>
              </w:rPr>
              <w:t>R7 ↔ R6</w:t>
            </w:r>
          </w:p>
        </w:tc>
        <w:tc>
          <w:tcPr>
            <w:tcW w:w="0" w:type="auto"/>
            <w:shd w:val="clear" w:color="auto" w:fill="DBE5F1" w:themeFill="accent1" w:themeFillTint="33"/>
            <w:hideMark/>
          </w:tcPr>
          <w:p w14:paraId="2915B0D9" w14:textId="77777777" w:rsidR="00285691" w:rsidRPr="00285691" w:rsidRDefault="00285691" w:rsidP="00285691">
            <w:pPr>
              <w:rPr>
                <w:sz w:val="26"/>
                <w:szCs w:val="26"/>
              </w:rPr>
            </w:pPr>
            <w:r w:rsidRPr="00285691">
              <w:rPr>
                <w:sz w:val="26"/>
                <w:szCs w:val="26"/>
              </w:rPr>
              <w:t>2019:ABBA:CCCC:1::/64</w:t>
            </w:r>
          </w:p>
        </w:tc>
      </w:tr>
      <w:tr w:rsidR="00285691" w:rsidRPr="00285691" w14:paraId="2DBACD71" w14:textId="77777777" w:rsidTr="00285691">
        <w:trPr>
          <w:trHeight w:val="526"/>
          <w:jc w:val="center"/>
        </w:trPr>
        <w:tc>
          <w:tcPr>
            <w:tcW w:w="0" w:type="auto"/>
            <w:hideMark/>
          </w:tcPr>
          <w:p w14:paraId="4A3F7D28" w14:textId="77777777" w:rsidR="00285691" w:rsidRPr="00285691" w:rsidRDefault="00285691" w:rsidP="00285691">
            <w:pPr>
              <w:rPr>
                <w:sz w:val="26"/>
                <w:szCs w:val="26"/>
              </w:rPr>
            </w:pPr>
            <w:r w:rsidRPr="00285691">
              <w:rPr>
                <w:sz w:val="26"/>
                <w:szCs w:val="26"/>
              </w:rPr>
              <w:t>R7 ↔ R8</w:t>
            </w:r>
          </w:p>
        </w:tc>
        <w:tc>
          <w:tcPr>
            <w:tcW w:w="0" w:type="auto"/>
            <w:hideMark/>
          </w:tcPr>
          <w:p w14:paraId="00B1529C" w14:textId="77777777" w:rsidR="00285691" w:rsidRPr="00285691" w:rsidRDefault="00285691" w:rsidP="00285691">
            <w:pPr>
              <w:rPr>
                <w:sz w:val="26"/>
                <w:szCs w:val="26"/>
              </w:rPr>
            </w:pPr>
            <w:r w:rsidRPr="00285691">
              <w:rPr>
                <w:sz w:val="26"/>
                <w:szCs w:val="26"/>
              </w:rPr>
              <w:t>2019:ABBA:DDDD:1::/64</w:t>
            </w:r>
          </w:p>
        </w:tc>
      </w:tr>
    </w:tbl>
    <w:p w14:paraId="411CCD2E" w14:textId="77777777" w:rsidR="00BD4CD5" w:rsidRPr="00F669EE" w:rsidRDefault="00BD4CD5" w:rsidP="00C14948">
      <w:pPr>
        <w:pStyle w:val="Nidungvnbn"/>
        <w:ind w:firstLine="0"/>
      </w:pPr>
    </w:p>
    <w:p w14:paraId="736CABF5" w14:textId="5E56834E" w:rsidR="001145D7" w:rsidRDefault="00421148" w:rsidP="001145D7">
      <w:pPr>
        <w:pStyle w:val="Heading4"/>
      </w:pPr>
      <w:r>
        <w:t>Sơ đồ ipv6 cho mạng lan nội bộ R6,</w:t>
      </w:r>
      <w:r w:rsidR="001145D7">
        <w:t xml:space="preserve"> </w:t>
      </w:r>
      <w:r>
        <w:t>R8</w:t>
      </w:r>
    </w:p>
    <w:p w14:paraId="1716F83B" w14:textId="4D5F9A9B" w:rsidR="00EA0BB7" w:rsidRDefault="00EA0BB7" w:rsidP="00EA0BB7">
      <w:pPr>
        <w:pStyle w:val="Nidungvnbn"/>
      </w:pPr>
      <w:r w:rsidRPr="00EA0BB7">
        <w:t xml:space="preserve">Trong hệ thống mạng khu vực HQ, hai router R6 và R8 được cấu hình để phục vụ các mạng LAN nội bộ độc lập, đảm bảo phân tách rõ ràng giữa các miền quảng bá. Router R6 sử dụng dải địa chỉ IPv6 toàn cục 2019:ABBA:EEEE:1::/64 cho mạng LAN của mình, với địa chỉ được gán là 2019:ABBA:EEEE:1::1/64. Tương tự, R8 được cấu hình với địa chỉ toàn cục 2019:ABBA:FFFF:1::/64 và sử dụng địa chỉ cụ thể 2019:ABBA:FFFF:1::1/64 trên interface kết nối mạng LAN. </w:t>
      </w:r>
    </w:p>
    <w:p w14:paraId="480D5402" w14:textId="55E195F6" w:rsidR="00EA0BB7" w:rsidRPr="00EA0BB7" w:rsidRDefault="00EA0BB7" w:rsidP="00EA0BB7">
      <w:pPr>
        <w:pStyle w:val="Caption"/>
      </w:pPr>
      <w:bookmarkStart w:id="43" w:name="_Toc197887513"/>
      <w:bookmarkStart w:id="44" w:name="_Toc198067209"/>
      <w:r>
        <w:t xml:space="preserve">Bảng 3.5 </w:t>
      </w:r>
      <w:r w:rsidR="00430D05">
        <w:t>S</w:t>
      </w:r>
      <w:r>
        <w:t xml:space="preserve">ơ đồ ipv6 cho kết nối </w:t>
      </w:r>
      <w:bookmarkEnd w:id="43"/>
      <w:r w:rsidR="002D4135">
        <w:t>mạng LAN R6 và R8</w:t>
      </w:r>
      <w:bookmarkEnd w:id="44"/>
    </w:p>
    <w:tbl>
      <w:tblPr>
        <w:tblStyle w:val="TableGrid"/>
        <w:tblW w:w="4989" w:type="dxa"/>
        <w:jc w:val="center"/>
        <w:tblLook w:val="04A0" w:firstRow="1" w:lastRow="0" w:firstColumn="1" w:lastColumn="0" w:noHBand="0" w:noVBand="1"/>
      </w:tblPr>
      <w:tblGrid>
        <w:gridCol w:w="1358"/>
        <w:gridCol w:w="3631"/>
      </w:tblGrid>
      <w:tr w:rsidR="00860082" w:rsidRPr="001145D7" w14:paraId="6BFD73B4" w14:textId="77777777" w:rsidTr="00860082">
        <w:trPr>
          <w:trHeight w:val="587"/>
          <w:jc w:val="center"/>
        </w:trPr>
        <w:tc>
          <w:tcPr>
            <w:tcW w:w="0" w:type="auto"/>
            <w:hideMark/>
          </w:tcPr>
          <w:p w14:paraId="5879327F" w14:textId="77777777" w:rsidR="00860082" w:rsidRPr="00E5674D" w:rsidRDefault="00860082" w:rsidP="00860082">
            <w:pPr>
              <w:jc w:val="center"/>
              <w:rPr>
                <w:b/>
                <w:bCs/>
                <w:sz w:val="26"/>
                <w:szCs w:val="26"/>
              </w:rPr>
            </w:pPr>
            <w:r w:rsidRPr="00E5674D">
              <w:rPr>
                <w:b/>
                <w:bCs/>
                <w:sz w:val="26"/>
                <w:szCs w:val="26"/>
              </w:rPr>
              <w:t>Thiết bị</w:t>
            </w:r>
          </w:p>
        </w:tc>
        <w:tc>
          <w:tcPr>
            <w:tcW w:w="0" w:type="auto"/>
            <w:hideMark/>
          </w:tcPr>
          <w:p w14:paraId="7286CD3C" w14:textId="4C73E047" w:rsidR="00860082" w:rsidRPr="00E5674D" w:rsidRDefault="00860082" w:rsidP="00860082">
            <w:pPr>
              <w:jc w:val="center"/>
              <w:rPr>
                <w:b/>
                <w:bCs/>
                <w:sz w:val="26"/>
                <w:szCs w:val="26"/>
              </w:rPr>
            </w:pPr>
            <w:r>
              <w:rPr>
                <w:b/>
                <w:bCs/>
                <w:sz w:val="26"/>
                <w:szCs w:val="26"/>
              </w:rPr>
              <w:t>Địa chỉ mạng</w:t>
            </w:r>
          </w:p>
        </w:tc>
      </w:tr>
      <w:tr w:rsidR="00860082" w:rsidRPr="001145D7" w14:paraId="3B663E32" w14:textId="77777777" w:rsidTr="00860082">
        <w:trPr>
          <w:trHeight w:val="574"/>
          <w:jc w:val="center"/>
        </w:trPr>
        <w:tc>
          <w:tcPr>
            <w:tcW w:w="0" w:type="auto"/>
            <w:shd w:val="clear" w:color="auto" w:fill="DBE5F1" w:themeFill="accent1" w:themeFillTint="33"/>
            <w:hideMark/>
          </w:tcPr>
          <w:p w14:paraId="754CB174" w14:textId="77777777" w:rsidR="00860082" w:rsidRPr="001145D7" w:rsidRDefault="00860082" w:rsidP="0014425E">
            <w:pPr>
              <w:jc w:val="center"/>
              <w:rPr>
                <w:sz w:val="26"/>
                <w:szCs w:val="26"/>
              </w:rPr>
            </w:pPr>
            <w:r w:rsidRPr="001145D7">
              <w:rPr>
                <w:sz w:val="26"/>
                <w:szCs w:val="26"/>
              </w:rPr>
              <w:t>R6</w:t>
            </w:r>
          </w:p>
        </w:tc>
        <w:tc>
          <w:tcPr>
            <w:tcW w:w="0" w:type="auto"/>
            <w:shd w:val="clear" w:color="auto" w:fill="DBE5F1" w:themeFill="accent1" w:themeFillTint="33"/>
            <w:hideMark/>
          </w:tcPr>
          <w:p w14:paraId="3F234E40" w14:textId="4EC3C967" w:rsidR="00860082" w:rsidRPr="001145D7" w:rsidRDefault="00860082" w:rsidP="0014425E">
            <w:pPr>
              <w:jc w:val="center"/>
              <w:rPr>
                <w:sz w:val="26"/>
                <w:szCs w:val="26"/>
              </w:rPr>
            </w:pPr>
            <w:r w:rsidRPr="001145D7">
              <w:rPr>
                <w:sz w:val="26"/>
                <w:szCs w:val="26"/>
              </w:rPr>
              <w:t>2019:ABBA:EEEE:1::/64</w:t>
            </w:r>
          </w:p>
        </w:tc>
      </w:tr>
      <w:tr w:rsidR="00860082" w:rsidRPr="001145D7" w14:paraId="57BEECB6" w14:textId="77777777" w:rsidTr="00860082">
        <w:trPr>
          <w:trHeight w:val="587"/>
          <w:jc w:val="center"/>
        </w:trPr>
        <w:tc>
          <w:tcPr>
            <w:tcW w:w="0" w:type="auto"/>
            <w:hideMark/>
          </w:tcPr>
          <w:p w14:paraId="5C6CD22A" w14:textId="77777777" w:rsidR="00860082" w:rsidRPr="001145D7" w:rsidRDefault="00860082" w:rsidP="0014425E">
            <w:pPr>
              <w:jc w:val="center"/>
              <w:rPr>
                <w:sz w:val="26"/>
                <w:szCs w:val="26"/>
              </w:rPr>
            </w:pPr>
            <w:r w:rsidRPr="001145D7">
              <w:rPr>
                <w:sz w:val="26"/>
                <w:szCs w:val="26"/>
              </w:rPr>
              <w:t>R8</w:t>
            </w:r>
          </w:p>
        </w:tc>
        <w:tc>
          <w:tcPr>
            <w:tcW w:w="0" w:type="auto"/>
            <w:hideMark/>
          </w:tcPr>
          <w:p w14:paraId="5F7F3DEF" w14:textId="48125EAB" w:rsidR="00860082" w:rsidRPr="001145D7" w:rsidRDefault="00860082" w:rsidP="0014425E">
            <w:pPr>
              <w:jc w:val="center"/>
              <w:rPr>
                <w:sz w:val="26"/>
                <w:szCs w:val="26"/>
              </w:rPr>
            </w:pPr>
            <w:r w:rsidRPr="001145D7">
              <w:rPr>
                <w:sz w:val="26"/>
                <w:szCs w:val="26"/>
              </w:rPr>
              <w:t>2019:ABBA:FFFF:1::/64</w:t>
            </w:r>
          </w:p>
        </w:tc>
      </w:tr>
    </w:tbl>
    <w:p w14:paraId="5D248D88" w14:textId="7E34713E" w:rsidR="001145D7" w:rsidRPr="001145D7" w:rsidRDefault="00F13FEB" w:rsidP="00F13FEB">
      <w:pPr>
        <w:pStyle w:val="Nidungvnbn"/>
      </w:pPr>
      <w:r w:rsidRPr="00EA0BB7">
        <w:lastRenderedPageBreak/>
        <w:t>Việc tách biệt hai mạng LAN này không chỉ giúp đảm bảo tính bảo mật và kiểm soát lưu lượng tốt hơn mà còn hỗ trợ triển khai các chính sách định tuyến, phân quyền truy cập và cấu hình firewall ở từng phân đoạn mạng. Cách chia tách này đồng thời phù hợp với nguyên tắc phân vùng chức năng trong các hệ thống mạng doanh nghiệp lớn, dễ dàng cho việc giám sát và bảo trì.</w:t>
      </w:r>
    </w:p>
    <w:p w14:paraId="4D61B022" w14:textId="492776C3" w:rsidR="00AA6BAF" w:rsidRPr="00AA6BAF" w:rsidRDefault="009D40F4" w:rsidP="00AA6BAF">
      <w:pPr>
        <w:pStyle w:val="Heading2"/>
        <w:rPr>
          <w:lang w:val="en-US"/>
        </w:rPr>
      </w:pPr>
      <w:bookmarkStart w:id="45" w:name="_Toc198046784"/>
      <w:r>
        <w:rPr>
          <w:lang w:val="en-US"/>
        </w:rPr>
        <w:t>S</w:t>
      </w:r>
      <w:r w:rsidRPr="00CB370B">
        <w:t>ơ đồ địa chỉ IP</w:t>
      </w:r>
      <w:r>
        <w:rPr>
          <w:lang w:val="en-US"/>
        </w:rPr>
        <w:t xml:space="preserve"> khu vực Branch</w:t>
      </w:r>
      <w:bookmarkEnd w:id="45"/>
    </w:p>
    <w:p w14:paraId="784F56D2" w14:textId="77777777" w:rsidR="009D40F4" w:rsidRDefault="009D40F4" w:rsidP="009D40F4">
      <w:pPr>
        <w:pStyle w:val="Heading3"/>
      </w:pPr>
      <w:bookmarkStart w:id="46" w:name="_Toc198046785"/>
      <w:r>
        <w:t>Sơ đồ Ipv4</w:t>
      </w:r>
      <w:bookmarkEnd w:id="46"/>
      <w:r>
        <w:t xml:space="preserve"> </w:t>
      </w:r>
    </w:p>
    <w:p w14:paraId="22F8E1A3" w14:textId="40F4E003" w:rsidR="00F55556" w:rsidRDefault="00AA6BAF" w:rsidP="00F55556">
      <w:pPr>
        <w:pStyle w:val="Nidungvnbn"/>
      </w:pPr>
      <w:r w:rsidRPr="00AA6BAF">
        <w:t xml:space="preserve">Việc lựa chọn địa chỉ mạng riêng lớp </w:t>
      </w:r>
      <w:r w:rsidR="00C44D6D">
        <w:t>A</w:t>
      </w:r>
      <w:r w:rsidRPr="00AA6BAF">
        <w:t xml:space="preserve"> 10.28.0.0/16 cho khu vực chi nhánh là hoàn toàn hợp lý và phù hợp với mô hình mạng phân cấp. Dải địa chỉ này đảm bảo sự tách biệt hoàn toàn với trụ sở chính HQ, vốn đang sử dụng 172.27.0.0/16, từ đó giúp việc định tuyến, phân vùng mạng và quản lý IP giữa các khu vực được rõ ràng và hiệu quả. Với khả năng cung cấp lên tới 65.536 địa chỉ IP (2^16), dải 10.28.0.0/16 cho phép chi nhánh thoải mái chia subnet phục vụ nhiều mục đích như loopback interface, các mạng LAN nội bộ, hoặc các vùng DMZ riêng biệt nếu cần thiết mở rộng trong tương lai.</w:t>
      </w:r>
      <w:r w:rsidR="0070066C">
        <w:t xml:space="preserve"> Ở khu vực Branch sẽ chia ip cho các loopback:</w:t>
      </w:r>
    </w:p>
    <w:p w14:paraId="7BC88A61" w14:textId="212FEBED" w:rsidR="0070066C" w:rsidRDefault="0070066C">
      <w:pPr>
        <w:pStyle w:val="Nidungvnbn"/>
        <w:numPr>
          <w:ilvl w:val="0"/>
          <w:numId w:val="3"/>
        </w:numPr>
      </w:pPr>
      <w:r w:rsidRPr="00F55556">
        <w:t>R1 – Loopback 0:</w:t>
      </w:r>
    </w:p>
    <w:p w14:paraId="226ED637" w14:textId="4CCB15F2" w:rsidR="00F55556" w:rsidRPr="00F55556" w:rsidRDefault="00F55556" w:rsidP="00F55556">
      <w:pPr>
        <w:pStyle w:val="Nidungvnbn"/>
      </w:pPr>
      <w:r w:rsidRPr="00F55556">
        <w:t>Giao diện cần 500 địa chỉ IP, vì vậy subnet /23 (255.255.254.0) là phù hợp khi cung cấp 510 địa chỉ khả dụng. Địa chỉ mạng được chọn là 10.28.10.0/23, với dải usable từ 10.28.10.1 đến 10.28.11.254. Subnet này không chỉ đủ mà còn dư 10 địa chỉ – phù hợp cho mở rộng nhẹ về sau. Việc dùng /23 thay vì /22 giúp tránh lãng phí không gian địa chỉ.</w:t>
      </w:r>
    </w:p>
    <w:p w14:paraId="150B071A" w14:textId="468E4B13" w:rsidR="00F55556" w:rsidRDefault="0070066C">
      <w:pPr>
        <w:pStyle w:val="Nidungvnbn"/>
        <w:numPr>
          <w:ilvl w:val="0"/>
          <w:numId w:val="3"/>
        </w:numPr>
      </w:pPr>
      <w:r w:rsidRPr="00F55556">
        <w:t>R1 – Loopback 1:</w:t>
      </w:r>
    </w:p>
    <w:p w14:paraId="6991DB2E" w14:textId="1B9250B3" w:rsidR="0016549E" w:rsidRPr="00F55556" w:rsidRDefault="00F55556" w:rsidP="0016549E">
      <w:pPr>
        <w:pStyle w:val="Nidungvnbn"/>
      </w:pPr>
      <w:r w:rsidRPr="00F55556">
        <w:t>Cần 300 địa chỉ, cũng dùng /23 để đồng bộ với Lo0. Địa chỉ mạng 10.28.12.0/23, usable từ 10.28.12.1 đến 10.28.13.254. Số dư là 210 địa chỉ – hợp lý cho các tình huống cần mở rộng. Việc giữ cùng prefix với Lo0 cũng giúp cấu hình nhất quán, dễ quản lý.</w:t>
      </w:r>
    </w:p>
    <w:p w14:paraId="4586F680" w14:textId="33D26C11" w:rsidR="0070066C" w:rsidRDefault="0070066C">
      <w:pPr>
        <w:pStyle w:val="Nidungvnbn"/>
        <w:numPr>
          <w:ilvl w:val="0"/>
          <w:numId w:val="3"/>
        </w:numPr>
      </w:pPr>
      <w:r w:rsidRPr="00F55556">
        <w:t>R2 – Loopback 0:</w:t>
      </w:r>
    </w:p>
    <w:p w14:paraId="7BFF2A8F" w14:textId="21AEFAFF" w:rsidR="00F55556" w:rsidRPr="00F55556" w:rsidRDefault="00F55556" w:rsidP="00F55556">
      <w:pPr>
        <w:pStyle w:val="Nidungvnbn"/>
      </w:pPr>
      <w:r w:rsidRPr="00F55556">
        <w:lastRenderedPageBreak/>
        <w:t>Với nhu cầu 100 host, subnet /25 (255.255.255.128) là hợp lý khi cung cấp 126 địa chỉ usable. Mạng 10.28.20.0/25, usable từ 10.28.20.1 đến 10.28.20.126. Subnet này đủ dùng và tiết kiệm, không tạo ra sự lãng phí tài nguyên.</w:t>
      </w:r>
    </w:p>
    <w:p w14:paraId="5AD34C42" w14:textId="313968A3" w:rsidR="00F55556" w:rsidRDefault="0070066C">
      <w:pPr>
        <w:pStyle w:val="Nidungvnbn"/>
        <w:numPr>
          <w:ilvl w:val="0"/>
          <w:numId w:val="3"/>
        </w:numPr>
      </w:pPr>
      <w:r w:rsidRPr="00F55556">
        <w:t>R3 – Loopback 0:</w:t>
      </w:r>
    </w:p>
    <w:p w14:paraId="22C78202" w14:textId="372DCD69" w:rsidR="00F55556" w:rsidRPr="00F55556" w:rsidRDefault="00F55556" w:rsidP="00F55556">
      <w:pPr>
        <w:pStyle w:val="Nidungvnbn"/>
      </w:pPr>
      <w:r w:rsidRPr="00F55556">
        <w:t>Cần 200 host, lựa chọn /24 (255.255.255.0) là tối ưu. Subnet 10.28.30.0/24 cung cấp 254 địa chỉ usable – đủ dùng và phổ biến trong thực tế. Đây là lựa chọn cho các mạng trung bình, dễ định tuyến và dễ áp dụng chính sách bảo mật.</w:t>
      </w:r>
    </w:p>
    <w:p w14:paraId="7FAD9A3C" w14:textId="50754FEC" w:rsidR="0070066C" w:rsidRPr="00F55556" w:rsidRDefault="0070066C">
      <w:pPr>
        <w:pStyle w:val="Nidungvnbn"/>
        <w:numPr>
          <w:ilvl w:val="0"/>
          <w:numId w:val="3"/>
        </w:numPr>
      </w:pPr>
      <w:r w:rsidRPr="00F55556">
        <w:t>R3 – Loopback 1:</w:t>
      </w:r>
    </w:p>
    <w:p w14:paraId="013CD283" w14:textId="024F6D15" w:rsidR="00627716" w:rsidRDefault="00F55556" w:rsidP="00627716">
      <w:pPr>
        <w:pStyle w:val="Nidungvnbn"/>
      </w:pPr>
      <w:r w:rsidRPr="00F55556">
        <w:t>Giống như R2.Lo0, giao diện này cần 100 host nên tiếp tục sử dụng /25, với mạng là 10.28.31.0/25, usable từ 10.28.31.1 đến 10.28.31.126. Việc tái sử dụng cách chia subnet giúp thống nhất cấu hình và đơn giản hóa quá trình bảo trì mạng.</w:t>
      </w:r>
    </w:p>
    <w:p w14:paraId="439F81E4" w14:textId="7BE88FAF" w:rsidR="002D4ABA" w:rsidRDefault="00627716" w:rsidP="00B44567">
      <w:pPr>
        <w:pStyle w:val="Caption"/>
      </w:pPr>
      <w:bookmarkStart w:id="47" w:name="_Toc197887514"/>
      <w:bookmarkStart w:id="48" w:name="_Toc198067210"/>
      <w:r>
        <w:t>Bảng 3.</w:t>
      </w:r>
      <w:r w:rsidR="0043660E">
        <w:t>6</w:t>
      </w:r>
      <w:r>
        <w:t xml:space="preserve"> Sơ đồ ip cho các loopback ở khu vực Branch</w:t>
      </w:r>
      <w:bookmarkEnd w:id="47"/>
      <w:bookmarkEnd w:id="48"/>
    </w:p>
    <w:tbl>
      <w:tblPr>
        <w:tblStyle w:val="TableGrid"/>
        <w:tblpPr w:leftFromText="180" w:rightFromText="180" w:vertAnchor="page" w:horzAnchor="page" w:tblpX="1451" w:tblpY="7681"/>
        <w:tblW w:w="9750" w:type="dxa"/>
        <w:tblLook w:val="04A0" w:firstRow="1" w:lastRow="0" w:firstColumn="1" w:lastColumn="0" w:noHBand="0" w:noVBand="1"/>
      </w:tblPr>
      <w:tblGrid>
        <w:gridCol w:w="996"/>
        <w:gridCol w:w="1227"/>
        <w:gridCol w:w="1814"/>
        <w:gridCol w:w="809"/>
        <w:gridCol w:w="2083"/>
        <w:gridCol w:w="2821"/>
      </w:tblGrid>
      <w:tr w:rsidR="004D12E5" w:rsidRPr="00E27F2B" w14:paraId="038F8F7D" w14:textId="77777777" w:rsidTr="00E142CE">
        <w:trPr>
          <w:trHeight w:val="1207"/>
        </w:trPr>
        <w:tc>
          <w:tcPr>
            <w:tcW w:w="0" w:type="auto"/>
            <w:shd w:val="clear" w:color="auto" w:fill="auto"/>
            <w:hideMark/>
          </w:tcPr>
          <w:p w14:paraId="2AF4F48C" w14:textId="77777777" w:rsidR="004D12E5" w:rsidRPr="008C38F4" w:rsidRDefault="004D12E5" w:rsidP="004D12E5">
            <w:pPr>
              <w:jc w:val="center"/>
              <w:rPr>
                <w:b/>
                <w:bCs/>
                <w:sz w:val="26"/>
                <w:szCs w:val="26"/>
              </w:rPr>
            </w:pPr>
            <w:r w:rsidRPr="008C38F4">
              <w:rPr>
                <w:b/>
                <w:bCs/>
                <w:sz w:val="26"/>
                <w:szCs w:val="26"/>
              </w:rPr>
              <w:t>Router</w:t>
            </w:r>
          </w:p>
        </w:tc>
        <w:tc>
          <w:tcPr>
            <w:tcW w:w="0" w:type="auto"/>
            <w:shd w:val="clear" w:color="auto" w:fill="auto"/>
            <w:hideMark/>
          </w:tcPr>
          <w:p w14:paraId="125673FB" w14:textId="77777777" w:rsidR="004D12E5" w:rsidRPr="008C38F4" w:rsidRDefault="004D12E5" w:rsidP="004D12E5">
            <w:pPr>
              <w:rPr>
                <w:b/>
                <w:bCs/>
                <w:sz w:val="26"/>
                <w:szCs w:val="26"/>
              </w:rPr>
            </w:pPr>
            <w:r w:rsidRPr="008C38F4">
              <w:rPr>
                <w:b/>
                <w:bCs/>
                <w:sz w:val="26"/>
                <w:szCs w:val="26"/>
              </w:rPr>
              <w:t>Interface</w:t>
            </w:r>
          </w:p>
        </w:tc>
        <w:tc>
          <w:tcPr>
            <w:tcW w:w="0" w:type="auto"/>
            <w:shd w:val="clear" w:color="auto" w:fill="auto"/>
            <w:hideMark/>
          </w:tcPr>
          <w:p w14:paraId="19AC24D9" w14:textId="77777777" w:rsidR="004D12E5" w:rsidRPr="008C38F4" w:rsidRDefault="004D12E5" w:rsidP="004D12E5">
            <w:pPr>
              <w:rPr>
                <w:b/>
                <w:bCs/>
                <w:sz w:val="26"/>
                <w:szCs w:val="26"/>
              </w:rPr>
            </w:pPr>
            <w:r w:rsidRPr="008C38F4">
              <w:rPr>
                <w:b/>
                <w:bCs/>
                <w:sz w:val="26"/>
                <w:szCs w:val="26"/>
              </w:rPr>
              <w:t>Số host yêu cầu</w:t>
            </w:r>
          </w:p>
        </w:tc>
        <w:tc>
          <w:tcPr>
            <w:tcW w:w="0" w:type="auto"/>
            <w:shd w:val="clear" w:color="auto" w:fill="auto"/>
            <w:hideMark/>
          </w:tcPr>
          <w:p w14:paraId="7C0E694D" w14:textId="77777777" w:rsidR="004D12E5" w:rsidRPr="008C38F4" w:rsidRDefault="004D12E5" w:rsidP="004D12E5">
            <w:pPr>
              <w:rPr>
                <w:b/>
                <w:bCs/>
                <w:sz w:val="26"/>
                <w:szCs w:val="26"/>
              </w:rPr>
            </w:pPr>
            <w:r w:rsidRPr="008C38F4">
              <w:rPr>
                <w:b/>
                <w:bCs/>
                <w:sz w:val="26"/>
                <w:szCs w:val="26"/>
              </w:rPr>
              <w:t>Slash</w:t>
            </w:r>
          </w:p>
        </w:tc>
        <w:tc>
          <w:tcPr>
            <w:tcW w:w="0" w:type="auto"/>
            <w:shd w:val="clear" w:color="auto" w:fill="auto"/>
            <w:hideMark/>
          </w:tcPr>
          <w:p w14:paraId="4FEAB252" w14:textId="77777777" w:rsidR="004D12E5" w:rsidRPr="008C38F4" w:rsidRDefault="004D12E5" w:rsidP="004D12E5">
            <w:pPr>
              <w:rPr>
                <w:b/>
                <w:bCs/>
                <w:sz w:val="26"/>
                <w:szCs w:val="26"/>
              </w:rPr>
            </w:pPr>
            <w:r w:rsidRPr="008C38F4">
              <w:rPr>
                <w:b/>
                <w:bCs/>
                <w:sz w:val="26"/>
                <w:szCs w:val="26"/>
              </w:rPr>
              <w:t>Network Address</w:t>
            </w:r>
          </w:p>
        </w:tc>
        <w:tc>
          <w:tcPr>
            <w:tcW w:w="0" w:type="auto"/>
            <w:shd w:val="clear" w:color="auto" w:fill="auto"/>
            <w:hideMark/>
          </w:tcPr>
          <w:p w14:paraId="79C7DDA9" w14:textId="77777777" w:rsidR="004D12E5" w:rsidRPr="008C38F4" w:rsidRDefault="004D12E5" w:rsidP="004D12E5">
            <w:pPr>
              <w:rPr>
                <w:b/>
                <w:bCs/>
                <w:sz w:val="26"/>
                <w:szCs w:val="26"/>
              </w:rPr>
            </w:pPr>
            <w:r w:rsidRPr="008C38F4">
              <w:rPr>
                <w:b/>
                <w:bCs/>
                <w:sz w:val="26"/>
                <w:szCs w:val="26"/>
              </w:rPr>
              <w:t>Dải IP khả dụng</w:t>
            </w:r>
          </w:p>
        </w:tc>
      </w:tr>
      <w:tr w:rsidR="004D12E5" w:rsidRPr="00E27F2B" w14:paraId="73D415CC" w14:textId="77777777" w:rsidTr="00E142CE">
        <w:trPr>
          <w:trHeight w:val="1207"/>
        </w:trPr>
        <w:tc>
          <w:tcPr>
            <w:tcW w:w="0" w:type="auto"/>
            <w:shd w:val="clear" w:color="auto" w:fill="DBE5F1" w:themeFill="accent1" w:themeFillTint="33"/>
            <w:hideMark/>
          </w:tcPr>
          <w:p w14:paraId="358061E3" w14:textId="77777777" w:rsidR="004D12E5" w:rsidRPr="008C38F4" w:rsidRDefault="004D12E5" w:rsidP="004D12E5">
            <w:pPr>
              <w:jc w:val="center"/>
              <w:rPr>
                <w:sz w:val="26"/>
                <w:szCs w:val="26"/>
              </w:rPr>
            </w:pPr>
            <w:r w:rsidRPr="008C38F4">
              <w:rPr>
                <w:sz w:val="26"/>
                <w:szCs w:val="26"/>
              </w:rPr>
              <w:t>R1</w:t>
            </w:r>
          </w:p>
        </w:tc>
        <w:tc>
          <w:tcPr>
            <w:tcW w:w="0" w:type="auto"/>
            <w:shd w:val="clear" w:color="auto" w:fill="DBE5F1" w:themeFill="accent1" w:themeFillTint="33"/>
            <w:hideMark/>
          </w:tcPr>
          <w:p w14:paraId="19381324" w14:textId="77777777" w:rsidR="004D12E5" w:rsidRPr="008C38F4" w:rsidRDefault="004D12E5" w:rsidP="004D12E5">
            <w:pPr>
              <w:jc w:val="center"/>
              <w:rPr>
                <w:sz w:val="26"/>
                <w:szCs w:val="26"/>
              </w:rPr>
            </w:pPr>
            <w:r w:rsidRPr="008C38F4">
              <w:rPr>
                <w:sz w:val="26"/>
                <w:szCs w:val="26"/>
              </w:rPr>
              <w:t>Lo0</w:t>
            </w:r>
          </w:p>
        </w:tc>
        <w:tc>
          <w:tcPr>
            <w:tcW w:w="0" w:type="auto"/>
            <w:shd w:val="clear" w:color="auto" w:fill="DBE5F1" w:themeFill="accent1" w:themeFillTint="33"/>
            <w:hideMark/>
          </w:tcPr>
          <w:p w14:paraId="1742FF1B" w14:textId="77777777" w:rsidR="004D12E5" w:rsidRPr="008C38F4" w:rsidRDefault="004D12E5" w:rsidP="004D12E5">
            <w:pPr>
              <w:jc w:val="center"/>
              <w:rPr>
                <w:sz w:val="26"/>
                <w:szCs w:val="26"/>
              </w:rPr>
            </w:pPr>
            <w:r w:rsidRPr="008C38F4">
              <w:rPr>
                <w:sz w:val="26"/>
                <w:szCs w:val="26"/>
              </w:rPr>
              <w:t>500</w:t>
            </w:r>
          </w:p>
        </w:tc>
        <w:tc>
          <w:tcPr>
            <w:tcW w:w="0" w:type="auto"/>
            <w:shd w:val="clear" w:color="auto" w:fill="DBE5F1" w:themeFill="accent1" w:themeFillTint="33"/>
            <w:hideMark/>
          </w:tcPr>
          <w:p w14:paraId="00417D0A" w14:textId="77777777" w:rsidR="004D12E5" w:rsidRPr="008C38F4" w:rsidRDefault="004D12E5" w:rsidP="004D12E5">
            <w:pPr>
              <w:jc w:val="center"/>
              <w:rPr>
                <w:sz w:val="26"/>
                <w:szCs w:val="26"/>
              </w:rPr>
            </w:pPr>
            <w:r w:rsidRPr="008C38F4">
              <w:rPr>
                <w:sz w:val="26"/>
                <w:szCs w:val="26"/>
              </w:rPr>
              <w:t>/23</w:t>
            </w:r>
          </w:p>
        </w:tc>
        <w:tc>
          <w:tcPr>
            <w:tcW w:w="0" w:type="auto"/>
            <w:shd w:val="clear" w:color="auto" w:fill="DBE5F1" w:themeFill="accent1" w:themeFillTint="33"/>
            <w:hideMark/>
          </w:tcPr>
          <w:p w14:paraId="6B668E05" w14:textId="77777777" w:rsidR="004D12E5" w:rsidRPr="008C38F4" w:rsidRDefault="004D12E5" w:rsidP="004D12E5">
            <w:pPr>
              <w:jc w:val="center"/>
              <w:rPr>
                <w:sz w:val="26"/>
                <w:szCs w:val="26"/>
              </w:rPr>
            </w:pPr>
            <w:r w:rsidRPr="008C38F4">
              <w:rPr>
                <w:sz w:val="26"/>
                <w:szCs w:val="26"/>
              </w:rPr>
              <w:t>10.28.10.0</w:t>
            </w:r>
          </w:p>
        </w:tc>
        <w:tc>
          <w:tcPr>
            <w:tcW w:w="0" w:type="auto"/>
            <w:shd w:val="clear" w:color="auto" w:fill="DBE5F1" w:themeFill="accent1" w:themeFillTint="33"/>
            <w:hideMark/>
          </w:tcPr>
          <w:p w14:paraId="58634828" w14:textId="77777777" w:rsidR="004D12E5" w:rsidRPr="008C38F4" w:rsidRDefault="004D12E5" w:rsidP="004D12E5">
            <w:pPr>
              <w:jc w:val="center"/>
              <w:rPr>
                <w:sz w:val="26"/>
                <w:szCs w:val="26"/>
              </w:rPr>
            </w:pPr>
            <w:r w:rsidRPr="008C38F4">
              <w:rPr>
                <w:sz w:val="26"/>
                <w:szCs w:val="26"/>
              </w:rPr>
              <w:t>10.28.10.1 – 10.28.11.254</w:t>
            </w:r>
          </w:p>
        </w:tc>
      </w:tr>
      <w:tr w:rsidR="004D12E5" w:rsidRPr="00E27F2B" w14:paraId="0874B636" w14:textId="77777777" w:rsidTr="00E142CE">
        <w:trPr>
          <w:trHeight w:val="1218"/>
        </w:trPr>
        <w:tc>
          <w:tcPr>
            <w:tcW w:w="0" w:type="auto"/>
            <w:shd w:val="clear" w:color="auto" w:fill="DBE5F1" w:themeFill="accent1" w:themeFillTint="33"/>
            <w:hideMark/>
          </w:tcPr>
          <w:p w14:paraId="2A552933" w14:textId="77777777" w:rsidR="004D12E5" w:rsidRPr="008C38F4" w:rsidRDefault="004D12E5" w:rsidP="004D12E5">
            <w:pPr>
              <w:jc w:val="center"/>
              <w:rPr>
                <w:sz w:val="26"/>
                <w:szCs w:val="26"/>
              </w:rPr>
            </w:pPr>
          </w:p>
        </w:tc>
        <w:tc>
          <w:tcPr>
            <w:tcW w:w="0" w:type="auto"/>
            <w:shd w:val="clear" w:color="auto" w:fill="DBE5F1" w:themeFill="accent1" w:themeFillTint="33"/>
            <w:hideMark/>
          </w:tcPr>
          <w:p w14:paraId="201A4732" w14:textId="77777777" w:rsidR="004D12E5" w:rsidRPr="008C38F4" w:rsidRDefault="004D12E5" w:rsidP="004D12E5">
            <w:pPr>
              <w:jc w:val="center"/>
              <w:rPr>
                <w:sz w:val="26"/>
                <w:szCs w:val="26"/>
              </w:rPr>
            </w:pPr>
            <w:r w:rsidRPr="008C38F4">
              <w:rPr>
                <w:sz w:val="26"/>
                <w:szCs w:val="26"/>
              </w:rPr>
              <w:t>Lo1</w:t>
            </w:r>
          </w:p>
        </w:tc>
        <w:tc>
          <w:tcPr>
            <w:tcW w:w="0" w:type="auto"/>
            <w:shd w:val="clear" w:color="auto" w:fill="DBE5F1" w:themeFill="accent1" w:themeFillTint="33"/>
            <w:hideMark/>
          </w:tcPr>
          <w:p w14:paraId="2B2A0F73" w14:textId="77777777" w:rsidR="004D12E5" w:rsidRPr="008C38F4" w:rsidRDefault="004D12E5" w:rsidP="004D12E5">
            <w:pPr>
              <w:jc w:val="center"/>
              <w:rPr>
                <w:sz w:val="26"/>
                <w:szCs w:val="26"/>
              </w:rPr>
            </w:pPr>
            <w:r w:rsidRPr="008C38F4">
              <w:rPr>
                <w:sz w:val="26"/>
                <w:szCs w:val="26"/>
              </w:rPr>
              <w:t>300</w:t>
            </w:r>
          </w:p>
        </w:tc>
        <w:tc>
          <w:tcPr>
            <w:tcW w:w="0" w:type="auto"/>
            <w:shd w:val="clear" w:color="auto" w:fill="DBE5F1" w:themeFill="accent1" w:themeFillTint="33"/>
            <w:hideMark/>
          </w:tcPr>
          <w:p w14:paraId="079F70CB" w14:textId="77777777" w:rsidR="004D12E5" w:rsidRPr="008C38F4" w:rsidRDefault="004D12E5" w:rsidP="004D12E5">
            <w:pPr>
              <w:jc w:val="center"/>
              <w:rPr>
                <w:sz w:val="26"/>
                <w:szCs w:val="26"/>
              </w:rPr>
            </w:pPr>
            <w:r w:rsidRPr="008C38F4">
              <w:rPr>
                <w:sz w:val="26"/>
                <w:szCs w:val="26"/>
              </w:rPr>
              <w:t>/23</w:t>
            </w:r>
          </w:p>
        </w:tc>
        <w:tc>
          <w:tcPr>
            <w:tcW w:w="0" w:type="auto"/>
            <w:shd w:val="clear" w:color="auto" w:fill="DBE5F1" w:themeFill="accent1" w:themeFillTint="33"/>
            <w:hideMark/>
          </w:tcPr>
          <w:p w14:paraId="0AB6D033" w14:textId="77777777" w:rsidR="004D12E5" w:rsidRPr="008C38F4" w:rsidRDefault="004D12E5" w:rsidP="004D12E5">
            <w:pPr>
              <w:jc w:val="center"/>
              <w:rPr>
                <w:sz w:val="26"/>
                <w:szCs w:val="26"/>
              </w:rPr>
            </w:pPr>
            <w:r w:rsidRPr="008C38F4">
              <w:rPr>
                <w:sz w:val="26"/>
                <w:szCs w:val="26"/>
              </w:rPr>
              <w:t>10.28.12.0</w:t>
            </w:r>
          </w:p>
        </w:tc>
        <w:tc>
          <w:tcPr>
            <w:tcW w:w="0" w:type="auto"/>
            <w:shd w:val="clear" w:color="auto" w:fill="DBE5F1" w:themeFill="accent1" w:themeFillTint="33"/>
            <w:hideMark/>
          </w:tcPr>
          <w:p w14:paraId="225DEDB3" w14:textId="77777777" w:rsidR="004D12E5" w:rsidRPr="008C38F4" w:rsidRDefault="004D12E5" w:rsidP="004D12E5">
            <w:pPr>
              <w:jc w:val="center"/>
              <w:rPr>
                <w:sz w:val="26"/>
                <w:szCs w:val="26"/>
              </w:rPr>
            </w:pPr>
            <w:r w:rsidRPr="008C38F4">
              <w:rPr>
                <w:sz w:val="26"/>
                <w:szCs w:val="26"/>
              </w:rPr>
              <w:t>10.28.12.1 – 10.28.13.254</w:t>
            </w:r>
          </w:p>
        </w:tc>
      </w:tr>
      <w:tr w:rsidR="004D12E5" w:rsidRPr="00E27F2B" w14:paraId="0409D4D1" w14:textId="77777777" w:rsidTr="00E142CE">
        <w:trPr>
          <w:trHeight w:val="1207"/>
        </w:trPr>
        <w:tc>
          <w:tcPr>
            <w:tcW w:w="0" w:type="auto"/>
            <w:shd w:val="clear" w:color="auto" w:fill="FFFFFF" w:themeFill="background1"/>
            <w:hideMark/>
          </w:tcPr>
          <w:p w14:paraId="007EE25B" w14:textId="77777777" w:rsidR="004D12E5" w:rsidRPr="008C38F4" w:rsidRDefault="004D12E5" w:rsidP="004D12E5">
            <w:pPr>
              <w:jc w:val="center"/>
              <w:rPr>
                <w:sz w:val="26"/>
                <w:szCs w:val="26"/>
              </w:rPr>
            </w:pPr>
            <w:r w:rsidRPr="008C38F4">
              <w:rPr>
                <w:sz w:val="26"/>
                <w:szCs w:val="26"/>
              </w:rPr>
              <w:t>R2</w:t>
            </w:r>
          </w:p>
        </w:tc>
        <w:tc>
          <w:tcPr>
            <w:tcW w:w="0" w:type="auto"/>
            <w:shd w:val="clear" w:color="auto" w:fill="FFFFFF" w:themeFill="background1"/>
            <w:hideMark/>
          </w:tcPr>
          <w:p w14:paraId="1EBE5B08" w14:textId="77777777" w:rsidR="004D12E5" w:rsidRPr="008C38F4" w:rsidRDefault="004D12E5" w:rsidP="004D12E5">
            <w:pPr>
              <w:jc w:val="center"/>
              <w:rPr>
                <w:sz w:val="26"/>
                <w:szCs w:val="26"/>
              </w:rPr>
            </w:pPr>
            <w:r w:rsidRPr="008C38F4">
              <w:rPr>
                <w:sz w:val="26"/>
                <w:szCs w:val="26"/>
              </w:rPr>
              <w:t>Lo0</w:t>
            </w:r>
          </w:p>
        </w:tc>
        <w:tc>
          <w:tcPr>
            <w:tcW w:w="0" w:type="auto"/>
            <w:shd w:val="clear" w:color="auto" w:fill="FFFFFF" w:themeFill="background1"/>
            <w:hideMark/>
          </w:tcPr>
          <w:p w14:paraId="07B70E90" w14:textId="77777777" w:rsidR="004D12E5" w:rsidRPr="008C38F4" w:rsidRDefault="004D12E5" w:rsidP="004D12E5">
            <w:pPr>
              <w:jc w:val="center"/>
              <w:rPr>
                <w:sz w:val="26"/>
                <w:szCs w:val="26"/>
              </w:rPr>
            </w:pPr>
            <w:r w:rsidRPr="008C38F4">
              <w:rPr>
                <w:sz w:val="26"/>
                <w:szCs w:val="26"/>
              </w:rPr>
              <w:t>100</w:t>
            </w:r>
          </w:p>
        </w:tc>
        <w:tc>
          <w:tcPr>
            <w:tcW w:w="0" w:type="auto"/>
            <w:shd w:val="clear" w:color="auto" w:fill="FFFFFF" w:themeFill="background1"/>
            <w:hideMark/>
          </w:tcPr>
          <w:p w14:paraId="14B66253" w14:textId="77777777" w:rsidR="004D12E5" w:rsidRPr="008C38F4" w:rsidRDefault="004D12E5" w:rsidP="004D12E5">
            <w:pPr>
              <w:jc w:val="center"/>
              <w:rPr>
                <w:sz w:val="26"/>
                <w:szCs w:val="26"/>
              </w:rPr>
            </w:pPr>
            <w:r w:rsidRPr="008C38F4">
              <w:rPr>
                <w:sz w:val="26"/>
                <w:szCs w:val="26"/>
              </w:rPr>
              <w:t>/25</w:t>
            </w:r>
          </w:p>
        </w:tc>
        <w:tc>
          <w:tcPr>
            <w:tcW w:w="0" w:type="auto"/>
            <w:shd w:val="clear" w:color="auto" w:fill="FFFFFF" w:themeFill="background1"/>
            <w:hideMark/>
          </w:tcPr>
          <w:p w14:paraId="33E6C83B" w14:textId="77777777" w:rsidR="004D12E5" w:rsidRPr="008C38F4" w:rsidRDefault="004D12E5" w:rsidP="004D12E5">
            <w:pPr>
              <w:jc w:val="center"/>
              <w:rPr>
                <w:sz w:val="26"/>
                <w:szCs w:val="26"/>
              </w:rPr>
            </w:pPr>
            <w:r w:rsidRPr="008C38F4">
              <w:rPr>
                <w:sz w:val="26"/>
                <w:szCs w:val="26"/>
              </w:rPr>
              <w:t>10.28.20.0</w:t>
            </w:r>
          </w:p>
        </w:tc>
        <w:tc>
          <w:tcPr>
            <w:tcW w:w="0" w:type="auto"/>
            <w:shd w:val="clear" w:color="auto" w:fill="FFFFFF" w:themeFill="background1"/>
            <w:hideMark/>
          </w:tcPr>
          <w:p w14:paraId="379C58DD" w14:textId="77777777" w:rsidR="004D12E5" w:rsidRPr="008C38F4" w:rsidRDefault="004D12E5" w:rsidP="004D12E5">
            <w:pPr>
              <w:jc w:val="center"/>
              <w:rPr>
                <w:sz w:val="26"/>
                <w:szCs w:val="26"/>
              </w:rPr>
            </w:pPr>
            <w:r w:rsidRPr="008C38F4">
              <w:rPr>
                <w:sz w:val="26"/>
                <w:szCs w:val="26"/>
              </w:rPr>
              <w:t>10.28.20.1 – 10.28.20.126</w:t>
            </w:r>
          </w:p>
        </w:tc>
      </w:tr>
      <w:tr w:rsidR="004D12E5" w:rsidRPr="00E27F2B" w14:paraId="0D9369A4" w14:textId="77777777" w:rsidTr="00E142CE">
        <w:trPr>
          <w:trHeight w:val="1207"/>
        </w:trPr>
        <w:tc>
          <w:tcPr>
            <w:tcW w:w="0" w:type="auto"/>
            <w:shd w:val="clear" w:color="auto" w:fill="DBE5F1" w:themeFill="accent1" w:themeFillTint="33"/>
            <w:hideMark/>
          </w:tcPr>
          <w:p w14:paraId="08360C7A" w14:textId="77777777" w:rsidR="004D12E5" w:rsidRPr="008C38F4" w:rsidRDefault="004D12E5" w:rsidP="004D12E5">
            <w:pPr>
              <w:jc w:val="center"/>
              <w:rPr>
                <w:sz w:val="26"/>
                <w:szCs w:val="26"/>
              </w:rPr>
            </w:pPr>
            <w:r w:rsidRPr="008C38F4">
              <w:rPr>
                <w:sz w:val="26"/>
                <w:szCs w:val="26"/>
              </w:rPr>
              <w:t>R3</w:t>
            </w:r>
          </w:p>
        </w:tc>
        <w:tc>
          <w:tcPr>
            <w:tcW w:w="0" w:type="auto"/>
            <w:shd w:val="clear" w:color="auto" w:fill="DBE5F1" w:themeFill="accent1" w:themeFillTint="33"/>
            <w:hideMark/>
          </w:tcPr>
          <w:p w14:paraId="1C8960CA" w14:textId="77777777" w:rsidR="004D12E5" w:rsidRPr="008C38F4" w:rsidRDefault="004D12E5" w:rsidP="004D12E5">
            <w:pPr>
              <w:jc w:val="center"/>
              <w:rPr>
                <w:sz w:val="26"/>
                <w:szCs w:val="26"/>
              </w:rPr>
            </w:pPr>
            <w:r w:rsidRPr="008C38F4">
              <w:rPr>
                <w:sz w:val="26"/>
                <w:szCs w:val="26"/>
              </w:rPr>
              <w:t>Lo0</w:t>
            </w:r>
          </w:p>
        </w:tc>
        <w:tc>
          <w:tcPr>
            <w:tcW w:w="0" w:type="auto"/>
            <w:shd w:val="clear" w:color="auto" w:fill="DBE5F1" w:themeFill="accent1" w:themeFillTint="33"/>
            <w:hideMark/>
          </w:tcPr>
          <w:p w14:paraId="5D52EF43" w14:textId="77777777" w:rsidR="004D12E5" w:rsidRPr="008C38F4" w:rsidRDefault="004D12E5" w:rsidP="004D12E5">
            <w:pPr>
              <w:jc w:val="center"/>
              <w:rPr>
                <w:sz w:val="26"/>
                <w:szCs w:val="26"/>
              </w:rPr>
            </w:pPr>
            <w:r w:rsidRPr="008C38F4">
              <w:rPr>
                <w:sz w:val="26"/>
                <w:szCs w:val="26"/>
              </w:rPr>
              <w:t>200</w:t>
            </w:r>
          </w:p>
        </w:tc>
        <w:tc>
          <w:tcPr>
            <w:tcW w:w="0" w:type="auto"/>
            <w:shd w:val="clear" w:color="auto" w:fill="DBE5F1" w:themeFill="accent1" w:themeFillTint="33"/>
            <w:hideMark/>
          </w:tcPr>
          <w:p w14:paraId="51B1BAED" w14:textId="77777777" w:rsidR="004D12E5" w:rsidRPr="008C38F4" w:rsidRDefault="004D12E5" w:rsidP="004D12E5">
            <w:pPr>
              <w:jc w:val="center"/>
              <w:rPr>
                <w:sz w:val="26"/>
                <w:szCs w:val="26"/>
              </w:rPr>
            </w:pPr>
            <w:r w:rsidRPr="008C38F4">
              <w:rPr>
                <w:sz w:val="26"/>
                <w:szCs w:val="26"/>
              </w:rPr>
              <w:t>/24</w:t>
            </w:r>
          </w:p>
        </w:tc>
        <w:tc>
          <w:tcPr>
            <w:tcW w:w="0" w:type="auto"/>
            <w:shd w:val="clear" w:color="auto" w:fill="DBE5F1" w:themeFill="accent1" w:themeFillTint="33"/>
            <w:hideMark/>
          </w:tcPr>
          <w:p w14:paraId="2A5CEAEB" w14:textId="77777777" w:rsidR="004D12E5" w:rsidRPr="008C38F4" w:rsidRDefault="004D12E5" w:rsidP="004D12E5">
            <w:pPr>
              <w:jc w:val="center"/>
              <w:rPr>
                <w:sz w:val="26"/>
                <w:szCs w:val="26"/>
              </w:rPr>
            </w:pPr>
            <w:r w:rsidRPr="008C38F4">
              <w:rPr>
                <w:sz w:val="26"/>
                <w:szCs w:val="26"/>
              </w:rPr>
              <w:t>10.28.30.0</w:t>
            </w:r>
          </w:p>
        </w:tc>
        <w:tc>
          <w:tcPr>
            <w:tcW w:w="0" w:type="auto"/>
            <w:shd w:val="clear" w:color="auto" w:fill="DBE5F1" w:themeFill="accent1" w:themeFillTint="33"/>
            <w:hideMark/>
          </w:tcPr>
          <w:p w14:paraId="49AD0486" w14:textId="77777777" w:rsidR="004D12E5" w:rsidRPr="008C38F4" w:rsidRDefault="004D12E5" w:rsidP="004D12E5">
            <w:pPr>
              <w:jc w:val="center"/>
              <w:rPr>
                <w:sz w:val="26"/>
                <w:szCs w:val="26"/>
              </w:rPr>
            </w:pPr>
            <w:r w:rsidRPr="008C38F4">
              <w:rPr>
                <w:sz w:val="26"/>
                <w:szCs w:val="26"/>
              </w:rPr>
              <w:t>10.28.30.1 – 10.28.30.254</w:t>
            </w:r>
          </w:p>
        </w:tc>
      </w:tr>
      <w:tr w:rsidR="004D12E5" w:rsidRPr="00E27F2B" w14:paraId="5CBF9003" w14:textId="77777777" w:rsidTr="00E142CE">
        <w:trPr>
          <w:trHeight w:val="1207"/>
        </w:trPr>
        <w:tc>
          <w:tcPr>
            <w:tcW w:w="0" w:type="auto"/>
            <w:shd w:val="clear" w:color="auto" w:fill="DBE5F1" w:themeFill="accent1" w:themeFillTint="33"/>
            <w:hideMark/>
          </w:tcPr>
          <w:p w14:paraId="6B486DB3" w14:textId="77777777" w:rsidR="004D12E5" w:rsidRPr="008C38F4" w:rsidRDefault="004D12E5" w:rsidP="004D12E5">
            <w:pPr>
              <w:jc w:val="center"/>
              <w:rPr>
                <w:sz w:val="26"/>
                <w:szCs w:val="26"/>
              </w:rPr>
            </w:pPr>
          </w:p>
        </w:tc>
        <w:tc>
          <w:tcPr>
            <w:tcW w:w="0" w:type="auto"/>
            <w:shd w:val="clear" w:color="auto" w:fill="DBE5F1" w:themeFill="accent1" w:themeFillTint="33"/>
            <w:hideMark/>
          </w:tcPr>
          <w:p w14:paraId="54A563E9" w14:textId="77777777" w:rsidR="004D12E5" w:rsidRPr="008C38F4" w:rsidRDefault="004D12E5" w:rsidP="004D12E5">
            <w:pPr>
              <w:jc w:val="center"/>
              <w:rPr>
                <w:sz w:val="26"/>
                <w:szCs w:val="26"/>
              </w:rPr>
            </w:pPr>
            <w:r w:rsidRPr="008C38F4">
              <w:rPr>
                <w:sz w:val="26"/>
                <w:szCs w:val="26"/>
              </w:rPr>
              <w:t>Lo1</w:t>
            </w:r>
          </w:p>
        </w:tc>
        <w:tc>
          <w:tcPr>
            <w:tcW w:w="0" w:type="auto"/>
            <w:shd w:val="clear" w:color="auto" w:fill="DBE5F1" w:themeFill="accent1" w:themeFillTint="33"/>
            <w:hideMark/>
          </w:tcPr>
          <w:p w14:paraId="67F6D375" w14:textId="77777777" w:rsidR="004D12E5" w:rsidRPr="008C38F4" w:rsidRDefault="004D12E5" w:rsidP="004D12E5">
            <w:pPr>
              <w:jc w:val="center"/>
              <w:rPr>
                <w:sz w:val="26"/>
                <w:szCs w:val="26"/>
              </w:rPr>
            </w:pPr>
            <w:r w:rsidRPr="008C38F4">
              <w:rPr>
                <w:sz w:val="26"/>
                <w:szCs w:val="26"/>
              </w:rPr>
              <w:t>100</w:t>
            </w:r>
          </w:p>
        </w:tc>
        <w:tc>
          <w:tcPr>
            <w:tcW w:w="0" w:type="auto"/>
            <w:shd w:val="clear" w:color="auto" w:fill="DBE5F1" w:themeFill="accent1" w:themeFillTint="33"/>
            <w:hideMark/>
          </w:tcPr>
          <w:p w14:paraId="031B2C57" w14:textId="77777777" w:rsidR="004D12E5" w:rsidRPr="008C38F4" w:rsidRDefault="004D12E5" w:rsidP="004D12E5">
            <w:pPr>
              <w:jc w:val="center"/>
              <w:rPr>
                <w:sz w:val="26"/>
                <w:szCs w:val="26"/>
              </w:rPr>
            </w:pPr>
            <w:r w:rsidRPr="008C38F4">
              <w:rPr>
                <w:sz w:val="26"/>
                <w:szCs w:val="26"/>
              </w:rPr>
              <w:t>/25</w:t>
            </w:r>
          </w:p>
        </w:tc>
        <w:tc>
          <w:tcPr>
            <w:tcW w:w="0" w:type="auto"/>
            <w:shd w:val="clear" w:color="auto" w:fill="DBE5F1" w:themeFill="accent1" w:themeFillTint="33"/>
            <w:hideMark/>
          </w:tcPr>
          <w:p w14:paraId="4480AA3F" w14:textId="77777777" w:rsidR="004D12E5" w:rsidRPr="008C38F4" w:rsidRDefault="004D12E5" w:rsidP="004D12E5">
            <w:pPr>
              <w:jc w:val="center"/>
              <w:rPr>
                <w:sz w:val="26"/>
                <w:szCs w:val="26"/>
              </w:rPr>
            </w:pPr>
            <w:r w:rsidRPr="008C38F4">
              <w:rPr>
                <w:sz w:val="26"/>
                <w:szCs w:val="26"/>
              </w:rPr>
              <w:t>10.28.31.0</w:t>
            </w:r>
          </w:p>
        </w:tc>
        <w:tc>
          <w:tcPr>
            <w:tcW w:w="0" w:type="auto"/>
            <w:shd w:val="clear" w:color="auto" w:fill="DBE5F1" w:themeFill="accent1" w:themeFillTint="33"/>
            <w:hideMark/>
          </w:tcPr>
          <w:p w14:paraId="171005EA" w14:textId="77777777" w:rsidR="004D12E5" w:rsidRPr="008C38F4" w:rsidRDefault="004D12E5" w:rsidP="004D12E5">
            <w:pPr>
              <w:jc w:val="center"/>
              <w:rPr>
                <w:sz w:val="26"/>
                <w:szCs w:val="26"/>
              </w:rPr>
            </w:pPr>
            <w:r w:rsidRPr="008C38F4">
              <w:rPr>
                <w:sz w:val="26"/>
                <w:szCs w:val="26"/>
              </w:rPr>
              <w:t>10.28.31.1 – 10.28.31.126</w:t>
            </w:r>
          </w:p>
        </w:tc>
      </w:tr>
    </w:tbl>
    <w:p w14:paraId="5C11B59F" w14:textId="77777777" w:rsidR="004E1D4F" w:rsidRDefault="004E1D4F" w:rsidP="00FF7488">
      <w:pPr>
        <w:pStyle w:val="Nidungvnbn"/>
        <w:ind w:firstLine="0"/>
      </w:pPr>
    </w:p>
    <w:p w14:paraId="37C1989E" w14:textId="7BFB85FE" w:rsidR="00FF7488" w:rsidRPr="007841C8" w:rsidRDefault="00FF7488" w:rsidP="00FF7488">
      <w:pPr>
        <w:pStyle w:val="Heading2"/>
      </w:pPr>
      <w:bookmarkStart w:id="49" w:name="_Toc198046786"/>
      <w:r>
        <w:t>Phân bổ địa chỉ ip cho khu vực HQ</w:t>
      </w:r>
      <w:bookmarkEnd w:id="49"/>
    </w:p>
    <w:p w14:paraId="0F0172B9" w14:textId="20FB739A" w:rsidR="00F22001" w:rsidRDefault="007841C8" w:rsidP="00A74BB8">
      <w:pPr>
        <w:pStyle w:val="Heading3"/>
      </w:pPr>
      <w:bookmarkStart w:id="50" w:name="_Toc198046787"/>
      <w:r>
        <w:t>Phân bổ địa chỉ ipv4</w:t>
      </w:r>
      <w:bookmarkEnd w:id="50"/>
    </w:p>
    <w:p w14:paraId="0EA70DAE" w14:textId="77777777" w:rsidR="008C06E7" w:rsidRPr="008C06E7" w:rsidRDefault="008C06E7" w:rsidP="008C06E7">
      <w:pPr>
        <w:pStyle w:val="Nidungvnbn"/>
      </w:pPr>
      <w:r w:rsidRPr="008C06E7">
        <w:t>Tại khu vực HQ, các thiết bị mạng được cấu hình với địa chỉ IP cụ thể theo từng giao diện nhằm đảm bảo kết nối nội bộ hiệu quả và liên thông với các khu vực khác. Router R4 đóng vai trò định tuyến nội bộ giữa các VLAN và được cấu hình các subinterface trên cổng G0/0 gồm: G0/0.10 (172.27.10.1/24), G0/0.20 (172.27.20.1/23), G0/0.30 (172.27.30.1/25), G0/0.40 (172.27.40.1/26), G0/0.50 (172.27.50.1/28), và G0/0.60 (172.27.60.1/27). Trong đó, subinterface G0/0.60 đóng vai trò là cổng mặc định cho VLAN 60, phục vụ kết nối quản lý và trao đổi bảng định tuyến giữa các router và switch trong HQ.</w:t>
      </w:r>
    </w:p>
    <w:p w14:paraId="39C48D79" w14:textId="77777777" w:rsidR="008C06E7" w:rsidRPr="008C06E7" w:rsidRDefault="008C06E7" w:rsidP="008C06E7">
      <w:pPr>
        <w:pStyle w:val="Nidungvnbn"/>
      </w:pPr>
      <w:r w:rsidRPr="008C06E7">
        <w:t>Router R5 sử dụng giao diện G0/1 với địa chỉ 172.27.60.6/27 để kết nối vào VLAN 60, đặt default gateway là 172.27.60.1. Ngoài ra, R5 còn có giao diện serial S0/3/0 với địa chỉ 200.0.100.9/30 dùng để kết nối đến thiết bị mạng bên ngoài khu vực HQ (thiết bị ACCESS có địa chỉ 200.0.100.10/30).</w:t>
      </w:r>
    </w:p>
    <w:p w14:paraId="44743CD0" w14:textId="77777777" w:rsidR="008C06E7" w:rsidRPr="008C06E7" w:rsidRDefault="008C06E7" w:rsidP="008C06E7">
      <w:pPr>
        <w:pStyle w:val="Nidungvnbn"/>
      </w:pPr>
      <w:r w:rsidRPr="008C06E7">
        <w:t>Router R7 có hai giao diện serial: S0/3/0 (200.0.100.1/30) kết nối đến R6 (200.0.100.2/30), và S0/3/1 (200.0.100.5/30) kết nối đến R8 (200.0.100.6/30). Giao diện G0/0 của R7 sử dụng địa chỉ 172.27.60.7/27 và cũng thuộc VLAN 60, cho phép R7 trao đổi thông tin định tuyến với R4 và R5.</w:t>
      </w:r>
    </w:p>
    <w:p w14:paraId="3A4DD9F2" w14:textId="77777777" w:rsidR="008C06E7" w:rsidRPr="008C06E7" w:rsidRDefault="008C06E7" w:rsidP="008C06E7">
      <w:pPr>
        <w:pStyle w:val="Nidungvnbn"/>
      </w:pPr>
      <w:r w:rsidRPr="008C06E7">
        <w:t>R6 và R8 được kết nối với nhau thông qua một đường hầm GRE cấu hình trên Tunnel0 với địa chỉ lần lượt là 10.10.10.1/30 và 10.10.10.2/30. R6 cũng sử dụng cổng serial S0/3/0 với địa chỉ 200.0.100.2/30 để kết nối đến R7, trong khi R8 dùng S0/3/1 với địa chỉ 200.0.100.6/30 để nối với R7.</w:t>
      </w:r>
    </w:p>
    <w:p w14:paraId="57AEDF58" w14:textId="77777777" w:rsidR="008C06E7" w:rsidRPr="008C06E7" w:rsidRDefault="008C06E7" w:rsidP="008C06E7">
      <w:pPr>
        <w:pStyle w:val="Nidungvnbn"/>
      </w:pPr>
      <w:r w:rsidRPr="008C06E7">
        <w:t>Hệ thống switch quản lý gồm S1 đến S4 đều thuộc VLAN 60 và được gán các địa chỉ IP từ 172.27.60.2 đến 172.27.60.5, sử dụng default gateway là 172.27.60.1. Nhờ đó, các switch có thể quản lý tập trung và liên kết với các router R4, R5, R7 thông qua cùng một dải địa chỉ mạng.</w:t>
      </w:r>
    </w:p>
    <w:p w14:paraId="631765CE" w14:textId="0437049A" w:rsidR="00E142CE" w:rsidRDefault="008C06E7" w:rsidP="006A212D">
      <w:pPr>
        <w:pStyle w:val="Nidungvnbn"/>
      </w:pPr>
      <w:r w:rsidRPr="008C06E7">
        <w:lastRenderedPageBreak/>
        <w:t>Toàn bộ các thiết bị router trong HQ không cần cấu hình default gateway cho các giao diện kết nối nội bộ, vì quá trình định tuyến được xử lý tự động thông qua các giao thức định tuyến động.</w:t>
      </w:r>
    </w:p>
    <w:p w14:paraId="4A9A2557" w14:textId="7703005A" w:rsidR="00A74BB8" w:rsidRDefault="00A74BB8" w:rsidP="00B501FB">
      <w:pPr>
        <w:pStyle w:val="Caption"/>
      </w:pPr>
      <w:bookmarkStart w:id="51" w:name="_Toc197887515"/>
      <w:bookmarkStart w:id="52" w:name="_Toc198067211"/>
      <w:r>
        <w:t>Bảng 3.</w:t>
      </w:r>
      <w:r w:rsidR="0043660E">
        <w:t>7</w:t>
      </w:r>
      <w:r>
        <w:t xml:space="preserve"> Bảng địa chỉ</w:t>
      </w:r>
      <w:r w:rsidR="004756F5">
        <w:t xml:space="preserve"> ipv4</w:t>
      </w:r>
      <w:r>
        <w:t xml:space="preserve"> khu vực HQ</w:t>
      </w:r>
      <w:bookmarkEnd w:id="51"/>
      <w:bookmarkEnd w:id="52"/>
    </w:p>
    <w:tbl>
      <w:tblPr>
        <w:tblStyle w:val="TableGrid"/>
        <w:tblW w:w="9107" w:type="dxa"/>
        <w:tblLook w:val="04A0" w:firstRow="1" w:lastRow="0" w:firstColumn="1" w:lastColumn="0" w:noHBand="0" w:noVBand="1"/>
      </w:tblPr>
      <w:tblGrid>
        <w:gridCol w:w="599"/>
        <w:gridCol w:w="1199"/>
        <w:gridCol w:w="1258"/>
        <w:gridCol w:w="1581"/>
        <w:gridCol w:w="2492"/>
        <w:gridCol w:w="1978"/>
      </w:tblGrid>
      <w:tr w:rsidR="00D2142C" w:rsidRPr="00D2142C" w14:paraId="439C0827" w14:textId="77777777" w:rsidTr="004B4FE2">
        <w:trPr>
          <w:trHeight w:val="816"/>
        </w:trPr>
        <w:tc>
          <w:tcPr>
            <w:tcW w:w="0" w:type="auto"/>
            <w:hideMark/>
          </w:tcPr>
          <w:p w14:paraId="7B7F2F84" w14:textId="77777777" w:rsidR="00D2142C" w:rsidRPr="00D2142C" w:rsidRDefault="00D2142C" w:rsidP="00D2142C">
            <w:pPr>
              <w:rPr>
                <w:b/>
                <w:bCs/>
                <w:sz w:val="26"/>
                <w:szCs w:val="26"/>
              </w:rPr>
            </w:pPr>
            <w:r w:rsidRPr="00D2142C">
              <w:rPr>
                <w:b/>
                <w:bCs/>
                <w:sz w:val="26"/>
                <w:szCs w:val="26"/>
              </w:rPr>
              <w:t>No.</w:t>
            </w:r>
          </w:p>
        </w:tc>
        <w:tc>
          <w:tcPr>
            <w:tcW w:w="0" w:type="auto"/>
            <w:hideMark/>
          </w:tcPr>
          <w:p w14:paraId="594ECB0B" w14:textId="77777777" w:rsidR="00D2142C" w:rsidRPr="00D2142C" w:rsidRDefault="00D2142C" w:rsidP="00D2142C">
            <w:pPr>
              <w:rPr>
                <w:b/>
                <w:bCs/>
                <w:sz w:val="26"/>
                <w:szCs w:val="26"/>
              </w:rPr>
            </w:pPr>
            <w:r w:rsidRPr="00D2142C">
              <w:rPr>
                <w:b/>
                <w:bCs/>
                <w:sz w:val="26"/>
                <w:szCs w:val="26"/>
              </w:rPr>
              <w:t>Device</w:t>
            </w:r>
          </w:p>
        </w:tc>
        <w:tc>
          <w:tcPr>
            <w:tcW w:w="0" w:type="auto"/>
            <w:hideMark/>
          </w:tcPr>
          <w:p w14:paraId="3ED05B02" w14:textId="77777777" w:rsidR="00D2142C" w:rsidRPr="00D2142C" w:rsidRDefault="00D2142C" w:rsidP="00D2142C">
            <w:pPr>
              <w:rPr>
                <w:b/>
                <w:bCs/>
                <w:sz w:val="26"/>
                <w:szCs w:val="26"/>
              </w:rPr>
            </w:pPr>
            <w:r w:rsidRPr="00D2142C">
              <w:rPr>
                <w:b/>
                <w:bCs/>
                <w:sz w:val="26"/>
                <w:szCs w:val="26"/>
              </w:rPr>
              <w:t>Interface</w:t>
            </w:r>
          </w:p>
        </w:tc>
        <w:tc>
          <w:tcPr>
            <w:tcW w:w="0" w:type="auto"/>
            <w:hideMark/>
          </w:tcPr>
          <w:p w14:paraId="5A4038C9" w14:textId="77777777" w:rsidR="00D2142C" w:rsidRPr="00D2142C" w:rsidRDefault="00D2142C" w:rsidP="00D2142C">
            <w:pPr>
              <w:rPr>
                <w:b/>
                <w:bCs/>
                <w:sz w:val="26"/>
                <w:szCs w:val="26"/>
              </w:rPr>
            </w:pPr>
            <w:r w:rsidRPr="00D2142C">
              <w:rPr>
                <w:b/>
                <w:bCs/>
                <w:sz w:val="26"/>
                <w:szCs w:val="26"/>
              </w:rPr>
              <w:t>IP Address</w:t>
            </w:r>
          </w:p>
        </w:tc>
        <w:tc>
          <w:tcPr>
            <w:tcW w:w="0" w:type="auto"/>
            <w:hideMark/>
          </w:tcPr>
          <w:p w14:paraId="6CCF67C9" w14:textId="77777777" w:rsidR="00D2142C" w:rsidRPr="00D2142C" w:rsidRDefault="00D2142C" w:rsidP="00D2142C">
            <w:pPr>
              <w:rPr>
                <w:b/>
                <w:bCs/>
                <w:sz w:val="26"/>
                <w:szCs w:val="26"/>
              </w:rPr>
            </w:pPr>
            <w:r w:rsidRPr="00D2142C">
              <w:rPr>
                <w:b/>
                <w:bCs/>
                <w:sz w:val="26"/>
                <w:szCs w:val="26"/>
              </w:rPr>
              <w:t>Subnet Mask (Prefix)</w:t>
            </w:r>
          </w:p>
        </w:tc>
        <w:tc>
          <w:tcPr>
            <w:tcW w:w="0" w:type="auto"/>
            <w:hideMark/>
          </w:tcPr>
          <w:p w14:paraId="6BCD7205" w14:textId="77777777" w:rsidR="00D2142C" w:rsidRPr="00D2142C" w:rsidRDefault="00D2142C" w:rsidP="00D2142C">
            <w:pPr>
              <w:rPr>
                <w:b/>
                <w:bCs/>
                <w:sz w:val="26"/>
                <w:szCs w:val="26"/>
              </w:rPr>
            </w:pPr>
            <w:r w:rsidRPr="00D2142C">
              <w:rPr>
                <w:b/>
                <w:bCs/>
                <w:sz w:val="26"/>
                <w:szCs w:val="26"/>
              </w:rPr>
              <w:t>Default Gateway</w:t>
            </w:r>
          </w:p>
        </w:tc>
      </w:tr>
      <w:tr w:rsidR="00D2142C" w:rsidRPr="00D2142C" w14:paraId="5CEAE9EE" w14:textId="77777777" w:rsidTr="004B4FE2">
        <w:trPr>
          <w:trHeight w:val="513"/>
        </w:trPr>
        <w:tc>
          <w:tcPr>
            <w:tcW w:w="0" w:type="auto"/>
            <w:shd w:val="clear" w:color="auto" w:fill="DBE5F1" w:themeFill="accent1" w:themeFillTint="33"/>
            <w:hideMark/>
          </w:tcPr>
          <w:p w14:paraId="53F18E04" w14:textId="77777777" w:rsidR="00D2142C" w:rsidRPr="00D2142C" w:rsidRDefault="00D2142C" w:rsidP="00D2142C">
            <w:pPr>
              <w:rPr>
                <w:sz w:val="26"/>
                <w:szCs w:val="26"/>
              </w:rPr>
            </w:pPr>
            <w:r w:rsidRPr="00D2142C">
              <w:rPr>
                <w:sz w:val="26"/>
                <w:szCs w:val="26"/>
              </w:rPr>
              <w:t>1</w:t>
            </w:r>
          </w:p>
        </w:tc>
        <w:tc>
          <w:tcPr>
            <w:tcW w:w="0" w:type="auto"/>
            <w:shd w:val="clear" w:color="auto" w:fill="DBE5F1" w:themeFill="accent1" w:themeFillTint="33"/>
            <w:hideMark/>
          </w:tcPr>
          <w:p w14:paraId="74E22516" w14:textId="77777777" w:rsidR="00D2142C" w:rsidRPr="00D2142C" w:rsidRDefault="00D2142C" w:rsidP="00D2142C">
            <w:pPr>
              <w:rPr>
                <w:sz w:val="26"/>
                <w:szCs w:val="26"/>
              </w:rPr>
            </w:pPr>
            <w:r w:rsidRPr="00D2142C">
              <w:rPr>
                <w:sz w:val="26"/>
                <w:szCs w:val="26"/>
              </w:rPr>
              <w:t>R4</w:t>
            </w:r>
          </w:p>
        </w:tc>
        <w:tc>
          <w:tcPr>
            <w:tcW w:w="0" w:type="auto"/>
            <w:shd w:val="clear" w:color="auto" w:fill="DBE5F1" w:themeFill="accent1" w:themeFillTint="33"/>
            <w:hideMark/>
          </w:tcPr>
          <w:p w14:paraId="22B5C3F1" w14:textId="77777777" w:rsidR="00D2142C" w:rsidRPr="00D2142C" w:rsidRDefault="00D2142C" w:rsidP="00D2142C">
            <w:pPr>
              <w:rPr>
                <w:sz w:val="26"/>
                <w:szCs w:val="26"/>
              </w:rPr>
            </w:pPr>
            <w:r w:rsidRPr="00D2142C">
              <w:rPr>
                <w:sz w:val="26"/>
                <w:szCs w:val="26"/>
              </w:rPr>
              <w:t>G0/0.10</w:t>
            </w:r>
          </w:p>
        </w:tc>
        <w:tc>
          <w:tcPr>
            <w:tcW w:w="0" w:type="auto"/>
            <w:shd w:val="clear" w:color="auto" w:fill="DBE5F1" w:themeFill="accent1" w:themeFillTint="33"/>
            <w:hideMark/>
          </w:tcPr>
          <w:p w14:paraId="322AAD46" w14:textId="77777777" w:rsidR="00D2142C" w:rsidRPr="00D2142C" w:rsidRDefault="00D2142C" w:rsidP="00D2142C">
            <w:pPr>
              <w:rPr>
                <w:sz w:val="26"/>
                <w:szCs w:val="26"/>
              </w:rPr>
            </w:pPr>
            <w:r w:rsidRPr="00D2142C">
              <w:rPr>
                <w:sz w:val="26"/>
                <w:szCs w:val="26"/>
              </w:rPr>
              <w:t>172.27.10.1</w:t>
            </w:r>
          </w:p>
        </w:tc>
        <w:tc>
          <w:tcPr>
            <w:tcW w:w="0" w:type="auto"/>
            <w:shd w:val="clear" w:color="auto" w:fill="DBE5F1" w:themeFill="accent1" w:themeFillTint="33"/>
            <w:hideMark/>
          </w:tcPr>
          <w:p w14:paraId="2A461D2A" w14:textId="77777777" w:rsidR="00D2142C" w:rsidRPr="00D2142C" w:rsidRDefault="00D2142C" w:rsidP="00D2142C">
            <w:pPr>
              <w:rPr>
                <w:sz w:val="26"/>
                <w:szCs w:val="26"/>
              </w:rPr>
            </w:pPr>
            <w:r w:rsidRPr="00D2142C">
              <w:rPr>
                <w:sz w:val="26"/>
                <w:szCs w:val="26"/>
              </w:rPr>
              <w:t>255.255.255.0 (/24)</w:t>
            </w:r>
          </w:p>
        </w:tc>
        <w:tc>
          <w:tcPr>
            <w:tcW w:w="0" w:type="auto"/>
            <w:shd w:val="clear" w:color="auto" w:fill="DBE5F1" w:themeFill="accent1" w:themeFillTint="33"/>
            <w:hideMark/>
          </w:tcPr>
          <w:p w14:paraId="5ED999B7" w14:textId="77777777" w:rsidR="00D2142C" w:rsidRPr="00D2142C" w:rsidRDefault="00D2142C" w:rsidP="00D2142C">
            <w:pPr>
              <w:rPr>
                <w:sz w:val="26"/>
                <w:szCs w:val="26"/>
              </w:rPr>
            </w:pPr>
            <w:r w:rsidRPr="00D2142C">
              <w:rPr>
                <w:sz w:val="26"/>
                <w:szCs w:val="26"/>
              </w:rPr>
              <w:t>N/A</w:t>
            </w:r>
          </w:p>
        </w:tc>
      </w:tr>
      <w:tr w:rsidR="00D2142C" w:rsidRPr="00D2142C" w14:paraId="6AD33123" w14:textId="77777777" w:rsidTr="004B4FE2">
        <w:trPr>
          <w:trHeight w:val="525"/>
        </w:trPr>
        <w:tc>
          <w:tcPr>
            <w:tcW w:w="0" w:type="auto"/>
            <w:shd w:val="clear" w:color="auto" w:fill="DBE5F1" w:themeFill="accent1" w:themeFillTint="33"/>
            <w:hideMark/>
          </w:tcPr>
          <w:p w14:paraId="3B1D313E" w14:textId="77777777" w:rsidR="00D2142C" w:rsidRPr="00D2142C" w:rsidRDefault="00D2142C" w:rsidP="00D2142C">
            <w:pPr>
              <w:rPr>
                <w:sz w:val="26"/>
                <w:szCs w:val="26"/>
              </w:rPr>
            </w:pPr>
          </w:p>
        </w:tc>
        <w:tc>
          <w:tcPr>
            <w:tcW w:w="0" w:type="auto"/>
            <w:shd w:val="clear" w:color="auto" w:fill="DBE5F1" w:themeFill="accent1" w:themeFillTint="33"/>
            <w:hideMark/>
          </w:tcPr>
          <w:p w14:paraId="69F6F2EF" w14:textId="77777777" w:rsidR="00D2142C" w:rsidRPr="00D2142C" w:rsidRDefault="00D2142C" w:rsidP="00D2142C">
            <w:pPr>
              <w:rPr>
                <w:sz w:val="26"/>
                <w:szCs w:val="26"/>
              </w:rPr>
            </w:pPr>
          </w:p>
        </w:tc>
        <w:tc>
          <w:tcPr>
            <w:tcW w:w="0" w:type="auto"/>
            <w:shd w:val="clear" w:color="auto" w:fill="DBE5F1" w:themeFill="accent1" w:themeFillTint="33"/>
            <w:hideMark/>
          </w:tcPr>
          <w:p w14:paraId="41D2ABBE" w14:textId="77777777" w:rsidR="00D2142C" w:rsidRPr="00D2142C" w:rsidRDefault="00D2142C" w:rsidP="00D2142C">
            <w:pPr>
              <w:rPr>
                <w:sz w:val="26"/>
                <w:szCs w:val="26"/>
              </w:rPr>
            </w:pPr>
            <w:r w:rsidRPr="00D2142C">
              <w:rPr>
                <w:sz w:val="26"/>
                <w:szCs w:val="26"/>
              </w:rPr>
              <w:t>G0/0.20</w:t>
            </w:r>
          </w:p>
        </w:tc>
        <w:tc>
          <w:tcPr>
            <w:tcW w:w="0" w:type="auto"/>
            <w:shd w:val="clear" w:color="auto" w:fill="DBE5F1" w:themeFill="accent1" w:themeFillTint="33"/>
            <w:hideMark/>
          </w:tcPr>
          <w:p w14:paraId="4A136799" w14:textId="77777777" w:rsidR="00D2142C" w:rsidRPr="00D2142C" w:rsidRDefault="00D2142C" w:rsidP="00D2142C">
            <w:pPr>
              <w:rPr>
                <w:sz w:val="26"/>
                <w:szCs w:val="26"/>
              </w:rPr>
            </w:pPr>
            <w:r w:rsidRPr="00D2142C">
              <w:rPr>
                <w:sz w:val="26"/>
                <w:szCs w:val="26"/>
              </w:rPr>
              <w:t>172.27.20.1</w:t>
            </w:r>
          </w:p>
        </w:tc>
        <w:tc>
          <w:tcPr>
            <w:tcW w:w="0" w:type="auto"/>
            <w:shd w:val="clear" w:color="auto" w:fill="DBE5F1" w:themeFill="accent1" w:themeFillTint="33"/>
            <w:hideMark/>
          </w:tcPr>
          <w:p w14:paraId="657A2EAC" w14:textId="77777777" w:rsidR="00D2142C" w:rsidRPr="00D2142C" w:rsidRDefault="00D2142C" w:rsidP="00D2142C">
            <w:pPr>
              <w:rPr>
                <w:sz w:val="26"/>
                <w:szCs w:val="26"/>
              </w:rPr>
            </w:pPr>
            <w:r w:rsidRPr="00D2142C">
              <w:rPr>
                <w:sz w:val="26"/>
                <w:szCs w:val="26"/>
              </w:rPr>
              <w:t>255.255.254.0 (/23)</w:t>
            </w:r>
          </w:p>
        </w:tc>
        <w:tc>
          <w:tcPr>
            <w:tcW w:w="0" w:type="auto"/>
            <w:shd w:val="clear" w:color="auto" w:fill="DBE5F1" w:themeFill="accent1" w:themeFillTint="33"/>
            <w:hideMark/>
          </w:tcPr>
          <w:p w14:paraId="1B5D7160" w14:textId="77777777" w:rsidR="00D2142C" w:rsidRPr="00D2142C" w:rsidRDefault="00D2142C" w:rsidP="00D2142C">
            <w:pPr>
              <w:rPr>
                <w:sz w:val="26"/>
                <w:szCs w:val="26"/>
              </w:rPr>
            </w:pPr>
            <w:r w:rsidRPr="00D2142C">
              <w:rPr>
                <w:sz w:val="26"/>
                <w:szCs w:val="26"/>
              </w:rPr>
              <w:t>N/A</w:t>
            </w:r>
          </w:p>
        </w:tc>
      </w:tr>
      <w:tr w:rsidR="00D2142C" w:rsidRPr="00D2142C" w14:paraId="66DA0999" w14:textId="77777777" w:rsidTr="004B4FE2">
        <w:trPr>
          <w:trHeight w:val="816"/>
        </w:trPr>
        <w:tc>
          <w:tcPr>
            <w:tcW w:w="0" w:type="auto"/>
            <w:shd w:val="clear" w:color="auto" w:fill="DBE5F1" w:themeFill="accent1" w:themeFillTint="33"/>
            <w:hideMark/>
          </w:tcPr>
          <w:p w14:paraId="4310ED92" w14:textId="77777777" w:rsidR="00D2142C" w:rsidRPr="00D2142C" w:rsidRDefault="00D2142C" w:rsidP="00D2142C">
            <w:pPr>
              <w:rPr>
                <w:sz w:val="26"/>
                <w:szCs w:val="26"/>
              </w:rPr>
            </w:pPr>
          </w:p>
        </w:tc>
        <w:tc>
          <w:tcPr>
            <w:tcW w:w="0" w:type="auto"/>
            <w:shd w:val="clear" w:color="auto" w:fill="DBE5F1" w:themeFill="accent1" w:themeFillTint="33"/>
            <w:hideMark/>
          </w:tcPr>
          <w:p w14:paraId="7B76DC91" w14:textId="77777777" w:rsidR="00D2142C" w:rsidRPr="00D2142C" w:rsidRDefault="00D2142C" w:rsidP="00D2142C">
            <w:pPr>
              <w:rPr>
                <w:sz w:val="26"/>
                <w:szCs w:val="26"/>
              </w:rPr>
            </w:pPr>
          </w:p>
        </w:tc>
        <w:tc>
          <w:tcPr>
            <w:tcW w:w="0" w:type="auto"/>
            <w:shd w:val="clear" w:color="auto" w:fill="DBE5F1" w:themeFill="accent1" w:themeFillTint="33"/>
            <w:hideMark/>
          </w:tcPr>
          <w:p w14:paraId="19F8A169" w14:textId="77777777" w:rsidR="00D2142C" w:rsidRPr="00D2142C" w:rsidRDefault="00D2142C" w:rsidP="00D2142C">
            <w:pPr>
              <w:rPr>
                <w:sz w:val="26"/>
                <w:szCs w:val="26"/>
              </w:rPr>
            </w:pPr>
            <w:r w:rsidRPr="00D2142C">
              <w:rPr>
                <w:sz w:val="26"/>
                <w:szCs w:val="26"/>
              </w:rPr>
              <w:t>G0/0.30</w:t>
            </w:r>
          </w:p>
        </w:tc>
        <w:tc>
          <w:tcPr>
            <w:tcW w:w="0" w:type="auto"/>
            <w:shd w:val="clear" w:color="auto" w:fill="DBE5F1" w:themeFill="accent1" w:themeFillTint="33"/>
            <w:hideMark/>
          </w:tcPr>
          <w:p w14:paraId="725500FF" w14:textId="77777777" w:rsidR="00D2142C" w:rsidRPr="00D2142C" w:rsidRDefault="00D2142C" w:rsidP="00D2142C">
            <w:pPr>
              <w:rPr>
                <w:sz w:val="26"/>
                <w:szCs w:val="26"/>
              </w:rPr>
            </w:pPr>
            <w:r w:rsidRPr="00D2142C">
              <w:rPr>
                <w:sz w:val="26"/>
                <w:szCs w:val="26"/>
              </w:rPr>
              <w:t>172.27.30.1</w:t>
            </w:r>
          </w:p>
        </w:tc>
        <w:tc>
          <w:tcPr>
            <w:tcW w:w="0" w:type="auto"/>
            <w:shd w:val="clear" w:color="auto" w:fill="DBE5F1" w:themeFill="accent1" w:themeFillTint="33"/>
            <w:hideMark/>
          </w:tcPr>
          <w:p w14:paraId="42143E42" w14:textId="77777777" w:rsidR="00D2142C" w:rsidRPr="00D2142C" w:rsidRDefault="00D2142C" w:rsidP="00D2142C">
            <w:pPr>
              <w:rPr>
                <w:sz w:val="26"/>
                <w:szCs w:val="26"/>
              </w:rPr>
            </w:pPr>
            <w:r w:rsidRPr="00D2142C">
              <w:rPr>
                <w:sz w:val="26"/>
                <w:szCs w:val="26"/>
              </w:rPr>
              <w:t>255.255.255.128 (/25)</w:t>
            </w:r>
          </w:p>
        </w:tc>
        <w:tc>
          <w:tcPr>
            <w:tcW w:w="0" w:type="auto"/>
            <w:shd w:val="clear" w:color="auto" w:fill="DBE5F1" w:themeFill="accent1" w:themeFillTint="33"/>
            <w:hideMark/>
          </w:tcPr>
          <w:p w14:paraId="1DA53B20" w14:textId="77777777" w:rsidR="00D2142C" w:rsidRPr="00D2142C" w:rsidRDefault="00D2142C" w:rsidP="00D2142C">
            <w:pPr>
              <w:rPr>
                <w:sz w:val="26"/>
                <w:szCs w:val="26"/>
              </w:rPr>
            </w:pPr>
            <w:r w:rsidRPr="00D2142C">
              <w:rPr>
                <w:sz w:val="26"/>
                <w:szCs w:val="26"/>
              </w:rPr>
              <w:t>N/A</w:t>
            </w:r>
          </w:p>
        </w:tc>
      </w:tr>
      <w:tr w:rsidR="00D2142C" w:rsidRPr="00D2142C" w14:paraId="5CC3A251" w14:textId="77777777" w:rsidTr="004B4FE2">
        <w:trPr>
          <w:trHeight w:val="804"/>
        </w:trPr>
        <w:tc>
          <w:tcPr>
            <w:tcW w:w="0" w:type="auto"/>
            <w:shd w:val="clear" w:color="auto" w:fill="DBE5F1" w:themeFill="accent1" w:themeFillTint="33"/>
            <w:hideMark/>
          </w:tcPr>
          <w:p w14:paraId="55AF1DA7" w14:textId="77777777" w:rsidR="00D2142C" w:rsidRPr="00D2142C" w:rsidRDefault="00D2142C" w:rsidP="00D2142C">
            <w:pPr>
              <w:rPr>
                <w:sz w:val="26"/>
                <w:szCs w:val="26"/>
              </w:rPr>
            </w:pPr>
          </w:p>
        </w:tc>
        <w:tc>
          <w:tcPr>
            <w:tcW w:w="0" w:type="auto"/>
            <w:shd w:val="clear" w:color="auto" w:fill="DBE5F1" w:themeFill="accent1" w:themeFillTint="33"/>
            <w:hideMark/>
          </w:tcPr>
          <w:p w14:paraId="3A117F29" w14:textId="77777777" w:rsidR="00D2142C" w:rsidRPr="00D2142C" w:rsidRDefault="00D2142C" w:rsidP="00D2142C">
            <w:pPr>
              <w:rPr>
                <w:sz w:val="26"/>
                <w:szCs w:val="26"/>
              </w:rPr>
            </w:pPr>
          </w:p>
        </w:tc>
        <w:tc>
          <w:tcPr>
            <w:tcW w:w="0" w:type="auto"/>
            <w:shd w:val="clear" w:color="auto" w:fill="DBE5F1" w:themeFill="accent1" w:themeFillTint="33"/>
            <w:hideMark/>
          </w:tcPr>
          <w:p w14:paraId="4C482C86" w14:textId="77777777" w:rsidR="00D2142C" w:rsidRPr="00D2142C" w:rsidRDefault="00D2142C" w:rsidP="00D2142C">
            <w:pPr>
              <w:rPr>
                <w:sz w:val="26"/>
                <w:szCs w:val="26"/>
              </w:rPr>
            </w:pPr>
            <w:r w:rsidRPr="00D2142C">
              <w:rPr>
                <w:sz w:val="26"/>
                <w:szCs w:val="26"/>
              </w:rPr>
              <w:t>G0/0.40</w:t>
            </w:r>
          </w:p>
        </w:tc>
        <w:tc>
          <w:tcPr>
            <w:tcW w:w="0" w:type="auto"/>
            <w:shd w:val="clear" w:color="auto" w:fill="DBE5F1" w:themeFill="accent1" w:themeFillTint="33"/>
            <w:hideMark/>
          </w:tcPr>
          <w:p w14:paraId="07E0E859" w14:textId="77777777" w:rsidR="00D2142C" w:rsidRPr="00D2142C" w:rsidRDefault="00D2142C" w:rsidP="00D2142C">
            <w:pPr>
              <w:rPr>
                <w:sz w:val="26"/>
                <w:szCs w:val="26"/>
              </w:rPr>
            </w:pPr>
            <w:r w:rsidRPr="00D2142C">
              <w:rPr>
                <w:sz w:val="26"/>
                <w:szCs w:val="26"/>
              </w:rPr>
              <w:t>172.27.40.1</w:t>
            </w:r>
          </w:p>
        </w:tc>
        <w:tc>
          <w:tcPr>
            <w:tcW w:w="0" w:type="auto"/>
            <w:shd w:val="clear" w:color="auto" w:fill="DBE5F1" w:themeFill="accent1" w:themeFillTint="33"/>
            <w:hideMark/>
          </w:tcPr>
          <w:p w14:paraId="5A3E65BD" w14:textId="77777777" w:rsidR="00D2142C" w:rsidRPr="00D2142C" w:rsidRDefault="00D2142C" w:rsidP="00D2142C">
            <w:pPr>
              <w:rPr>
                <w:sz w:val="26"/>
                <w:szCs w:val="26"/>
              </w:rPr>
            </w:pPr>
            <w:r w:rsidRPr="00D2142C">
              <w:rPr>
                <w:sz w:val="26"/>
                <w:szCs w:val="26"/>
              </w:rPr>
              <w:t>255.255.255.192 (/26)</w:t>
            </w:r>
          </w:p>
        </w:tc>
        <w:tc>
          <w:tcPr>
            <w:tcW w:w="0" w:type="auto"/>
            <w:shd w:val="clear" w:color="auto" w:fill="DBE5F1" w:themeFill="accent1" w:themeFillTint="33"/>
            <w:hideMark/>
          </w:tcPr>
          <w:p w14:paraId="26D1E179" w14:textId="77777777" w:rsidR="00D2142C" w:rsidRPr="00D2142C" w:rsidRDefault="00D2142C" w:rsidP="00D2142C">
            <w:pPr>
              <w:rPr>
                <w:sz w:val="26"/>
                <w:szCs w:val="26"/>
              </w:rPr>
            </w:pPr>
            <w:r w:rsidRPr="00D2142C">
              <w:rPr>
                <w:sz w:val="26"/>
                <w:szCs w:val="26"/>
              </w:rPr>
              <w:t>N/A</w:t>
            </w:r>
          </w:p>
        </w:tc>
      </w:tr>
      <w:tr w:rsidR="00D2142C" w:rsidRPr="00D2142C" w14:paraId="77AC64F3" w14:textId="77777777" w:rsidTr="004B4FE2">
        <w:trPr>
          <w:trHeight w:val="816"/>
        </w:trPr>
        <w:tc>
          <w:tcPr>
            <w:tcW w:w="0" w:type="auto"/>
            <w:shd w:val="clear" w:color="auto" w:fill="DBE5F1" w:themeFill="accent1" w:themeFillTint="33"/>
            <w:hideMark/>
          </w:tcPr>
          <w:p w14:paraId="5836E294" w14:textId="77777777" w:rsidR="00D2142C" w:rsidRPr="00D2142C" w:rsidRDefault="00D2142C" w:rsidP="00D2142C">
            <w:pPr>
              <w:rPr>
                <w:sz w:val="26"/>
                <w:szCs w:val="26"/>
              </w:rPr>
            </w:pPr>
          </w:p>
        </w:tc>
        <w:tc>
          <w:tcPr>
            <w:tcW w:w="0" w:type="auto"/>
            <w:shd w:val="clear" w:color="auto" w:fill="DBE5F1" w:themeFill="accent1" w:themeFillTint="33"/>
            <w:hideMark/>
          </w:tcPr>
          <w:p w14:paraId="4C9F29D9" w14:textId="77777777" w:rsidR="00D2142C" w:rsidRPr="00D2142C" w:rsidRDefault="00D2142C" w:rsidP="00D2142C">
            <w:pPr>
              <w:rPr>
                <w:sz w:val="26"/>
                <w:szCs w:val="26"/>
              </w:rPr>
            </w:pPr>
          </w:p>
        </w:tc>
        <w:tc>
          <w:tcPr>
            <w:tcW w:w="0" w:type="auto"/>
            <w:shd w:val="clear" w:color="auto" w:fill="DBE5F1" w:themeFill="accent1" w:themeFillTint="33"/>
            <w:hideMark/>
          </w:tcPr>
          <w:p w14:paraId="11153AC2" w14:textId="77777777" w:rsidR="00D2142C" w:rsidRPr="00D2142C" w:rsidRDefault="00D2142C" w:rsidP="00D2142C">
            <w:pPr>
              <w:rPr>
                <w:sz w:val="26"/>
                <w:szCs w:val="26"/>
              </w:rPr>
            </w:pPr>
            <w:r w:rsidRPr="00D2142C">
              <w:rPr>
                <w:sz w:val="26"/>
                <w:szCs w:val="26"/>
              </w:rPr>
              <w:t>G0/0.50</w:t>
            </w:r>
          </w:p>
        </w:tc>
        <w:tc>
          <w:tcPr>
            <w:tcW w:w="0" w:type="auto"/>
            <w:shd w:val="clear" w:color="auto" w:fill="DBE5F1" w:themeFill="accent1" w:themeFillTint="33"/>
            <w:hideMark/>
          </w:tcPr>
          <w:p w14:paraId="767BDE8B" w14:textId="77777777" w:rsidR="00D2142C" w:rsidRPr="00D2142C" w:rsidRDefault="00D2142C" w:rsidP="00D2142C">
            <w:pPr>
              <w:rPr>
                <w:sz w:val="26"/>
                <w:szCs w:val="26"/>
              </w:rPr>
            </w:pPr>
            <w:r w:rsidRPr="00D2142C">
              <w:rPr>
                <w:sz w:val="26"/>
                <w:szCs w:val="26"/>
              </w:rPr>
              <w:t>172.27.50.1</w:t>
            </w:r>
          </w:p>
        </w:tc>
        <w:tc>
          <w:tcPr>
            <w:tcW w:w="0" w:type="auto"/>
            <w:shd w:val="clear" w:color="auto" w:fill="DBE5F1" w:themeFill="accent1" w:themeFillTint="33"/>
            <w:hideMark/>
          </w:tcPr>
          <w:p w14:paraId="091571EF" w14:textId="77777777" w:rsidR="00D2142C" w:rsidRPr="00D2142C" w:rsidRDefault="00D2142C" w:rsidP="00D2142C">
            <w:pPr>
              <w:rPr>
                <w:sz w:val="26"/>
                <w:szCs w:val="26"/>
              </w:rPr>
            </w:pPr>
            <w:r w:rsidRPr="00D2142C">
              <w:rPr>
                <w:sz w:val="26"/>
                <w:szCs w:val="26"/>
              </w:rPr>
              <w:t>255.255.255.240 (/28)</w:t>
            </w:r>
          </w:p>
        </w:tc>
        <w:tc>
          <w:tcPr>
            <w:tcW w:w="0" w:type="auto"/>
            <w:shd w:val="clear" w:color="auto" w:fill="DBE5F1" w:themeFill="accent1" w:themeFillTint="33"/>
            <w:hideMark/>
          </w:tcPr>
          <w:p w14:paraId="16C0A5FC" w14:textId="77777777" w:rsidR="00D2142C" w:rsidRPr="00D2142C" w:rsidRDefault="00D2142C" w:rsidP="00D2142C">
            <w:pPr>
              <w:rPr>
                <w:sz w:val="26"/>
                <w:szCs w:val="26"/>
              </w:rPr>
            </w:pPr>
            <w:r w:rsidRPr="00D2142C">
              <w:rPr>
                <w:sz w:val="26"/>
                <w:szCs w:val="26"/>
              </w:rPr>
              <w:t>N/A</w:t>
            </w:r>
          </w:p>
        </w:tc>
      </w:tr>
      <w:tr w:rsidR="00D2142C" w:rsidRPr="00D2142C" w14:paraId="1B1220F6" w14:textId="77777777" w:rsidTr="004B4FE2">
        <w:trPr>
          <w:trHeight w:val="816"/>
        </w:trPr>
        <w:tc>
          <w:tcPr>
            <w:tcW w:w="0" w:type="auto"/>
            <w:shd w:val="clear" w:color="auto" w:fill="DBE5F1" w:themeFill="accent1" w:themeFillTint="33"/>
            <w:hideMark/>
          </w:tcPr>
          <w:p w14:paraId="2BA9A528" w14:textId="77777777" w:rsidR="00D2142C" w:rsidRPr="00D2142C" w:rsidRDefault="00D2142C" w:rsidP="00D2142C">
            <w:pPr>
              <w:rPr>
                <w:sz w:val="26"/>
                <w:szCs w:val="26"/>
              </w:rPr>
            </w:pPr>
          </w:p>
        </w:tc>
        <w:tc>
          <w:tcPr>
            <w:tcW w:w="0" w:type="auto"/>
            <w:shd w:val="clear" w:color="auto" w:fill="DBE5F1" w:themeFill="accent1" w:themeFillTint="33"/>
            <w:hideMark/>
          </w:tcPr>
          <w:p w14:paraId="2631B225" w14:textId="77777777" w:rsidR="00D2142C" w:rsidRPr="00D2142C" w:rsidRDefault="00D2142C" w:rsidP="00D2142C">
            <w:pPr>
              <w:rPr>
                <w:sz w:val="26"/>
                <w:szCs w:val="26"/>
              </w:rPr>
            </w:pPr>
          </w:p>
        </w:tc>
        <w:tc>
          <w:tcPr>
            <w:tcW w:w="0" w:type="auto"/>
            <w:shd w:val="clear" w:color="auto" w:fill="DBE5F1" w:themeFill="accent1" w:themeFillTint="33"/>
            <w:hideMark/>
          </w:tcPr>
          <w:p w14:paraId="5B8BFB46" w14:textId="77777777" w:rsidR="00D2142C" w:rsidRPr="00D2142C" w:rsidRDefault="00D2142C" w:rsidP="00D2142C">
            <w:pPr>
              <w:rPr>
                <w:sz w:val="26"/>
                <w:szCs w:val="26"/>
              </w:rPr>
            </w:pPr>
            <w:r w:rsidRPr="00D2142C">
              <w:rPr>
                <w:sz w:val="26"/>
                <w:szCs w:val="26"/>
              </w:rPr>
              <w:t>G0/0.60</w:t>
            </w:r>
          </w:p>
        </w:tc>
        <w:tc>
          <w:tcPr>
            <w:tcW w:w="0" w:type="auto"/>
            <w:shd w:val="clear" w:color="auto" w:fill="DBE5F1" w:themeFill="accent1" w:themeFillTint="33"/>
            <w:hideMark/>
          </w:tcPr>
          <w:p w14:paraId="2433915C" w14:textId="77777777" w:rsidR="00D2142C" w:rsidRPr="00D2142C" w:rsidRDefault="00D2142C" w:rsidP="00D2142C">
            <w:pPr>
              <w:rPr>
                <w:sz w:val="26"/>
                <w:szCs w:val="26"/>
              </w:rPr>
            </w:pPr>
            <w:r w:rsidRPr="00D2142C">
              <w:rPr>
                <w:sz w:val="26"/>
                <w:szCs w:val="26"/>
              </w:rPr>
              <w:t>172.27.60.1</w:t>
            </w:r>
          </w:p>
        </w:tc>
        <w:tc>
          <w:tcPr>
            <w:tcW w:w="0" w:type="auto"/>
            <w:shd w:val="clear" w:color="auto" w:fill="DBE5F1" w:themeFill="accent1" w:themeFillTint="33"/>
            <w:hideMark/>
          </w:tcPr>
          <w:p w14:paraId="695C4399" w14:textId="77777777" w:rsidR="00D2142C" w:rsidRPr="00D2142C" w:rsidRDefault="00D2142C" w:rsidP="00D2142C">
            <w:pPr>
              <w:rPr>
                <w:sz w:val="26"/>
                <w:szCs w:val="26"/>
              </w:rPr>
            </w:pPr>
            <w:r w:rsidRPr="00D2142C">
              <w:rPr>
                <w:sz w:val="26"/>
                <w:szCs w:val="26"/>
              </w:rPr>
              <w:t>255.255.255.224 (/27)</w:t>
            </w:r>
          </w:p>
        </w:tc>
        <w:tc>
          <w:tcPr>
            <w:tcW w:w="0" w:type="auto"/>
            <w:shd w:val="clear" w:color="auto" w:fill="DBE5F1" w:themeFill="accent1" w:themeFillTint="33"/>
            <w:hideMark/>
          </w:tcPr>
          <w:p w14:paraId="139A21DF" w14:textId="77777777" w:rsidR="00D2142C" w:rsidRPr="00D2142C" w:rsidRDefault="00D2142C" w:rsidP="00D2142C">
            <w:pPr>
              <w:rPr>
                <w:sz w:val="26"/>
                <w:szCs w:val="26"/>
              </w:rPr>
            </w:pPr>
            <w:r w:rsidRPr="00D2142C">
              <w:rPr>
                <w:sz w:val="26"/>
                <w:szCs w:val="26"/>
              </w:rPr>
              <w:t>N/A</w:t>
            </w:r>
          </w:p>
        </w:tc>
      </w:tr>
      <w:tr w:rsidR="00D2142C" w:rsidRPr="00D2142C" w14:paraId="53E0510C" w14:textId="77777777" w:rsidTr="004B4FE2">
        <w:trPr>
          <w:trHeight w:val="804"/>
        </w:trPr>
        <w:tc>
          <w:tcPr>
            <w:tcW w:w="0" w:type="auto"/>
            <w:hideMark/>
          </w:tcPr>
          <w:p w14:paraId="218732A5" w14:textId="77777777" w:rsidR="00D2142C" w:rsidRPr="00D2142C" w:rsidRDefault="00D2142C" w:rsidP="00D2142C">
            <w:pPr>
              <w:rPr>
                <w:sz w:val="26"/>
                <w:szCs w:val="26"/>
              </w:rPr>
            </w:pPr>
            <w:r w:rsidRPr="00D2142C">
              <w:rPr>
                <w:sz w:val="26"/>
                <w:szCs w:val="26"/>
              </w:rPr>
              <w:t>2</w:t>
            </w:r>
          </w:p>
        </w:tc>
        <w:tc>
          <w:tcPr>
            <w:tcW w:w="0" w:type="auto"/>
            <w:hideMark/>
          </w:tcPr>
          <w:p w14:paraId="5AAE9D09" w14:textId="77777777" w:rsidR="00D2142C" w:rsidRPr="00D2142C" w:rsidRDefault="00D2142C" w:rsidP="00D2142C">
            <w:pPr>
              <w:rPr>
                <w:sz w:val="26"/>
                <w:szCs w:val="26"/>
              </w:rPr>
            </w:pPr>
            <w:r w:rsidRPr="00D2142C">
              <w:rPr>
                <w:sz w:val="26"/>
                <w:szCs w:val="26"/>
              </w:rPr>
              <w:t>R5</w:t>
            </w:r>
          </w:p>
        </w:tc>
        <w:tc>
          <w:tcPr>
            <w:tcW w:w="0" w:type="auto"/>
            <w:hideMark/>
          </w:tcPr>
          <w:p w14:paraId="77CB4BD7" w14:textId="77777777" w:rsidR="00D2142C" w:rsidRPr="00D2142C" w:rsidRDefault="00D2142C" w:rsidP="00D2142C">
            <w:pPr>
              <w:rPr>
                <w:sz w:val="26"/>
                <w:szCs w:val="26"/>
              </w:rPr>
            </w:pPr>
            <w:r w:rsidRPr="00D2142C">
              <w:rPr>
                <w:sz w:val="26"/>
                <w:szCs w:val="26"/>
              </w:rPr>
              <w:t>G0/1</w:t>
            </w:r>
          </w:p>
        </w:tc>
        <w:tc>
          <w:tcPr>
            <w:tcW w:w="0" w:type="auto"/>
            <w:hideMark/>
          </w:tcPr>
          <w:p w14:paraId="4D2974AF" w14:textId="77777777" w:rsidR="00D2142C" w:rsidRPr="00D2142C" w:rsidRDefault="00D2142C" w:rsidP="00D2142C">
            <w:pPr>
              <w:rPr>
                <w:sz w:val="26"/>
                <w:szCs w:val="26"/>
              </w:rPr>
            </w:pPr>
            <w:r w:rsidRPr="00D2142C">
              <w:rPr>
                <w:sz w:val="26"/>
                <w:szCs w:val="26"/>
              </w:rPr>
              <w:t>172.27.60.6</w:t>
            </w:r>
          </w:p>
        </w:tc>
        <w:tc>
          <w:tcPr>
            <w:tcW w:w="0" w:type="auto"/>
            <w:hideMark/>
          </w:tcPr>
          <w:p w14:paraId="4A6E47E6" w14:textId="77777777" w:rsidR="00D2142C" w:rsidRPr="00D2142C" w:rsidRDefault="00D2142C" w:rsidP="00D2142C">
            <w:pPr>
              <w:rPr>
                <w:sz w:val="26"/>
                <w:szCs w:val="26"/>
              </w:rPr>
            </w:pPr>
            <w:r w:rsidRPr="00D2142C">
              <w:rPr>
                <w:sz w:val="26"/>
                <w:szCs w:val="26"/>
              </w:rPr>
              <w:t>255.255.255.224 (/27)</w:t>
            </w:r>
          </w:p>
        </w:tc>
        <w:tc>
          <w:tcPr>
            <w:tcW w:w="0" w:type="auto"/>
            <w:hideMark/>
          </w:tcPr>
          <w:p w14:paraId="03C912BB" w14:textId="5A9745CB" w:rsidR="00D2142C" w:rsidRPr="00D2142C" w:rsidRDefault="00575A10" w:rsidP="00D2142C">
            <w:pPr>
              <w:rPr>
                <w:sz w:val="26"/>
                <w:szCs w:val="26"/>
              </w:rPr>
            </w:pPr>
            <w:r w:rsidRPr="00D2142C">
              <w:rPr>
                <w:sz w:val="26"/>
                <w:szCs w:val="26"/>
              </w:rPr>
              <w:t>N/A</w:t>
            </w:r>
          </w:p>
        </w:tc>
      </w:tr>
      <w:tr w:rsidR="00D2142C" w:rsidRPr="00D2142C" w14:paraId="6E8E6DEA" w14:textId="77777777" w:rsidTr="004B4FE2">
        <w:trPr>
          <w:trHeight w:val="816"/>
        </w:trPr>
        <w:tc>
          <w:tcPr>
            <w:tcW w:w="0" w:type="auto"/>
            <w:hideMark/>
          </w:tcPr>
          <w:p w14:paraId="5F920D47" w14:textId="77777777" w:rsidR="00D2142C" w:rsidRPr="00D2142C" w:rsidRDefault="00D2142C" w:rsidP="00D2142C">
            <w:pPr>
              <w:rPr>
                <w:sz w:val="26"/>
                <w:szCs w:val="26"/>
              </w:rPr>
            </w:pPr>
          </w:p>
        </w:tc>
        <w:tc>
          <w:tcPr>
            <w:tcW w:w="0" w:type="auto"/>
            <w:hideMark/>
          </w:tcPr>
          <w:p w14:paraId="0114476C" w14:textId="77777777" w:rsidR="00D2142C" w:rsidRPr="00D2142C" w:rsidRDefault="00D2142C" w:rsidP="00D2142C">
            <w:pPr>
              <w:rPr>
                <w:sz w:val="26"/>
                <w:szCs w:val="26"/>
              </w:rPr>
            </w:pPr>
          </w:p>
        </w:tc>
        <w:tc>
          <w:tcPr>
            <w:tcW w:w="0" w:type="auto"/>
            <w:hideMark/>
          </w:tcPr>
          <w:p w14:paraId="0204998F" w14:textId="77777777" w:rsidR="00D2142C" w:rsidRPr="00D2142C" w:rsidRDefault="00D2142C" w:rsidP="00D2142C">
            <w:pPr>
              <w:rPr>
                <w:sz w:val="26"/>
                <w:szCs w:val="26"/>
              </w:rPr>
            </w:pPr>
            <w:r w:rsidRPr="00D2142C">
              <w:rPr>
                <w:sz w:val="26"/>
                <w:szCs w:val="26"/>
              </w:rPr>
              <w:t>S0/3/0</w:t>
            </w:r>
          </w:p>
        </w:tc>
        <w:tc>
          <w:tcPr>
            <w:tcW w:w="0" w:type="auto"/>
            <w:hideMark/>
          </w:tcPr>
          <w:p w14:paraId="0583B395" w14:textId="77777777" w:rsidR="00D2142C" w:rsidRPr="00D2142C" w:rsidRDefault="00D2142C" w:rsidP="00D2142C">
            <w:pPr>
              <w:rPr>
                <w:sz w:val="26"/>
                <w:szCs w:val="26"/>
              </w:rPr>
            </w:pPr>
            <w:r w:rsidRPr="00D2142C">
              <w:rPr>
                <w:sz w:val="26"/>
                <w:szCs w:val="26"/>
              </w:rPr>
              <w:t>200.0.100.9</w:t>
            </w:r>
          </w:p>
        </w:tc>
        <w:tc>
          <w:tcPr>
            <w:tcW w:w="0" w:type="auto"/>
            <w:hideMark/>
          </w:tcPr>
          <w:p w14:paraId="288D15AF" w14:textId="77777777" w:rsidR="00D2142C" w:rsidRPr="00D2142C" w:rsidRDefault="00D2142C" w:rsidP="00D2142C">
            <w:pPr>
              <w:rPr>
                <w:sz w:val="26"/>
                <w:szCs w:val="26"/>
              </w:rPr>
            </w:pPr>
            <w:r w:rsidRPr="00D2142C">
              <w:rPr>
                <w:sz w:val="26"/>
                <w:szCs w:val="26"/>
              </w:rPr>
              <w:t>255.255.255.252 (/30)</w:t>
            </w:r>
          </w:p>
        </w:tc>
        <w:tc>
          <w:tcPr>
            <w:tcW w:w="0" w:type="auto"/>
            <w:hideMark/>
          </w:tcPr>
          <w:p w14:paraId="4785AEC4" w14:textId="77777777" w:rsidR="00D2142C" w:rsidRPr="00D2142C" w:rsidRDefault="00D2142C" w:rsidP="00D2142C">
            <w:pPr>
              <w:rPr>
                <w:sz w:val="26"/>
                <w:szCs w:val="26"/>
              </w:rPr>
            </w:pPr>
            <w:r w:rsidRPr="00D2142C">
              <w:rPr>
                <w:sz w:val="26"/>
                <w:szCs w:val="26"/>
              </w:rPr>
              <w:t>N/A</w:t>
            </w:r>
          </w:p>
        </w:tc>
      </w:tr>
      <w:tr w:rsidR="00D2142C" w:rsidRPr="00D2142C" w14:paraId="0ADECF5F" w14:textId="77777777" w:rsidTr="004B4FE2">
        <w:trPr>
          <w:trHeight w:val="816"/>
        </w:trPr>
        <w:tc>
          <w:tcPr>
            <w:tcW w:w="0" w:type="auto"/>
            <w:shd w:val="clear" w:color="auto" w:fill="DBE5F1" w:themeFill="accent1" w:themeFillTint="33"/>
            <w:hideMark/>
          </w:tcPr>
          <w:p w14:paraId="691BAC9B" w14:textId="77777777" w:rsidR="00D2142C" w:rsidRPr="00D2142C" w:rsidRDefault="00D2142C" w:rsidP="00D2142C">
            <w:pPr>
              <w:rPr>
                <w:sz w:val="26"/>
                <w:szCs w:val="26"/>
              </w:rPr>
            </w:pPr>
            <w:r w:rsidRPr="00D2142C">
              <w:rPr>
                <w:sz w:val="26"/>
                <w:szCs w:val="26"/>
              </w:rPr>
              <w:t>3</w:t>
            </w:r>
          </w:p>
        </w:tc>
        <w:tc>
          <w:tcPr>
            <w:tcW w:w="0" w:type="auto"/>
            <w:shd w:val="clear" w:color="auto" w:fill="DBE5F1" w:themeFill="accent1" w:themeFillTint="33"/>
            <w:hideMark/>
          </w:tcPr>
          <w:p w14:paraId="65B9A739" w14:textId="77777777" w:rsidR="00D2142C" w:rsidRPr="00D2142C" w:rsidRDefault="00D2142C" w:rsidP="00D2142C">
            <w:pPr>
              <w:rPr>
                <w:sz w:val="26"/>
                <w:szCs w:val="26"/>
              </w:rPr>
            </w:pPr>
            <w:r w:rsidRPr="00D2142C">
              <w:rPr>
                <w:sz w:val="26"/>
                <w:szCs w:val="26"/>
              </w:rPr>
              <w:t>R7</w:t>
            </w:r>
          </w:p>
        </w:tc>
        <w:tc>
          <w:tcPr>
            <w:tcW w:w="0" w:type="auto"/>
            <w:shd w:val="clear" w:color="auto" w:fill="DBE5F1" w:themeFill="accent1" w:themeFillTint="33"/>
            <w:hideMark/>
          </w:tcPr>
          <w:p w14:paraId="1E512BA6" w14:textId="77777777" w:rsidR="00D2142C" w:rsidRPr="00D2142C" w:rsidRDefault="00D2142C" w:rsidP="00D2142C">
            <w:pPr>
              <w:rPr>
                <w:sz w:val="26"/>
                <w:szCs w:val="26"/>
              </w:rPr>
            </w:pPr>
            <w:r w:rsidRPr="00D2142C">
              <w:rPr>
                <w:sz w:val="26"/>
                <w:szCs w:val="26"/>
              </w:rPr>
              <w:t>G0/0</w:t>
            </w:r>
          </w:p>
        </w:tc>
        <w:tc>
          <w:tcPr>
            <w:tcW w:w="0" w:type="auto"/>
            <w:shd w:val="clear" w:color="auto" w:fill="DBE5F1" w:themeFill="accent1" w:themeFillTint="33"/>
            <w:hideMark/>
          </w:tcPr>
          <w:p w14:paraId="2B042F09" w14:textId="77777777" w:rsidR="00D2142C" w:rsidRPr="00D2142C" w:rsidRDefault="00D2142C" w:rsidP="00D2142C">
            <w:pPr>
              <w:rPr>
                <w:sz w:val="26"/>
                <w:szCs w:val="26"/>
              </w:rPr>
            </w:pPr>
            <w:r w:rsidRPr="00D2142C">
              <w:rPr>
                <w:sz w:val="26"/>
                <w:szCs w:val="26"/>
              </w:rPr>
              <w:t>172.27.60.7</w:t>
            </w:r>
          </w:p>
        </w:tc>
        <w:tc>
          <w:tcPr>
            <w:tcW w:w="0" w:type="auto"/>
            <w:shd w:val="clear" w:color="auto" w:fill="DBE5F1" w:themeFill="accent1" w:themeFillTint="33"/>
            <w:hideMark/>
          </w:tcPr>
          <w:p w14:paraId="5A8D3ACB" w14:textId="77777777" w:rsidR="00D2142C" w:rsidRPr="00D2142C" w:rsidRDefault="00D2142C" w:rsidP="00D2142C">
            <w:pPr>
              <w:rPr>
                <w:sz w:val="26"/>
                <w:szCs w:val="26"/>
              </w:rPr>
            </w:pPr>
            <w:r w:rsidRPr="00D2142C">
              <w:rPr>
                <w:sz w:val="26"/>
                <w:szCs w:val="26"/>
              </w:rPr>
              <w:t>255.255.255.224 (/27)</w:t>
            </w:r>
          </w:p>
        </w:tc>
        <w:tc>
          <w:tcPr>
            <w:tcW w:w="0" w:type="auto"/>
            <w:shd w:val="clear" w:color="auto" w:fill="DBE5F1" w:themeFill="accent1" w:themeFillTint="33"/>
            <w:hideMark/>
          </w:tcPr>
          <w:p w14:paraId="7715655E" w14:textId="377882D5" w:rsidR="00D2142C" w:rsidRPr="00D2142C" w:rsidRDefault="00575A10" w:rsidP="00D2142C">
            <w:pPr>
              <w:rPr>
                <w:sz w:val="26"/>
                <w:szCs w:val="26"/>
              </w:rPr>
            </w:pPr>
            <w:r w:rsidRPr="00D2142C">
              <w:rPr>
                <w:sz w:val="26"/>
                <w:szCs w:val="26"/>
              </w:rPr>
              <w:t>N/A</w:t>
            </w:r>
          </w:p>
        </w:tc>
      </w:tr>
      <w:tr w:rsidR="00D2142C" w:rsidRPr="00D2142C" w14:paraId="6DBE6512" w14:textId="77777777" w:rsidTr="004B4FE2">
        <w:trPr>
          <w:trHeight w:val="804"/>
        </w:trPr>
        <w:tc>
          <w:tcPr>
            <w:tcW w:w="0" w:type="auto"/>
            <w:shd w:val="clear" w:color="auto" w:fill="DBE5F1" w:themeFill="accent1" w:themeFillTint="33"/>
            <w:hideMark/>
          </w:tcPr>
          <w:p w14:paraId="20C62BAE" w14:textId="77777777" w:rsidR="00D2142C" w:rsidRPr="00D2142C" w:rsidRDefault="00D2142C" w:rsidP="00D2142C">
            <w:pPr>
              <w:rPr>
                <w:sz w:val="26"/>
                <w:szCs w:val="26"/>
              </w:rPr>
            </w:pPr>
          </w:p>
        </w:tc>
        <w:tc>
          <w:tcPr>
            <w:tcW w:w="0" w:type="auto"/>
            <w:shd w:val="clear" w:color="auto" w:fill="DBE5F1" w:themeFill="accent1" w:themeFillTint="33"/>
            <w:hideMark/>
          </w:tcPr>
          <w:p w14:paraId="6D868694" w14:textId="77777777" w:rsidR="00D2142C" w:rsidRPr="00D2142C" w:rsidRDefault="00D2142C" w:rsidP="00D2142C">
            <w:pPr>
              <w:rPr>
                <w:sz w:val="26"/>
                <w:szCs w:val="26"/>
              </w:rPr>
            </w:pPr>
          </w:p>
        </w:tc>
        <w:tc>
          <w:tcPr>
            <w:tcW w:w="0" w:type="auto"/>
            <w:shd w:val="clear" w:color="auto" w:fill="DBE5F1" w:themeFill="accent1" w:themeFillTint="33"/>
            <w:hideMark/>
          </w:tcPr>
          <w:p w14:paraId="5CE5C9D5" w14:textId="77777777" w:rsidR="00D2142C" w:rsidRPr="00D2142C" w:rsidRDefault="00D2142C" w:rsidP="00D2142C">
            <w:pPr>
              <w:rPr>
                <w:sz w:val="26"/>
                <w:szCs w:val="26"/>
              </w:rPr>
            </w:pPr>
            <w:r w:rsidRPr="00D2142C">
              <w:rPr>
                <w:sz w:val="26"/>
                <w:szCs w:val="26"/>
              </w:rPr>
              <w:t>S0/3/0</w:t>
            </w:r>
          </w:p>
        </w:tc>
        <w:tc>
          <w:tcPr>
            <w:tcW w:w="0" w:type="auto"/>
            <w:shd w:val="clear" w:color="auto" w:fill="DBE5F1" w:themeFill="accent1" w:themeFillTint="33"/>
            <w:hideMark/>
          </w:tcPr>
          <w:p w14:paraId="767CEA22" w14:textId="77777777" w:rsidR="00D2142C" w:rsidRPr="00D2142C" w:rsidRDefault="00D2142C" w:rsidP="00D2142C">
            <w:pPr>
              <w:rPr>
                <w:sz w:val="26"/>
                <w:szCs w:val="26"/>
              </w:rPr>
            </w:pPr>
            <w:r w:rsidRPr="00D2142C">
              <w:rPr>
                <w:sz w:val="26"/>
                <w:szCs w:val="26"/>
              </w:rPr>
              <w:t>200.0.100.1</w:t>
            </w:r>
          </w:p>
        </w:tc>
        <w:tc>
          <w:tcPr>
            <w:tcW w:w="0" w:type="auto"/>
            <w:shd w:val="clear" w:color="auto" w:fill="DBE5F1" w:themeFill="accent1" w:themeFillTint="33"/>
            <w:hideMark/>
          </w:tcPr>
          <w:p w14:paraId="312F20ED" w14:textId="77777777" w:rsidR="00D2142C" w:rsidRPr="00D2142C" w:rsidRDefault="00D2142C" w:rsidP="00D2142C">
            <w:pPr>
              <w:rPr>
                <w:sz w:val="26"/>
                <w:szCs w:val="26"/>
              </w:rPr>
            </w:pPr>
            <w:r w:rsidRPr="00D2142C">
              <w:rPr>
                <w:sz w:val="26"/>
                <w:szCs w:val="26"/>
              </w:rPr>
              <w:t>255.255.255.252 (/30)</w:t>
            </w:r>
          </w:p>
        </w:tc>
        <w:tc>
          <w:tcPr>
            <w:tcW w:w="0" w:type="auto"/>
            <w:shd w:val="clear" w:color="auto" w:fill="DBE5F1" w:themeFill="accent1" w:themeFillTint="33"/>
            <w:hideMark/>
          </w:tcPr>
          <w:p w14:paraId="780EE043" w14:textId="77777777" w:rsidR="00D2142C" w:rsidRPr="00D2142C" w:rsidRDefault="00D2142C" w:rsidP="00D2142C">
            <w:pPr>
              <w:rPr>
                <w:sz w:val="26"/>
                <w:szCs w:val="26"/>
              </w:rPr>
            </w:pPr>
            <w:r w:rsidRPr="00D2142C">
              <w:rPr>
                <w:sz w:val="26"/>
                <w:szCs w:val="26"/>
              </w:rPr>
              <w:t>N/A</w:t>
            </w:r>
          </w:p>
        </w:tc>
      </w:tr>
      <w:tr w:rsidR="00D2142C" w:rsidRPr="00D2142C" w14:paraId="6B4DAD86" w14:textId="77777777" w:rsidTr="004B4FE2">
        <w:trPr>
          <w:trHeight w:val="816"/>
        </w:trPr>
        <w:tc>
          <w:tcPr>
            <w:tcW w:w="0" w:type="auto"/>
            <w:shd w:val="clear" w:color="auto" w:fill="DBE5F1" w:themeFill="accent1" w:themeFillTint="33"/>
            <w:hideMark/>
          </w:tcPr>
          <w:p w14:paraId="3C3851C2" w14:textId="77777777" w:rsidR="00D2142C" w:rsidRPr="00D2142C" w:rsidRDefault="00D2142C" w:rsidP="00D2142C">
            <w:pPr>
              <w:rPr>
                <w:sz w:val="26"/>
                <w:szCs w:val="26"/>
              </w:rPr>
            </w:pPr>
          </w:p>
        </w:tc>
        <w:tc>
          <w:tcPr>
            <w:tcW w:w="0" w:type="auto"/>
            <w:shd w:val="clear" w:color="auto" w:fill="DBE5F1" w:themeFill="accent1" w:themeFillTint="33"/>
            <w:hideMark/>
          </w:tcPr>
          <w:p w14:paraId="57A560CF" w14:textId="77777777" w:rsidR="00D2142C" w:rsidRPr="00D2142C" w:rsidRDefault="00D2142C" w:rsidP="00D2142C">
            <w:pPr>
              <w:rPr>
                <w:sz w:val="26"/>
                <w:szCs w:val="26"/>
              </w:rPr>
            </w:pPr>
          </w:p>
        </w:tc>
        <w:tc>
          <w:tcPr>
            <w:tcW w:w="0" w:type="auto"/>
            <w:shd w:val="clear" w:color="auto" w:fill="DBE5F1" w:themeFill="accent1" w:themeFillTint="33"/>
            <w:hideMark/>
          </w:tcPr>
          <w:p w14:paraId="7E7FBD29" w14:textId="77777777" w:rsidR="00D2142C" w:rsidRPr="00D2142C" w:rsidRDefault="00D2142C" w:rsidP="00D2142C">
            <w:pPr>
              <w:rPr>
                <w:sz w:val="26"/>
                <w:szCs w:val="26"/>
              </w:rPr>
            </w:pPr>
            <w:r w:rsidRPr="00D2142C">
              <w:rPr>
                <w:sz w:val="26"/>
                <w:szCs w:val="26"/>
              </w:rPr>
              <w:t>S0/3/1</w:t>
            </w:r>
          </w:p>
        </w:tc>
        <w:tc>
          <w:tcPr>
            <w:tcW w:w="0" w:type="auto"/>
            <w:shd w:val="clear" w:color="auto" w:fill="DBE5F1" w:themeFill="accent1" w:themeFillTint="33"/>
            <w:hideMark/>
          </w:tcPr>
          <w:p w14:paraId="0588D78B" w14:textId="77777777" w:rsidR="00D2142C" w:rsidRPr="00D2142C" w:rsidRDefault="00D2142C" w:rsidP="00D2142C">
            <w:pPr>
              <w:rPr>
                <w:sz w:val="26"/>
                <w:szCs w:val="26"/>
              </w:rPr>
            </w:pPr>
            <w:r w:rsidRPr="00D2142C">
              <w:rPr>
                <w:sz w:val="26"/>
                <w:szCs w:val="26"/>
              </w:rPr>
              <w:t>200.0.100.5</w:t>
            </w:r>
          </w:p>
        </w:tc>
        <w:tc>
          <w:tcPr>
            <w:tcW w:w="0" w:type="auto"/>
            <w:shd w:val="clear" w:color="auto" w:fill="DBE5F1" w:themeFill="accent1" w:themeFillTint="33"/>
            <w:hideMark/>
          </w:tcPr>
          <w:p w14:paraId="6DC19688" w14:textId="77777777" w:rsidR="00D2142C" w:rsidRPr="00D2142C" w:rsidRDefault="00D2142C" w:rsidP="00D2142C">
            <w:pPr>
              <w:rPr>
                <w:sz w:val="26"/>
                <w:szCs w:val="26"/>
              </w:rPr>
            </w:pPr>
            <w:r w:rsidRPr="00D2142C">
              <w:rPr>
                <w:sz w:val="26"/>
                <w:szCs w:val="26"/>
              </w:rPr>
              <w:t>255.255.255.252 (/30)</w:t>
            </w:r>
          </w:p>
        </w:tc>
        <w:tc>
          <w:tcPr>
            <w:tcW w:w="0" w:type="auto"/>
            <w:shd w:val="clear" w:color="auto" w:fill="DBE5F1" w:themeFill="accent1" w:themeFillTint="33"/>
            <w:hideMark/>
          </w:tcPr>
          <w:p w14:paraId="36B8D199" w14:textId="77777777" w:rsidR="00D2142C" w:rsidRPr="00D2142C" w:rsidRDefault="00D2142C" w:rsidP="00D2142C">
            <w:pPr>
              <w:rPr>
                <w:sz w:val="26"/>
                <w:szCs w:val="26"/>
              </w:rPr>
            </w:pPr>
            <w:r w:rsidRPr="00D2142C">
              <w:rPr>
                <w:sz w:val="26"/>
                <w:szCs w:val="26"/>
              </w:rPr>
              <w:t>N/A</w:t>
            </w:r>
          </w:p>
        </w:tc>
      </w:tr>
      <w:tr w:rsidR="00D2142C" w:rsidRPr="00D2142C" w14:paraId="3B27AF27" w14:textId="77777777" w:rsidTr="004B4FE2">
        <w:trPr>
          <w:trHeight w:val="816"/>
        </w:trPr>
        <w:tc>
          <w:tcPr>
            <w:tcW w:w="0" w:type="auto"/>
            <w:hideMark/>
          </w:tcPr>
          <w:p w14:paraId="1E06F0CE" w14:textId="77777777" w:rsidR="00D2142C" w:rsidRPr="00D2142C" w:rsidRDefault="00D2142C" w:rsidP="00D2142C">
            <w:pPr>
              <w:rPr>
                <w:sz w:val="26"/>
                <w:szCs w:val="26"/>
              </w:rPr>
            </w:pPr>
            <w:r w:rsidRPr="00D2142C">
              <w:rPr>
                <w:sz w:val="26"/>
                <w:szCs w:val="26"/>
              </w:rPr>
              <w:t>4</w:t>
            </w:r>
          </w:p>
        </w:tc>
        <w:tc>
          <w:tcPr>
            <w:tcW w:w="0" w:type="auto"/>
            <w:hideMark/>
          </w:tcPr>
          <w:p w14:paraId="0B50E3E2" w14:textId="77777777" w:rsidR="00D2142C" w:rsidRPr="00D2142C" w:rsidRDefault="00D2142C" w:rsidP="00D2142C">
            <w:pPr>
              <w:rPr>
                <w:sz w:val="26"/>
                <w:szCs w:val="26"/>
              </w:rPr>
            </w:pPr>
            <w:r w:rsidRPr="00D2142C">
              <w:rPr>
                <w:sz w:val="26"/>
                <w:szCs w:val="26"/>
              </w:rPr>
              <w:t>S1</w:t>
            </w:r>
          </w:p>
        </w:tc>
        <w:tc>
          <w:tcPr>
            <w:tcW w:w="0" w:type="auto"/>
            <w:hideMark/>
          </w:tcPr>
          <w:p w14:paraId="39430ECC" w14:textId="77777777" w:rsidR="00D2142C" w:rsidRPr="00D2142C" w:rsidRDefault="00D2142C" w:rsidP="00D2142C">
            <w:pPr>
              <w:rPr>
                <w:sz w:val="26"/>
                <w:szCs w:val="26"/>
              </w:rPr>
            </w:pPr>
            <w:r w:rsidRPr="00D2142C">
              <w:rPr>
                <w:sz w:val="26"/>
                <w:szCs w:val="26"/>
              </w:rPr>
              <w:t>VLAN 60</w:t>
            </w:r>
          </w:p>
        </w:tc>
        <w:tc>
          <w:tcPr>
            <w:tcW w:w="0" w:type="auto"/>
            <w:hideMark/>
          </w:tcPr>
          <w:p w14:paraId="5C9B7CB4" w14:textId="77777777" w:rsidR="00D2142C" w:rsidRPr="00D2142C" w:rsidRDefault="00D2142C" w:rsidP="00D2142C">
            <w:pPr>
              <w:rPr>
                <w:sz w:val="26"/>
                <w:szCs w:val="26"/>
              </w:rPr>
            </w:pPr>
            <w:r w:rsidRPr="00D2142C">
              <w:rPr>
                <w:sz w:val="26"/>
                <w:szCs w:val="26"/>
              </w:rPr>
              <w:t>172.27.60.2</w:t>
            </w:r>
          </w:p>
        </w:tc>
        <w:tc>
          <w:tcPr>
            <w:tcW w:w="0" w:type="auto"/>
            <w:hideMark/>
          </w:tcPr>
          <w:p w14:paraId="540BE200" w14:textId="77777777" w:rsidR="00D2142C" w:rsidRPr="00D2142C" w:rsidRDefault="00D2142C" w:rsidP="00D2142C">
            <w:pPr>
              <w:rPr>
                <w:sz w:val="26"/>
                <w:szCs w:val="26"/>
              </w:rPr>
            </w:pPr>
            <w:r w:rsidRPr="00D2142C">
              <w:rPr>
                <w:sz w:val="26"/>
                <w:szCs w:val="26"/>
              </w:rPr>
              <w:t>255.255.255.224 (/27)</w:t>
            </w:r>
          </w:p>
        </w:tc>
        <w:tc>
          <w:tcPr>
            <w:tcW w:w="0" w:type="auto"/>
            <w:hideMark/>
          </w:tcPr>
          <w:p w14:paraId="66EA0751" w14:textId="77777777" w:rsidR="00D2142C" w:rsidRPr="00D2142C" w:rsidRDefault="00D2142C" w:rsidP="00D2142C">
            <w:pPr>
              <w:rPr>
                <w:sz w:val="26"/>
                <w:szCs w:val="26"/>
              </w:rPr>
            </w:pPr>
            <w:r w:rsidRPr="00D2142C">
              <w:rPr>
                <w:sz w:val="26"/>
                <w:szCs w:val="26"/>
              </w:rPr>
              <w:t>172.27.60.1</w:t>
            </w:r>
          </w:p>
        </w:tc>
      </w:tr>
      <w:tr w:rsidR="00D2142C" w:rsidRPr="00D2142C" w14:paraId="1A02EA14" w14:textId="77777777" w:rsidTr="004B4FE2">
        <w:trPr>
          <w:trHeight w:val="816"/>
        </w:trPr>
        <w:tc>
          <w:tcPr>
            <w:tcW w:w="0" w:type="auto"/>
            <w:shd w:val="clear" w:color="auto" w:fill="DBE5F1" w:themeFill="accent1" w:themeFillTint="33"/>
            <w:hideMark/>
          </w:tcPr>
          <w:p w14:paraId="7C774740" w14:textId="77777777" w:rsidR="00D2142C" w:rsidRPr="00D2142C" w:rsidRDefault="00D2142C" w:rsidP="00D2142C">
            <w:pPr>
              <w:rPr>
                <w:sz w:val="26"/>
                <w:szCs w:val="26"/>
              </w:rPr>
            </w:pPr>
            <w:r w:rsidRPr="00D2142C">
              <w:rPr>
                <w:sz w:val="26"/>
                <w:szCs w:val="26"/>
              </w:rPr>
              <w:lastRenderedPageBreak/>
              <w:t>5</w:t>
            </w:r>
          </w:p>
        </w:tc>
        <w:tc>
          <w:tcPr>
            <w:tcW w:w="0" w:type="auto"/>
            <w:shd w:val="clear" w:color="auto" w:fill="DBE5F1" w:themeFill="accent1" w:themeFillTint="33"/>
            <w:hideMark/>
          </w:tcPr>
          <w:p w14:paraId="06F56B86" w14:textId="77777777" w:rsidR="00D2142C" w:rsidRPr="00D2142C" w:rsidRDefault="00D2142C" w:rsidP="00D2142C">
            <w:pPr>
              <w:rPr>
                <w:sz w:val="26"/>
                <w:szCs w:val="26"/>
              </w:rPr>
            </w:pPr>
            <w:r w:rsidRPr="00D2142C">
              <w:rPr>
                <w:sz w:val="26"/>
                <w:szCs w:val="26"/>
              </w:rPr>
              <w:t>S2</w:t>
            </w:r>
          </w:p>
        </w:tc>
        <w:tc>
          <w:tcPr>
            <w:tcW w:w="0" w:type="auto"/>
            <w:shd w:val="clear" w:color="auto" w:fill="DBE5F1" w:themeFill="accent1" w:themeFillTint="33"/>
            <w:hideMark/>
          </w:tcPr>
          <w:p w14:paraId="102A9E2B" w14:textId="77777777" w:rsidR="00D2142C" w:rsidRPr="00D2142C" w:rsidRDefault="00D2142C" w:rsidP="00D2142C">
            <w:pPr>
              <w:rPr>
                <w:sz w:val="26"/>
                <w:szCs w:val="26"/>
              </w:rPr>
            </w:pPr>
            <w:r w:rsidRPr="00D2142C">
              <w:rPr>
                <w:sz w:val="26"/>
                <w:szCs w:val="26"/>
              </w:rPr>
              <w:t>VLAN 60</w:t>
            </w:r>
          </w:p>
        </w:tc>
        <w:tc>
          <w:tcPr>
            <w:tcW w:w="0" w:type="auto"/>
            <w:shd w:val="clear" w:color="auto" w:fill="DBE5F1" w:themeFill="accent1" w:themeFillTint="33"/>
            <w:hideMark/>
          </w:tcPr>
          <w:p w14:paraId="4E028AB9" w14:textId="77777777" w:rsidR="00D2142C" w:rsidRPr="00D2142C" w:rsidRDefault="00D2142C" w:rsidP="00D2142C">
            <w:pPr>
              <w:rPr>
                <w:sz w:val="26"/>
                <w:szCs w:val="26"/>
              </w:rPr>
            </w:pPr>
            <w:r w:rsidRPr="00D2142C">
              <w:rPr>
                <w:sz w:val="26"/>
                <w:szCs w:val="26"/>
              </w:rPr>
              <w:t>172.27.60.3</w:t>
            </w:r>
          </w:p>
        </w:tc>
        <w:tc>
          <w:tcPr>
            <w:tcW w:w="0" w:type="auto"/>
            <w:shd w:val="clear" w:color="auto" w:fill="DBE5F1" w:themeFill="accent1" w:themeFillTint="33"/>
            <w:hideMark/>
          </w:tcPr>
          <w:p w14:paraId="5290B066" w14:textId="77777777" w:rsidR="00D2142C" w:rsidRPr="00D2142C" w:rsidRDefault="00D2142C" w:rsidP="00D2142C">
            <w:pPr>
              <w:rPr>
                <w:sz w:val="26"/>
                <w:szCs w:val="26"/>
              </w:rPr>
            </w:pPr>
            <w:r w:rsidRPr="00D2142C">
              <w:rPr>
                <w:sz w:val="26"/>
                <w:szCs w:val="26"/>
              </w:rPr>
              <w:t>255.255.255.224 (/27)</w:t>
            </w:r>
          </w:p>
        </w:tc>
        <w:tc>
          <w:tcPr>
            <w:tcW w:w="0" w:type="auto"/>
            <w:shd w:val="clear" w:color="auto" w:fill="DBE5F1" w:themeFill="accent1" w:themeFillTint="33"/>
            <w:hideMark/>
          </w:tcPr>
          <w:p w14:paraId="13CC270D" w14:textId="77777777" w:rsidR="00D2142C" w:rsidRPr="00D2142C" w:rsidRDefault="00D2142C" w:rsidP="00D2142C">
            <w:pPr>
              <w:rPr>
                <w:sz w:val="26"/>
                <w:szCs w:val="26"/>
              </w:rPr>
            </w:pPr>
            <w:r w:rsidRPr="00D2142C">
              <w:rPr>
                <w:sz w:val="26"/>
                <w:szCs w:val="26"/>
              </w:rPr>
              <w:t>172.27.60.1</w:t>
            </w:r>
          </w:p>
        </w:tc>
      </w:tr>
      <w:tr w:rsidR="00D2142C" w:rsidRPr="00D2142C" w14:paraId="017B7DB6" w14:textId="77777777" w:rsidTr="004B4FE2">
        <w:trPr>
          <w:trHeight w:val="804"/>
        </w:trPr>
        <w:tc>
          <w:tcPr>
            <w:tcW w:w="0" w:type="auto"/>
            <w:hideMark/>
          </w:tcPr>
          <w:p w14:paraId="7CDAB842" w14:textId="77777777" w:rsidR="00D2142C" w:rsidRPr="00D2142C" w:rsidRDefault="00D2142C" w:rsidP="00D2142C">
            <w:pPr>
              <w:rPr>
                <w:sz w:val="26"/>
                <w:szCs w:val="26"/>
              </w:rPr>
            </w:pPr>
            <w:r w:rsidRPr="00D2142C">
              <w:rPr>
                <w:sz w:val="26"/>
                <w:szCs w:val="26"/>
              </w:rPr>
              <w:t>6</w:t>
            </w:r>
          </w:p>
        </w:tc>
        <w:tc>
          <w:tcPr>
            <w:tcW w:w="0" w:type="auto"/>
            <w:hideMark/>
          </w:tcPr>
          <w:p w14:paraId="6DDBC89D" w14:textId="77777777" w:rsidR="00D2142C" w:rsidRPr="00D2142C" w:rsidRDefault="00D2142C" w:rsidP="00D2142C">
            <w:pPr>
              <w:rPr>
                <w:sz w:val="26"/>
                <w:szCs w:val="26"/>
              </w:rPr>
            </w:pPr>
            <w:r w:rsidRPr="00D2142C">
              <w:rPr>
                <w:sz w:val="26"/>
                <w:szCs w:val="26"/>
              </w:rPr>
              <w:t>S3</w:t>
            </w:r>
          </w:p>
        </w:tc>
        <w:tc>
          <w:tcPr>
            <w:tcW w:w="0" w:type="auto"/>
            <w:hideMark/>
          </w:tcPr>
          <w:p w14:paraId="23AC2CFE" w14:textId="77777777" w:rsidR="00D2142C" w:rsidRPr="00D2142C" w:rsidRDefault="00D2142C" w:rsidP="00D2142C">
            <w:pPr>
              <w:rPr>
                <w:sz w:val="26"/>
                <w:szCs w:val="26"/>
              </w:rPr>
            </w:pPr>
            <w:r w:rsidRPr="00D2142C">
              <w:rPr>
                <w:sz w:val="26"/>
                <w:szCs w:val="26"/>
              </w:rPr>
              <w:t>VLAN 60</w:t>
            </w:r>
          </w:p>
        </w:tc>
        <w:tc>
          <w:tcPr>
            <w:tcW w:w="0" w:type="auto"/>
            <w:hideMark/>
          </w:tcPr>
          <w:p w14:paraId="1F46CCCA" w14:textId="77777777" w:rsidR="00D2142C" w:rsidRPr="00D2142C" w:rsidRDefault="00D2142C" w:rsidP="00D2142C">
            <w:pPr>
              <w:rPr>
                <w:sz w:val="26"/>
                <w:szCs w:val="26"/>
              </w:rPr>
            </w:pPr>
            <w:r w:rsidRPr="00D2142C">
              <w:rPr>
                <w:sz w:val="26"/>
                <w:szCs w:val="26"/>
              </w:rPr>
              <w:t>172.27.60.4</w:t>
            </w:r>
          </w:p>
        </w:tc>
        <w:tc>
          <w:tcPr>
            <w:tcW w:w="0" w:type="auto"/>
            <w:hideMark/>
          </w:tcPr>
          <w:p w14:paraId="7A2B23EA" w14:textId="77777777" w:rsidR="00D2142C" w:rsidRPr="00D2142C" w:rsidRDefault="00D2142C" w:rsidP="00D2142C">
            <w:pPr>
              <w:rPr>
                <w:sz w:val="26"/>
                <w:szCs w:val="26"/>
              </w:rPr>
            </w:pPr>
            <w:r w:rsidRPr="00D2142C">
              <w:rPr>
                <w:sz w:val="26"/>
                <w:szCs w:val="26"/>
              </w:rPr>
              <w:t>255.255.255.224 (/27)</w:t>
            </w:r>
          </w:p>
        </w:tc>
        <w:tc>
          <w:tcPr>
            <w:tcW w:w="0" w:type="auto"/>
            <w:hideMark/>
          </w:tcPr>
          <w:p w14:paraId="640DD399" w14:textId="77777777" w:rsidR="00D2142C" w:rsidRPr="00D2142C" w:rsidRDefault="00D2142C" w:rsidP="00D2142C">
            <w:pPr>
              <w:rPr>
                <w:sz w:val="26"/>
                <w:szCs w:val="26"/>
              </w:rPr>
            </w:pPr>
            <w:r w:rsidRPr="00D2142C">
              <w:rPr>
                <w:sz w:val="26"/>
                <w:szCs w:val="26"/>
              </w:rPr>
              <w:t>172.27.60.1</w:t>
            </w:r>
          </w:p>
        </w:tc>
      </w:tr>
      <w:tr w:rsidR="00D2142C" w:rsidRPr="00D2142C" w14:paraId="57995CBC" w14:textId="77777777" w:rsidTr="004B4FE2">
        <w:trPr>
          <w:trHeight w:val="816"/>
        </w:trPr>
        <w:tc>
          <w:tcPr>
            <w:tcW w:w="0" w:type="auto"/>
            <w:shd w:val="clear" w:color="auto" w:fill="DBE5F1" w:themeFill="accent1" w:themeFillTint="33"/>
            <w:hideMark/>
          </w:tcPr>
          <w:p w14:paraId="79925C85" w14:textId="77777777" w:rsidR="00D2142C" w:rsidRPr="00D2142C" w:rsidRDefault="00D2142C" w:rsidP="00D2142C">
            <w:pPr>
              <w:rPr>
                <w:sz w:val="26"/>
                <w:szCs w:val="26"/>
              </w:rPr>
            </w:pPr>
            <w:r w:rsidRPr="00D2142C">
              <w:rPr>
                <w:sz w:val="26"/>
                <w:szCs w:val="26"/>
              </w:rPr>
              <w:t>7</w:t>
            </w:r>
          </w:p>
        </w:tc>
        <w:tc>
          <w:tcPr>
            <w:tcW w:w="0" w:type="auto"/>
            <w:shd w:val="clear" w:color="auto" w:fill="DBE5F1" w:themeFill="accent1" w:themeFillTint="33"/>
            <w:hideMark/>
          </w:tcPr>
          <w:p w14:paraId="7EF45D5D" w14:textId="77777777" w:rsidR="00D2142C" w:rsidRPr="00D2142C" w:rsidRDefault="00D2142C" w:rsidP="00D2142C">
            <w:pPr>
              <w:rPr>
                <w:sz w:val="26"/>
                <w:szCs w:val="26"/>
              </w:rPr>
            </w:pPr>
            <w:r w:rsidRPr="00D2142C">
              <w:rPr>
                <w:sz w:val="26"/>
                <w:szCs w:val="26"/>
              </w:rPr>
              <w:t>S4</w:t>
            </w:r>
          </w:p>
        </w:tc>
        <w:tc>
          <w:tcPr>
            <w:tcW w:w="0" w:type="auto"/>
            <w:shd w:val="clear" w:color="auto" w:fill="DBE5F1" w:themeFill="accent1" w:themeFillTint="33"/>
            <w:hideMark/>
          </w:tcPr>
          <w:p w14:paraId="7FAEB8AF" w14:textId="77777777" w:rsidR="00D2142C" w:rsidRPr="00D2142C" w:rsidRDefault="00D2142C" w:rsidP="00D2142C">
            <w:pPr>
              <w:rPr>
                <w:sz w:val="26"/>
                <w:szCs w:val="26"/>
              </w:rPr>
            </w:pPr>
            <w:r w:rsidRPr="00D2142C">
              <w:rPr>
                <w:sz w:val="26"/>
                <w:szCs w:val="26"/>
              </w:rPr>
              <w:t>VLAN 60</w:t>
            </w:r>
          </w:p>
        </w:tc>
        <w:tc>
          <w:tcPr>
            <w:tcW w:w="0" w:type="auto"/>
            <w:shd w:val="clear" w:color="auto" w:fill="DBE5F1" w:themeFill="accent1" w:themeFillTint="33"/>
            <w:hideMark/>
          </w:tcPr>
          <w:p w14:paraId="6CF0142C" w14:textId="77777777" w:rsidR="00D2142C" w:rsidRPr="00D2142C" w:rsidRDefault="00D2142C" w:rsidP="00D2142C">
            <w:pPr>
              <w:rPr>
                <w:sz w:val="26"/>
                <w:szCs w:val="26"/>
              </w:rPr>
            </w:pPr>
            <w:r w:rsidRPr="00D2142C">
              <w:rPr>
                <w:sz w:val="26"/>
                <w:szCs w:val="26"/>
              </w:rPr>
              <w:t>172.27.60.5</w:t>
            </w:r>
          </w:p>
        </w:tc>
        <w:tc>
          <w:tcPr>
            <w:tcW w:w="0" w:type="auto"/>
            <w:shd w:val="clear" w:color="auto" w:fill="DBE5F1" w:themeFill="accent1" w:themeFillTint="33"/>
            <w:hideMark/>
          </w:tcPr>
          <w:p w14:paraId="5142CCE7" w14:textId="77777777" w:rsidR="00D2142C" w:rsidRPr="00D2142C" w:rsidRDefault="00D2142C" w:rsidP="00D2142C">
            <w:pPr>
              <w:rPr>
                <w:sz w:val="26"/>
                <w:szCs w:val="26"/>
              </w:rPr>
            </w:pPr>
            <w:r w:rsidRPr="00D2142C">
              <w:rPr>
                <w:sz w:val="26"/>
                <w:szCs w:val="26"/>
              </w:rPr>
              <w:t>255.255.255.224 (/27)</w:t>
            </w:r>
          </w:p>
        </w:tc>
        <w:tc>
          <w:tcPr>
            <w:tcW w:w="0" w:type="auto"/>
            <w:shd w:val="clear" w:color="auto" w:fill="DBE5F1" w:themeFill="accent1" w:themeFillTint="33"/>
            <w:hideMark/>
          </w:tcPr>
          <w:p w14:paraId="0ABB8992" w14:textId="77777777" w:rsidR="00D2142C" w:rsidRPr="00D2142C" w:rsidRDefault="00D2142C" w:rsidP="00D2142C">
            <w:pPr>
              <w:rPr>
                <w:sz w:val="26"/>
                <w:szCs w:val="26"/>
              </w:rPr>
            </w:pPr>
            <w:r w:rsidRPr="00D2142C">
              <w:rPr>
                <w:sz w:val="26"/>
                <w:szCs w:val="26"/>
              </w:rPr>
              <w:t>172.27.60.1</w:t>
            </w:r>
          </w:p>
        </w:tc>
      </w:tr>
      <w:tr w:rsidR="00D2142C" w:rsidRPr="00D2142C" w14:paraId="5DC64CED" w14:textId="77777777" w:rsidTr="004B4FE2">
        <w:trPr>
          <w:trHeight w:val="816"/>
        </w:trPr>
        <w:tc>
          <w:tcPr>
            <w:tcW w:w="0" w:type="auto"/>
            <w:hideMark/>
          </w:tcPr>
          <w:p w14:paraId="31878911" w14:textId="77777777" w:rsidR="00D2142C" w:rsidRPr="00D2142C" w:rsidRDefault="00D2142C" w:rsidP="00D2142C">
            <w:pPr>
              <w:rPr>
                <w:sz w:val="26"/>
                <w:szCs w:val="26"/>
              </w:rPr>
            </w:pPr>
            <w:r w:rsidRPr="00D2142C">
              <w:rPr>
                <w:sz w:val="26"/>
                <w:szCs w:val="26"/>
              </w:rPr>
              <w:t>8</w:t>
            </w:r>
          </w:p>
        </w:tc>
        <w:tc>
          <w:tcPr>
            <w:tcW w:w="0" w:type="auto"/>
            <w:hideMark/>
          </w:tcPr>
          <w:p w14:paraId="37A212D0" w14:textId="77777777" w:rsidR="00D2142C" w:rsidRPr="00D2142C" w:rsidRDefault="00D2142C" w:rsidP="00D2142C">
            <w:pPr>
              <w:rPr>
                <w:sz w:val="26"/>
                <w:szCs w:val="26"/>
              </w:rPr>
            </w:pPr>
            <w:r w:rsidRPr="00D2142C">
              <w:rPr>
                <w:sz w:val="26"/>
                <w:szCs w:val="26"/>
              </w:rPr>
              <w:t>R6</w:t>
            </w:r>
          </w:p>
        </w:tc>
        <w:tc>
          <w:tcPr>
            <w:tcW w:w="0" w:type="auto"/>
            <w:hideMark/>
          </w:tcPr>
          <w:p w14:paraId="5FB893E5" w14:textId="77777777" w:rsidR="00D2142C" w:rsidRPr="00D2142C" w:rsidRDefault="00D2142C" w:rsidP="00D2142C">
            <w:pPr>
              <w:rPr>
                <w:sz w:val="26"/>
                <w:szCs w:val="26"/>
              </w:rPr>
            </w:pPr>
            <w:r w:rsidRPr="00D2142C">
              <w:rPr>
                <w:sz w:val="26"/>
                <w:szCs w:val="26"/>
              </w:rPr>
              <w:t>Tunnel0</w:t>
            </w:r>
          </w:p>
        </w:tc>
        <w:tc>
          <w:tcPr>
            <w:tcW w:w="0" w:type="auto"/>
            <w:hideMark/>
          </w:tcPr>
          <w:p w14:paraId="470EAC55" w14:textId="77777777" w:rsidR="00D2142C" w:rsidRPr="00D2142C" w:rsidRDefault="00D2142C" w:rsidP="00D2142C">
            <w:pPr>
              <w:rPr>
                <w:sz w:val="26"/>
                <w:szCs w:val="26"/>
              </w:rPr>
            </w:pPr>
            <w:r w:rsidRPr="00D2142C">
              <w:rPr>
                <w:sz w:val="26"/>
                <w:szCs w:val="26"/>
              </w:rPr>
              <w:t>10.10.10.1</w:t>
            </w:r>
          </w:p>
        </w:tc>
        <w:tc>
          <w:tcPr>
            <w:tcW w:w="0" w:type="auto"/>
            <w:hideMark/>
          </w:tcPr>
          <w:p w14:paraId="18F60130" w14:textId="77777777" w:rsidR="00D2142C" w:rsidRPr="00D2142C" w:rsidRDefault="00D2142C" w:rsidP="00D2142C">
            <w:pPr>
              <w:rPr>
                <w:sz w:val="26"/>
                <w:szCs w:val="26"/>
              </w:rPr>
            </w:pPr>
            <w:r w:rsidRPr="00D2142C">
              <w:rPr>
                <w:sz w:val="26"/>
                <w:szCs w:val="26"/>
              </w:rPr>
              <w:t>255.255.255.252 (/30)</w:t>
            </w:r>
          </w:p>
        </w:tc>
        <w:tc>
          <w:tcPr>
            <w:tcW w:w="0" w:type="auto"/>
            <w:hideMark/>
          </w:tcPr>
          <w:p w14:paraId="30984CC7" w14:textId="77777777" w:rsidR="00D2142C" w:rsidRPr="00D2142C" w:rsidRDefault="00D2142C" w:rsidP="00D2142C">
            <w:pPr>
              <w:rPr>
                <w:sz w:val="26"/>
                <w:szCs w:val="26"/>
              </w:rPr>
            </w:pPr>
            <w:r w:rsidRPr="00D2142C">
              <w:rPr>
                <w:sz w:val="26"/>
                <w:szCs w:val="26"/>
              </w:rPr>
              <w:t>N/A</w:t>
            </w:r>
          </w:p>
        </w:tc>
      </w:tr>
      <w:tr w:rsidR="00D2142C" w:rsidRPr="00D2142C" w14:paraId="70A83B29" w14:textId="77777777" w:rsidTr="004B4FE2">
        <w:trPr>
          <w:trHeight w:val="804"/>
        </w:trPr>
        <w:tc>
          <w:tcPr>
            <w:tcW w:w="0" w:type="auto"/>
            <w:hideMark/>
          </w:tcPr>
          <w:p w14:paraId="1B8209C0" w14:textId="77777777" w:rsidR="00D2142C" w:rsidRPr="00D2142C" w:rsidRDefault="00D2142C" w:rsidP="00D2142C">
            <w:pPr>
              <w:rPr>
                <w:sz w:val="26"/>
                <w:szCs w:val="26"/>
              </w:rPr>
            </w:pPr>
          </w:p>
        </w:tc>
        <w:tc>
          <w:tcPr>
            <w:tcW w:w="0" w:type="auto"/>
            <w:hideMark/>
          </w:tcPr>
          <w:p w14:paraId="66BCC292" w14:textId="77777777" w:rsidR="00D2142C" w:rsidRPr="00D2142C" w:rsidRDefault="00D2142C" w:rsidP="00D2142C">
            <w:pPr>
              <w:rPr>
                <w:sz w:val="26"/>
                <w:szCs w:val="26"/>
              </w:rPr>
            </w:pPr>
          </w:p>
        </w:tc>
        <w:tc>
          <w:tcPr>
            <w:tcW w:w="0" w:type="auto"/>
            <w:hideMark/>
          </w:tcPr>
          <w:p w14:paraId="7281413D" w14:textId="77777777" w:rsidR="00D2142C" w:rsidRPr="00D2142C" w:rsidRDefault="00D2142C" w:rsidP="00D2142C">
            <w:pPr>
              <w:rPr>
                <w:sz w:val="26"/>
                <w:szCs w:val="26"/>
              </w:rPr>
            </w:pPr>
            <w:r w:rsidRPr="00D2142C">
              <w:rPr>
                <w:sz w:val="26"/>
                <w:szCs w:val="26"/>
              </w:rPr>
              <w:t>S0/3/0</w:t>
            </w:r>
          </w:p>
        </w:tc>
        <w:tc>
          <w:tcPr>
            <w:tcW w:w="0" w:type="auto"/>
            <w:hideMark/>
          </w:tcPr>
          <w:p w14:paraId="63B0B812" w14:textId="77777777" w:rsidR="00D2142C" w:rsidRPr="00D2142C" w:rsidRDefault="00D2142C" w:rsidP="00D2142C">
            <w:pPr>
              <w:rPr>
                <w:sz w:val="26"/>
                <w:szCs w:val="26"/>
              </w:rPr>
            </w:pPr>
            <w:r w:rsidRPr="00D2142C">
              <w:rPr>
                <w:sz w:val="26"/>
                <w:szCs w:val="26"/>
              </w:rPr>
              <w:t>200.0.100.2</w:t>
            </w:r>
          </w:p>
        </w:tc>
        <w:tc>
          <w:tcPr>
            <w:tcW w:w="0" w:type="auto"/>
            <w:hideMark/>
          </w:tcPr>
          <w:p w14:paraId="0D926E92" w14:textId="77777777" w:rsidR="00D2142C" w:rsidRPr="00D2142C" w:rsidRDefault="00D2142C" w:rsidP="00D2142C">
            <w:pPr>
              <w:rPr>
                <w:sz w:val="26"/>
                <w:szCs w:val="26"/>
              </w:rPr>
            </w:pPr>
            <w:r w:rsidRPr="00D2142C">
              <w:rPr>
                <w:sz w:val="26"/>
                <w:szCs w:val="26"/>
              </w:rPr>
              <w:t>255.255.255.252 (/30)</w:t>
            </w:r>
          </w:p>
        </w:tc>
        <w:tc>
          <w:tcPr>
            <w:tcW w:w="0" w:type="auto"/>
            <w:hideMark/>
          </w:tcPr>
          <w:p w14:paraId="45A89D52" w14:textId="77777777" w:rsidR="00D2142C" w:rsidRPr="00D2142C" w:rsidRDefault="00D2142C" w:rsidP="00D2142C">
            <w:pPr>
              <w:rPr>
                <w:sz w:val="26"/>
                <w:szCs w:val="26"/>
              </w:rPr>
            </w:pPr>
            <w:r w:rsidRPr="00D2142C">
              <w:rPr>
                <w:sz w:val="26"/>
                <w:szCs w:val="26"/>
              </w:rPr>
              <w:t>N/A</w:t>
            </w:r>
          </w:p>
        </w:tc>
      </w:tr>
      <w:tr w:rsidR="00D2142C" w:rsidRPr="00D2142C" w14:paraId="74CACFEB" w14:textId="77777777" w:rsidTr="004B4FE2">
        <w:trPr>
          <w:trHeight w:val="816"/>
        </w:trPr>
        <w:tc>
          <w:tcPr>
            <w:tcW w:w="0" w:type="auto"/>
            <w:shd w:val="clear" w:color="auto" w:fill="DBE5F1" w:themeFill="accent1" w:themeFillTint="33"/>
            <w:hideMark/>
          </w:tcPr>
          <w:p w14:paraId="00F29513" w14:textId="77777777" w:rsidR="00D2142C" w:rsidRPr="00D2142C" w:rsidRDefault="00D2142C" w:rsidP="00D2142C">
            <w:pPr>
              <w:rPr>
                <w:sz w:val="26"/>
                <w:szCs w:val="26"/>
              </w:rPr>
            </w:pPr>
            <w:r w:rsidRPr="00D2142C">
              <w:rPr>
                <w:sz w:val="26"/>
                <w:szCs w:val="26"/>
              </w:rPr>
              <w:t>9</w:t>
            </w:r>
          </w:p>
        </w:tc>
        <w:tc>
          <w:tcPr>
            <w:tcW w:w="0" w:type="auto"/>
            <w:shd w:val="clear" w:color="auto" w:fill="DBE5F1" w:themeFill="accent1" w:themeFillTint="33"/>
            <w:hideMark/>
          </w:tcPr>
          <w:p w14:paraId="754DB312" w14:textId="77777777" w:rsidR="00D2142C" w:rsidRPr="00D2142C" w:rsidRDefault="00D2142C" w:rsidP="00D2142C">
            <w:pPr>
              <w:rPr>
                <w:sz w:val="26"/>
                <w:szCs w:val="26"/>
              </w:rPr>
            </w:pPr>
            <w:r w:rsidRPr="00D2142C">
              <w:rPr>
                <w:sz w:val="26"/>
                <w:szCs w:val="26"/>
              </w:rPr>
              <w:t>R8</w:t>
            </w:r>
          </w:p>
        </w:tc>
        <w:tc>
          <w:tcPr>
            <w:tcW w:w="0" w:type="auto"/>
            <w:shd w:val="clear" w:color="auto" w:fill="DBE5F1" w:themeFill="accent1" w:themeFillTint="33"/>
            <w:hideMark/>
          </w:tcPr>
          <w:p w14:paraId="40DBAA15" w14:textId="77777777" w:rsidR="00D2142C" w:rsidRPr="00D2142C" w:rsidRDefault="00D2142C" w:rsidP="00D2142C">
            <w:pPr>
              <w:rPr>
                <w:sz w:val="26"/>
                <w:szCs w:val="26"/>
              </w:rPr>
            </w:pPr>
            <w:r w:rsidRPr="00D2142C">
              <w:rPr>
                <w:sz w:val="26"/>
                <w:szCs w:val="26"/>
              </w:rPr>
              <w:t>Tunnel0</w:t>
            </w:r>
          </w:p>
        </w:tc>
        <w:tc>
          <w:tcPr>
            <w:tcW w:w="0" w:type="auto"/>
            <w:shd w:val="clear" w:color="auto" w:fill="DBE5F1" w:themeFill="accent1" w:themeFillTint="33"/>
            <w:hideMark/>
          </w:tcPr>
          <w:p w14:paraId="4618C643" w14:textId="77777777" w:rsidR="00D2142C" w:rsidRPr="00D2142C" w:rsidRDefault="00D2142C" w:rsidP="00D2142C">
            <w:pPr>
              <w:rPr>
                <w:sz w:val="26"/>
                <w:szCs w:val="26"/>
              </w:rPr>
            </w:pPr>
            <w:r w:rsidRPr="00D2142C">
              <w:rPr>
                <w:sz w:val="26"/>
                <w:szCs w:val="26"/>
              </w:rPr>
              <w:t>10.10.10.2</w:t>
            </w:r>
          </w:p>
        </w:tc>
        <w:tc>
          <w:tcPr>
            <w:tcW w:w="0" w:type="auto"/>
            <w:shd w:val="clear" w:color="auto" w:fill="DBE5F1" w:themeFill="accent1" w:themeFillTint="33"/>
            <w:hideMark/>
          </w:tcPr>
          <w:p w14:paraId="3F7AE1FD" w14:textId="77777777" w:rsidR="00D2142C" w:rsidRPr="00D2142C" w:rsidRDefault="00D2142C" w:rsidP="00D2142C">
            <w:pPr>
              <w:rPr>
                <w:sz w:val="26"/>
                <w:szCs w:val="26"/>
              </w:rPr>
            </w:pPr>
            <w:r w:rsidRPr="00D2142C">
              <w:rPr>
                <w:sz w:val="26"/>
                <w:szCs w:val="26"/>
              </w:rPr>
              <w:t>255.255.255.252 (/30)</w:t>
            </w:r>
          </w:p>
        </w:tc>
        <w:tc>
          <w:tcPr>
            <w:tcW w:w="0" w:type="auto"/>
            <w:shd w:val="clear" w:color="auto" w:fill="DBE5F1" w:themeFill="accent1" w:themeFillTint="33"/>
            <w:hideMark/>
          </w:tcPr>
          <w:p w14:paraId="683C8518" w14:textId="77777777" w:rsidR="00D2142C" w:rsidRPr="00D2142C" w:rsidRDefault="00D2142C" w:rsidP="00D2142C">
            <w:pPr>
              <w:rPr>
                <w:sz w:val="26"/>
                <w:szCs w:val="26"/>
              </w:rPr>
            </w:pPr>
            <w:r w:rsidRPr="00D2142C">
              <w:rPr>
                <w:sz w:val="26"/>
                <w:szCs w:val="26"/>
              </w:rPr>
              <w:t>N/A</w:t>
            </w:r>
          </w:p>
        </w:tc>
      </w:tr>
      <w:tr w:rsidR="00D2142C" w:rsidRPr="00D2142C" w14:paraId="78231EA2" w14:textId="77777777" w:rsidTr="004B4FE2">
        <w:trPr>
          <w:trHeight w:val="816"/>
        </w:trPr>
        <w:tc>
          <w:tcPr>
            <w:tcW w:w="0" w:type="auto"/>
            <w:shd w:val="clear" w:color="auto" w:fill="DBE5F1" w:themeFill="accent1" w:themeFillTint="33"/>
            <w:hideMark/>
          </w:tcPr>
          <w:p w14:paraId="23976149" w14:textId="77777777" w:rsidR="00D2142C" w:rsidRPr="00D2142C" w:rsidRDefault="00D2142C" w:rsidP="00D2142C">
            <w:pPr>
              <w:rPr>
                <w:sz w:val="26"/>
                <w:szCs w:val="26"/>
              </w:rPr>
            </w:pPr>
          </w:p>
        </w:tc>
        <w:tc>
          <w:tcPr>
            <w:tcW w:w="0" w:type="auto"/>
            <w:shd w:val="clear" w:color="auto" w:fill="DBE5F1" w:themeFill="accent1" w:themeFillTint="33"/>
            <w:hideMark/>
          </w:tcPr>
          <w:p w14:paraId="017BEB31" w14:textId="77777777" w:rsidR="00D2142C" w:rsidRPr="00D2142C" w:rsidRDefault="00D2142C" w:rsidP="00D2142C">
            <w:pPr>
              <w:rPr>
                <w:sz w:val="26"/>
                <w:szCs w:val="26"/>
              </w:rPr>
            </w:pPr>
          </w:p>
        </w:tc>
        <w:tc>
          <w:tcPr>
            <w:tcW w:w="0" w:type="auto"/>
            <w:shd w:val="clear" w:color="auto" w:fill="DBE5F1" w:themeFill="accent1" w:themeFillTint="33"/>
            <w:hideMark/>
          </w:tcPr>
          <w:p w14:paraId="09FA56B9" w14:textId="77777777" w:rsidR="00D2142C" w:rsidRPr="00D2142C" w:rsidRDefault="00D2142C" w:rsidP="00D2142C">
            <w:pPr>
              <w:rPr>
                <w:sz w:val="26"/>
                <w:szCs w:val="26"/>
              </w:rPr>
            </w:pPr>
            <w:r w:rsidRPr="00D2142C">
              <w:rPr>
                <w:sz w:val="26"/>
                <w:szCs w:val="26"/>
              </w:rPr>
              <w:t>S0/3/1</w:t>
            </w:r>
          </w:p>
        </w:tc>
        <w:tc>
          <w:tcPr>
            <w:tcW w:w="0" w:type="auto"/>
            <w:shd w:val="clear" w:color="auto" w:fill="DBE5F1" w:themeFill="accent1" w:themeFillTint="33"/>
            <w:hideMark/>
          </w:tcPr>
          <w:p w14:paraId="63DDB938" w14:textId="77777777" w:rsidR="00D2142C" w:rsidRPr="00D2142C" w:rsidRDefault="00D2142C" w:rsidP="00D2142C">
            <w:pPr>
              <w:rPr>
                <w:sz w:val="26"/>
                <w:szCs w:val="26"/>
              </w:rPr>
            </w:pPr>
            <w:r w:rsidRPr="00D2142C">
              <w:rPr>
                <w:sz w:val="26"/>
                <w:szCs w:val="26"/>
              </w:rPr>
              <w:t>200.0.100.6</w:t>
            </w:r>
          </w:p>
        </w:tc>
        <w:tc>
          <w:tcPr>
            <w:tcW w:w="0" w:type="auto"/>
            <w:shd w:val="clear" w:color="auto" w:fill="DBE5F1" w:themeFill="accent1" w:themeFillTint="33"/>
            <w:hideMark/>
          </w:tcPr>
          <w:p w14:paraId="4C177FA8" w14:textId="77777777" w:rsidR="00D2142C" w:rsidRPr="00D2142C" w:rsidRDefault="00D2142C" w:rsidP="00D2142C">
            <w:pPr>
              <w:rPr>
                <w:sz w:val="26"/>
                <w:szCs w:val="26"/>
              </w:rPr>
            </w:pPr>
            <w:r w:rsidRPr="00D2142C">
              <w:rPr>
                <w:sz w:val="26"/>
                <w:szCs w:val="26"/>
              </w:rPr>
              <w:t>255.255.255.252 (/30)</w:t>
            </w:r>
          </w:p>
        </w:tc>
        <w:tc>
          <w:tcPr>
            <w:tcW w:w="0" w:type="auto"/>
            <w:shd w:val="clear" w:color="auto" w:fill="DBE5F1" w:themeFill="accent1" w:themeFillTint="33"/>
            <w:hideMark/>
          </w:tcPr>
          <w:p w14:paraId="3C893E2D" w14:textId="77777777" w:rsidR="00D2142C" w:rsidRPr="00D2142C" w:rsidRDefault="00D2142C" w:rsidP="00D2142C">
            <w:pPr>
              <w:rPr>
                <w:sz w:val="26"/>
                <w:szCs w:val="26"/>
              </w:rPr>
            </w:pPr>
            <w:r w:rsidRPr="00D2142C">
              <w:rPr>
                <w:sz w:val="26"/>
                <w:szCs w:val="26"/>
              </w:rPr>
              <w:t>N/A</w:t>
            </w:r>
          </w:p>
        </w:tc>
      </w:tr>
      <w:tr w:rsidR="00D2142C" w:rsidRPr="00D2142C" w14:paraId="1C215C41" w14:textId="77777777" w:rsidTr="004B4FE2">
        <w:trPr>
          <w:trHeight w:val="804"/>
        </w:trPr>
        <w:tc>
          <w:tcPr>
            <w:tcW w:w="0" w:type="auto"/>
            <w:hideMark/>
          </w:tcPr>
          <w:p w14:paraId="765B2855" w14:textId="77777777" w:rsidR="00D2142C" w:rsidRPr="00D2142C" w:rsidRDefault="00D2142C" w:rsidP="00D2142C">
            <w:pPr>
              <w:rPr>
                <w:sz w:val="26"/>
                <w:szCs w:val="26"/>
              </w:rPr>
            </w:pPr>
            <w:r w:rsidRPr="00D2142C">
              <w:rPr>
                <w:sz w:val="26"/>
                <w:szCs w:val="26"/>
              </w:rPr>
              <w:t>10</w:t>
            </w:r>
          </w:p>
        </w:tc>
        <w:tc>
          <w:tcPr>
            <w:tcW w:w="0" w:type="auto"/>
            <w:hideMark/>
          </w:tcPr>
          <w:p w14:paraId="22272BE8" w14:textId="77777777" w:rsidR="00D2142C" w:rsidRPr="00D2142C" w:rsidRDefault="00D2142C" w:rsidP="00D2142C">
            <w:pPr>
              <w:rPr>
                <w:sz w:val="26"/>
                <w:szCs w:val="26"/>
              </w:rPr>
            </w:pPr>
            <w:r w:rsidRPr="00D2142C">
              <w:rPr>
                <w:sz w:val="26"/>
                <w:szCs w:val="26"/>
              </w:rPr>
              <w:t>ACCESS</w:t>
            </w:r>
          </w:p>
        </w:tc>
        <w:tc>
          <w:tcPr>
            <w:tcW w:w="0" w:type="auto"/>
            <w:hideMark/>
          </w:tcPr>
          <w:p w14:paraId="53CC33D4" w14:textId="77777777" w:rsidR="00D2142C" w:rsidRPr="00D2142C" w:rsidRDefault="00D2142C" w:rsidP="00D2142C">
            <w:pPr>
              <w:rPr>
                <w:sz w:val="26"/>
                <w:szCs w:val="26"/>
              </w:rPr>
            </w:pPr>
            <w:r w:rsidRPr="00D2142C">
              <w:rPr>
                <w:sz w:val="26"/>
                <w:szCs w:val="26"/>
              </w:rPr>
              <w:t>S0/3/0</w:t>
            </w:r>
          </w:p>
        </w:tc>
        <w:tc>
          <w:tcPr>
            <w:tcW w:w="0" w:type="auto"/>
            <w:hideMark/>
          </w:tcPr>
          <w:p w14:paraId="5BED2FF8" w14:textId="77777777" w:rsidR="00D2142C" w:rsidRPr="00D2142C" w:rsidRDefault="00D2142C" w:rsidP="00D2142C">
            <w:pPr>
              <w:rPr>
                <w:sz w:val="26"/>
                <w:szCs w:val="26"/>
              </w:rPr>
            </w:pPr>
            <w:r w:rsidRPr="00D2142C">
              <w:rPr>
                <w:sz w:val="26"/>
                <w:szCs w:val="26"/>
              </w:rPr>
              <w:t>200.0.100.10</w:t>
            </w:r>
          </w:p>
        </w:tc>
        <w:tc>
          <w:tcPr>
            <w:tcW w:w="0" w:type="auto"/>
            <w:hideMark/>
          </w:tcPr>
          <w:p w14:paraId="355622C6" w14:textId="77777777" w:rsidR="00D2142C" w:rsidRPr="00D2142C" w:rsidRDefault="00D2142C" w:rsidP="00D2142C">
            <w:pPr>
              <w:rPr>
                <w:sz w:val="26"/>
                <w:szCs w:val="26"/>
              </w:rPr>
            </w:pPr>
            <w:r w:rsidRPr="00D2142C">
              <w:rPr>
                <w:sz w:val="26"/>
                <w:szCs w:val="26"/>
              </w:rPr>
              <w:t>255.255.255.252 (/30)</w:t>
            </w:r>
          </w:p>
        </w:tc>
        <w:tc>
          <w:tcPr>
            <w:tcW w:w="0" w:type="auto"/>
            <w:hideMark/>
          </w:tcPr>
          <w:p w14:paraId="4480CC10" w14:textId="77777777" w:rsidR="00D2142C" w:rsidRPr="00D2142C" w:rsidRDefault="00D2142C" w:rsidP="00D2142C">
            <w:pPr>
              <w:rPr>
                <w:sz w:val="26"/>
                <w:szCs w:val="26"/>
              </w:rPr>
            </w:pPr>
            <w:r w:rsidRPr="00D2142C">
              <w:rPr>
                <w:sz w:val="26"/>
                <w:szCs w:val="26"/>
              </w:rPr>
              <w:t>N/A</w:t>
            </w:r>
          </w:p>
        </w:tc>
      </w:tr>
      <w:tr w:rsidR="00D2142C" w:rsidRPr="00D2142C" w14:paraId="4D390C61" w14:textId="77777777" w:rsidTr="004B4FE2">
        <w:trPr>
          <w:trHeight w:val="816"/>
        </w:trPr>
        <w:tc>
          <w:tcPr>
            <w:tcW w:w="0" w:type="auto"/>
            <w:shd w:val="clear" w:color="auto" w:fill="DBE5F1" w:themeFill="accent1" w:themeFillTint="33"/>
            <w:hideMark/>
          </w:tcPr>
          <w:p w14:paraId="46DCE64E" w14:textId="77777777" w:rsidR="00D2142C" w:rsidRPr="00D2142C" w:rsidRDefault="00D2142C" w:rsidP="00D2142C">
            <w:pPr>
              <w:rPr>
                <w:sz w:val="26"/>
                <w:szCs w:val="26"/>
              </w:rPr>
            </w:pPr>
            <w:r w:rsidRPr="00D2142C">
              <w:rPr>
                <w:sz w:val="26"/>
                <w:szCs w:val="26"/>
              </w:rPr>
              <w:t>11</w:t>
            </w:r>
          </w:p>
        </w:tc>
        <w:tc>
          <w:tcPr>
            <w:tcW w:w="0" w:type="auto"/>
            <w:shd w:val="clear" w:color="auto" w:fill="DBE5F1" w:themeFill="accent1" w:themeFillTint="33"/>
            <w:hideMark/>
          </w:tcPr>
          <w:p w14:paraId="237C1D1F" w14:textId="77777777" w:rsidR="00D2142C" w:rsidRPr="00D2142C" w:rsidRDefault="00D2142C" w:rsidP="00D2142C">
            <w:pPr>
              <w:rPr>
                <w:sz w:val="26"/>
                <w:szCs w:val="26"/>
              </w:rPr>
            </w:pPr>
            <w:r w:rsidRPr="00D2142C">
              <w:rPr>
                <w:sz w:val="26"/>
                <w:szCs w:val="26"/>
              </w:rPr>
              <w:t>Server</w:t>
            </w:r>
          </w:p>
        </w:tc>
        <w:tc>
          <w:tcPr>
            <w:tcW w:w="0" w:type="auto"/>
            <w:shd w:val="clear" w:color="auto" w:fill="DBE5F1" w:themeFill="accent1" w:themeFillTint="33"/>
            <w:hideMark/>
          </w:tcPr>
          <w:p w14:paraId="6B75FF7B" w14:textId="77777777" w:rsidR="00D2142C" w:rsidRPr="00D2142C" w:rsidRDefault="00D2142C" w:rsidP="00D2142C">
            <w:pPr>
              <w:rPr>
                <w:sz w:val="26"/>
                <w:szCs w:val="26"/>
              </w:rPr>
            </w:pPr>
            <w:r w:rsidRPr="00D2142C">
              <w:rPr>
                <w:sz w:val="26"/>
                <w:szCs w:val="26"/>
              </w:rPr>
              <w:t>Fa0/0</w:t>
            </w:r>
          </w:p>
        </w:tc>
        <w:tc>
          <w:tcPr>
            <w:tcW w:w="0" w:type="auto"/>
            <w:shd w:val="clear" w:color="auto" w:fill="DBE5F1" w:themeFill="accent1" w:themeFillTint="33"/>
            <w:hideMark/>
          </w:tcPr>
          <w:p w14:paraId="28D70DFE" w14:textId="77777777" w:rsidR="00D2142C" w:rsidRPr="00D2142C" w:rsidRDefault="00D2142C" w:rsidP="00D2142C">
            <w:pPr>
              <w:rPr>
                <w:sz w:val="26"/>
                <w:szCs w:val="26"/>
              </w:rPr>
            </w:pPr>
            <w:r w:rsidRPr="00D2142C">
              <w:rPr>
                <w:sz w:val="26"/>
                <w:szCs w:val="26"/>
              </w:rPr>
              <w:t>172.27.50.10</w:t>
            </w:r>
          </w:p>
        </w:tc>
        <w:tc>
          <w:tcPr>
            <w:tcW w:w="0" w:type="auto"/>
            <w:shd w:val="clear" w:color="auto" w:fill="DBE5F1" w:themeFill="accent1" w:themeFillTint="33"/>
            <w:hideMark/>
          </w:tcPr>
          <w:p w14:paraId="5D4089EF" w14:textId="77777777" w:rsidR="00D2142C" w:rsidRPr="00D2142C" w:rsidRDefault="00D2142C" w:rsidP="00D2142C">
            <w:pPr>
              <w:rPr>
                <w:sz w:val="26"/>
                <w:szCs w:val="26"/>
              </w:rPr>
            </w:pPr>
            <w:r w:rsidRPr="00D2142C">
              <w:rPr>
                <w:sz w:val="26"/>
                <w:szCs w:val="26"/>
              </w:rPr>
              <w:t>255.255.255.240 (/28)</w:t>
            </w:r>
          </w:p>
        </w:tc>
        <w:tc>
          <w:tcPr>
            <w:tcW w:w="0" w:type="auto"/>
            <w:shd w:val="clear" w:color="auto" w:fill="DBE5F1" w:themeFill="accent1" w:themeFillTint="33"/>
            <w:hideMark/>
          </w:tcPr>
          <w:p w14:paraId="0FF88CAA" w14:textId="77777777" w:rsidR="00D2142C" w:rsidRPr="00D2142C" w:rsidRDefault="00D2142C" w:rsidP="00D2142C">
            <w:pPr>
              <w:rPr>
                <w:sz w:val="26"/>
                <w:szCs w:val="26"/>
              </w:rPr>
            </w:pPr>
            <w:r w:rsidRPr="00D2142C">
              <w:rPr>
                <w:sz w:val="26"/>
                <w:szCs w:val="26"/>
              </w:rPr>
              <w:t>172.27.50.1</w:t>
            </w:r>
          </w:p>
        </w:tc>
      </w:tr>
    </w:tbl>
    <w:p w14:paraId="544CD4AB" w14:textId="77777777" w:rsidR="008C06E7" w:rsidRPr="00A74BB8" w:rsidRDefault="008C06E7" w:rsidP="00A74BB8"/>
    <w:p w14:paraId="22573706" w14:textId="7E9C930D" w:rsidR="008D5996" w:rsidRDefault="007841C8" w:rsidP="00CA7F2D">
      <w:pPr>
        <w:pStyle w:val="Heading3"/>
      </w:pPr>
      <w:bookmarkStart w:id="53" w:name="_Toc198046788"/>
      <w:r>
        <w:t>Phân bổ địa chỉ ipv6</w:t>
      </w:r>
      <w:bookmarkEnd w:id="53"/>
    </w:p>
    <w:p w14:paraId="55DD8144" w14:textId="34612D12" w:rsidR="004B4FE2" w:rsidRDefault="00591CD6" w:rsidP="00E952B4">
      <w:pPr>
        <w:pStyle w:val="Nidungvnbn"/>
      </w:pPr>
      <w:r w:rsidRPr="00591CD6">
        <w:t>Trong cấu hình IPv6 cho mạng HQ, các thiết bị chủ yếu sử dụng địa chỉ IPv6 tĩnh được chỉ định cho từng interface. Cổng ACCESS có địa chỉ IPv6 2019:ABBA:AAAA:1::1/64 với địa chỉ liên kết FE80::1:1. Router R5 cấu hình trên interface Se0/3/0 với địa chỉ 2019:ABBA:AAAA:1::2/64 và FE80::1:2 (link-local), đồng thời sử dụng Gig0/1 với địa chỉ 2019:ABBA:BBBB:1::2/64 và FE80::2:2 (link-local).</w:t>
      </w:r>
      <w:r w:rsidRPr="002D17CD">
        <w:t xml:space="preserve">Router R4 cấu hình trên Gig0/0.60 với địa chỉ IPv6 2019:ABBA:BBBB:1::1/64 và FE80::2:4 (link-local). Router R7 có địa chỉ trên Gig0/0 là 2019:ABBA:BBBB:1::3/64 và FE80::2:3 (link-local), và cũng được cấu hình trên các interface Se0/3/0 và Se0/3/1 với các địa chỉ 2019:ABBA:CCCC:1::1/64 (FE80::3:1) và 2019:ABBA:DDDD:1::1/64 (FE80::4:1). Router R6 có địa chỉ trên Se0/3/0 là </w:t>
      </w:r>
      <w:r w:rsidRPr="002D17CD">
        <w:lastRenderedPageBreak/>
        <w:t>2019:ABBA:CCCC:1::2/64 và FE80::3:2 (link-local), trong khi trên Gig0/0, nó được cấu hình với địa chỉ 2019:ABBA:EEEE:1::1/64 và FE80::5:1 (link-local). Cuối cùng, router R8 được cấu hình trên interface Se0/3/1 với địa chỉ 2019:ABBA:DDDD:1::2/64 (FE80::4:2) và trên Gig0/0 với địa chỉ 2019:ABBA:FFFF:1::1/64 (FE80::5:2). Tất cả các router này không cần default gateway vì chúng giao tiếp với nhau qua các đường truyền trực tiếp.</w:t>
      </w:r>
      <w:bookmarkStart w:id="54" w:name="_Toc197887516"/>
    </w:p>
    <w:p w14:paraId="003E57AC" w14:textId="133AE7DB" w:rsidR="004756F5" w:rsidRPr="00591CD6" w:rsidRDefault="004756F5" w:rsidP="005D5774">
      <w:pPr>
        <w:pStyle w:val="Caption"/>
      </w:pPr>
      <w:bookmarkStart w:id="55" w:name="_Toc198067212"/>
      <w:r>
        <w:t>Bảng 3.</w:t>
      </w:r>
      <w:r w:rsidR="00686961">
        <w:t>8</w:t>
      </w:r>
      <w:r>
        <w:t xml:space="preserve"> Bảng địa chỉ ipv6  khu vực HQ</w:t>
      </w:r>
      <w:bookmarkEnd w:id="54"/>
      <w:bookmarkEnd w:id="55"/>
    </w:p>
    <w:tbl>
      <w:tblPr>
        <w:tblStyle w:val="TableGrid"/>
        <w:tblW w:w="8894" w:type="dxa"/>
        <w:jc w:val="center"/>
        <w:tblLook w:val="04A0" w:firstRow="1" w:lastRow="0" w:firstColumn="1" w:lastColumn="0" w:noHBand="0" w:noVBand="1"/>
      </w:tblPr>
      <w:tblGrid>
        <w:gridCol w:w="611"/>
        <w:gridCol w:w="1223"/>
        <w:gridCol w:w="1746"/>
        <w:gridCol w:w="3228"/>
        <w:gridCol w:w="2086"/>
      </w:tblGrid>
      <w:tr w:rsidR="00A726B0" w:rsidRPr="00A726B0" w14:paraId="0FDFF682" w14:textId="77777777" w:rsidTr="004B1DEF">
        <w:trPr>
          <w:trHeight w:val="495"/>
          <w:jc w:val="center"/>
        </w:trPr>
        <w:tc>
          <w:tcPr>
            <w:tcW w:w="0" w:type="auto"/>
            <w:hideMark/>
          </w:tcPr>
          <w:p w14:paraId="1C826354" w14:textId="77777777" w:rsidR="00A726B0" w:rsidRPr="00A726B0" w:rsidRDefault="00A726B0" w:rsidP="00A726B0">
            <w:pPr>
              <w:rPr>
                <w:b/>
                <w:bCs/>
                <w:sz w:val="26"/>
                <w:szCs w:val="26"/>
              </w:rPr>
            </w:pPr>
            <w:r w:rsidRPr="00A726B0">
              <w:rPr>
                <w:b/>
                <w:bCs/>
                <w:sz w:val="26"/>
                <w:szCs w:val="26"/>
              </w:rPr>
              <w:t>No.</w:t>
            </w:r>
          </w:p>
        </w:tc>
        <w:tc>
          <w:tcPr>
            <w:tcW w:w="0" w:type="auto"/>
            <w:hideMark/>
          </w:tcPr>
          <w:p w14:paraId="51295153" w14:textId="77777777" w:rsidR="00A726B0" w:rsidRPr="00A726B0" w:rsidRDefault="00A726B0" w:rsidP="00A726B0">
            <w:pPr>
              <w:rPr>
                <w:b/>
                <w:bCs/>
                <w:sz w:val="26"/>
                <w:szCs w:val="26"/>
              </w:rPr>
            </w:pPr>
            <w:r w:rsidRPr="00A726B0">
              <w:rPr>
                <w:b/>
                <w:bCs/>
                <w:sz w:val="26"/>
                <w:szCs w:val="26"/>
              </w:rPr>
              <w:t>Device</w:t>
            </w:r>
          </w:p>
        </w:tc>
        <w:tc>
          <w:tcPr>
            <w:tcW w:w="0" w:type="auto"/>
            <w:hideMark/>
          </w:tcPr>
          <w:p w14:paraId="3921C5C1" w14:textId="77777777" w:rsidR="00A726B0" w:rsidRPr="00A726B0" w:rsidRDefault="00A726B0" w:rsidP="00A726B0">
            <w:pPr>
              <w:rPr>
                <w:b/>
                <w:bCs/>
                <w:sz w:val="26"/>
                <w:szCs w:val="26"/>
              </w:rPr>
            </w:pPr>
            <w:r w:rsidRPr="00A726B0">
              <w:rPr>
                <w:b/>
                <w:bCs/>
                <w:sz w:val="26"/>
                <w:szCs w:val="26"/>
              </w:rPr>
              <w:t>Interface</w:t>
            </w:r>
          </w:p>
        </w:tc>
        <w:tc>
          <w:tcPr>
            <w:tcW w:w="0" w:type="auto"/>
            <w:hideMark/>
          </w:tcPr>
          <w:p w14:paraId="5FAC4677" w14:textId="77777777" w:rsidR="00A726B0" w:rsidRPr="00A726B0" w:rsidRDefault="00A726B0" w:rsidP="00A726B0">
            <w:pPr>
              <w:rPr>
                <w:b/>
                <w:bCs/>
                <w:sz w:val="26"/>
                <w:szCs w:val="26"/>
              </w:rPr>
            </w:pPr>
            <w:r w:rsidRPr="00A726B0">
              <w:rPr>
                <w:b/>
                <w:bCs/>
                <w:sz w:val="26"/>
                <w:szCs w:val="26"/>
              </w:rPr>
              <w:t>Global IPv6 Address</w:t>
            </w:r>
          </w:p>
        </w:tc>
        <w:tc>
          <w:tcPr>
            <w:tcW w:w="0" w:type="auto"/>
            <w:hideMark/>
          </w:tcPr>
          <w:p w14:paraId="6F183CC3" w14:textId="77777777" w:rsidR="00A726B0" w:rsidRPr="00A726B0" w:rsidRDefault="00A726B0" w:rsidP="00A726B0">
            <w:pPr>
              <w:rPr>
                <w:b/>
                <w:bCs/>
                <w:sz w:val="26"/>
                <w:szCs w:val="26"/>
              </w:rPr>
            </w:pPr>
            <w:r w:rsidRPr="00A726B0">
              <w:rPr>
                <w:b/>
                <w:bCs/>
                <w:sz w:val="26"/>
                <w:szCs w:val="26"/>
              </w:rPr>
              <w:t>Link-Local IPv6</w:t>
            </w:r>
          </w:p>
        </w:tc>
      </w:tr>
      <w:tr w:rsidR="004B1DEF" w:rsidRPr="00A726B0" w14:paraId="22301B44" w14:textId="77777777" w:rsidTr="004B1DEF">
        <w:trPr>
          <w:trHeight w:val="484"/>
          <w:jc w:val="center"/>
        </w:trPr>
        <w:tc>
          <w:tcPr>
            <w:tcW w:w="0" w:type="auto"/>
            <w:shd w:val="clear" w:color="auto" w:fill="DBE5F1" w:themeFill="accent1" w:themeFillTint="33"/>
            <w:hideMark/>
          </w:tcPr>
          <w:p w14:paraId="1E00A1D6" w14:textId="77777777" w:rsidR="00A726B0" w:rsidRPr="00A726B0" w:rsidRDefault="00A726B0" w:rsidP="00A726B0">
            <w:pPr>
              <w:rPr>
                <w:sz w:val="26"/>
                <w:szCs w:val="26"/>
              </w:rPr>
            </w:pPr>
            <w:r w:rsidRPr="00A726B0">
              <w:rPr>
                <w:sz w:val="26"/>
                <w:szCs w:val="26"/>
              </w:rPr>
              <w:t>1</w:t>
            </w:r>
          </w:p>
        </w:tc>
        <w:tc>
          <w:tcPr>
            <w:tcW w:w="0" w:type="auto"/>
            <w:shd w:val="clear" w:color="auto" w:fill="DBE5F1" w:themeFill="accent1" w:themeFillTint="33"/>
            <w:hideMark/>
          </w:tcPr>
          <w:p w14:paraId="194D4298" w14:textId="77777777" w:rsidR="00A726B0" w:rsidRPr="00A726B0" w:rsidRDefault="00A726B0" w:rsidP="00A726B0">
            <w:pPr>
              <w:rPr>
                <w:sz w:val="26"/>
                <w:szCs w:val="26"/>
              </w:rPr>
            </w:pPr>
            <w:r w:rsidRPr="00A726B0">
              <w:rPr>
                <w:sz w:val="26"/>
                <w:szCs w:val="26"/>
              </w:rPr>
              <w:t>R4</w:t>
            </w:r>
          </w:p>
        </w:tc>
        <w:tc>
          <w:tcPr>
            <w:tcW w:w="0" w:type="auto"/>
            <w:shd w:val="clear" w:color="auto" w:fill="DBE5F1" w:themeFill="accent1" w:themeFillTint="33"/>
            <w:hideMark/>
          </w:tcPr>
          <w:p w14:paraId="44008F5E" w14:textId="77777777" w:rsidR="00A726B0" w:rsidRPr="00A726B0" w:rsidRDefault="00A726B0" w:rsidP="00A726B0">
            <w:pPr>
              <w:rPr>
                <w:sz w:val="26"/>
                <w:szCs w:val="26"/>
              </w:rPr>
            </w:pPr>
            <w:r w:rsidRPr="00A726B0">
              <w:rPr>
                <w:sz w:val="26"/>
                <w:szCs w:val="26"/>
              </w:rPr>
              <w:t>Gig0/0</w:t>
            </w:r>
          </w:p>
        </w:tc>
        <w:tc>
          <w:tcPr>
            <w:tcW w:w="0" w:type="auto"/>
            <w:shd w:val="clear" w:color="auto" w:fill="DBE5F1" w:themeFill="accent1" w:themeFillTint="33"/>
            <w:hideMark/>
          </w:tcPr>
          <w:p w14:paraId="6488F44B" w14:textId="77777777" w:rsidR="00A726B0" w:rsidRPr="00A726B0" w:rsidRDefault="00A726B0" w:rsidP="00A726B0">
            <w:pPr>
              <w:rPr>
                <w:sz w:val="26"/>
                <w:szCs w:val="26"/>
              </w:rPr>
            </w:pPr>
            <w:r w:rsidRPr="00A726B0">
              <w:rPr>
                <w:sz w:val="26"/>
                <w:szCs w:val="26"/>
              </w:rPr>
              <w:t>2019:ABBA:BBBB:1::1/64</w:t>
            </w:r>
          </w:p>
        </w:tc>
        <w:tc>
          <w:tcPr>
            <w:tcW w:w="0" w:type="auto"/>
            <w:shd w:val="clear" w:color="auto" w:fill="DBE5F1" w:themeFill="accent1" w:themeFillTint="33"/>
            <w:hideMark/>
          </w:tcPr>
          <w:p w14:paraId="7510D7B4" w14:textId="77777777" w:rsidR="00A726B0" w:rsidRPr="00A726B0" w:rsidRDefault="00A726B0" w:rsidP="00A726B0">
            <w:pPr>
              <w:rPr>
                <w:sz w:val="26"/>
                <w:szCs w:val="26"/>
              </w:rPr>
            </w:pPr>
            <w:r w:rsidRPr="00A726B0">
              <w:rPr>
                <w:sz w:val="26"/>
                <w:szCs w:val="26"/>
              </w:rPr>
              <w:t>FE80::2:4</w:t>
            </w:r>
          </w:p>
        </w:tc>
      </w:tr>
      <w:tr w:rsidR="00A726B0" w:rsidRPr="00A726B0" w14:paraId="306F58D6" w14:textId="77777777" w:rsidTr="004B1DEF">
        <w:trPr>
          <w:trHeight w:val="495"/>
          <w:jc w:val="center"/>
        </w:trPr>
        <w:tc>
          <w:tcPr>
            <w:tcW w:w="0" w:type="auto"/>
            <w:hideMark/>
          </w:tcPr>
          <w:p w14:paraId="2A92B162" w14:textId="77777777" w:rsidR="00A726B0" w:rsidRPr="00A726B0" w:rsidRDefault="00A726B0" w:rsidP="00A726B0">
            <w:pPr>
              <w:rPr>
                <w:sz w:val="26"/>
                <w:szCs w:val="26"/>
              </w:rPr>
            </w:pPr>
            <w:r w:rsidRPr="00A726B0">
              <w:rPr>
                <w:sz w:val="26"/>
                <w:szCs w:val="26"/>
              </w:rPr>
              <w:t>2</w:t>
            </w:r>
          </w:p>
        </w:tc>
        <w:tc>
          <w:tcPr>
            <w:tcW w:w="0" w:type="auto"/>
            <w:hideMark/>
          </w:tcPr>
          <w:p w14:paraId="58ABC07C" w14:textId="77777777" w:rsidR="00A726B0" w:rsidRPr="00A726B0" w:rsidRDefault="00A726B0" w:rsidP="00A726B0">
            <w:pPr>
              <w:rPr>
                <w:sz w:val="26"/>
                <w:szCs w:val="26"/>
              </w:rPr>
            </w:pPr>
            <w:r w:rsidRPr="00A726B0">
              <w:rPr>
                <w:sz w:val="26"/>
                <w:szCs w:val="26"/>
              </w:rPr>
              <w:t>R5</w:t>
            </w:r>
          </w:p>
        </w:tc>
        <w:tc>
          <w:tcPr>
            <w:tcW w:w="0" w:type="auto"/>
            <w:hideMark/>
          </w:tcPr>
          <w:p w14:paraId="5004449D" w14:textId="77777777" w:rsidR="00A726B0" w:rsidRPr="00A726B0" w:rsidRDefault="00A726B0" w:rsidP="00A726B0">
            <w:pPr>
              <w:rPr>
                <w:sz w:val="26"/>
                <w:szCs w:val="26"/>
              </w:rPr>
            </w:pPr>
            <w:r w:rsidRPr="00A726B0">
              <w:rPr>
                <w:sz w:val="26"/>
                <w:szCs w:val="26"/>
              </w:rPr>
              <w:t>Se0/3/0</w:t>
            </w:r>
          </w:p>
        </w:tc>
        <w:tc>
          <w:tcPr>
            <w:tcW w:w="0" w:type="auto"/>
            <w:hideMark/>
          </w:tcPr>
          <w:p w14:paraId="4EC926A2" w14:textId="77777777" w:rsidR="00A726B0" w:rsidRPr="00A726B0" w:rsidRDefault="00A726B0" w:rsidP="00A726B0">
            <w:pPr>
              <w:rPr>
                <w:sz w:val="26"/>
                <w:szCs w:val="26"/>
              </w:rPr>
            </w:pPr>
            <w:r w:rsidRPr="00A726B0">
              <w:rPr>
                <w:sz w:val="26"/>
                <w:szCs w:val="26"/>
              </w:rPr>
              <w:t>2019:ABBA:AAAA:1::2/64</w:t>
            </w:r>
          </w:p>
        </w:tc>
        <w:tc>
          <w:tcPr>
            <w:tcW w:w="0" w:type="auto"/>
            <w:hideMark/>
          </w:tcPr>
          <w:p w14:paraId="15DBE866" w14:textId="77777777" w:rsidR="00A726B0" w:rsidRPr="00A726B0" w:rsidRDefault="00A726B0" w:rsidP="00A726B0">
            <w:pPr>
              <w:rPr>
                <w:sz w:val="26"/>
                <w:szCs w:val="26"/>
              </w:rPr>
            </w:pPr>
            <w:r w:rsidRPr="00A726B0">
              <w:rPr>
                <w:sz w:val="26"/>
                <w:szCs w:val="26"/>
              </w:rPr>
              <w:t>FE80::1:2</w:t>
            </w:r>
          </w:p>
        </w:tc>
      </w:tr>
      <w:tr w:rsidR="00A726B0" w:rsidRPr="00A726B0" w14:paraId="13FEA363" w14:textId="77777777" w:rsidTr="004B1DEF">
        <w:trPr>
          <w:trHeight w:val="495"/>
          <w:jc w:val="center"/>
        </w:trPr>
        <w:tc>
          <w:tcPr>
            <w:tcW w:w="0" w:type="auto"/>
            <w:hideMark/>
          </w:tcPr>
          <w:p w14:paraId="3AAFE408" w14:textId="77777777" w:rsidR="00A726B0" w:rsidRPr="00A726B0" w:rsidRDefault="00A726B0" w:rsidP="00A726B0">
            <w:pPr>
              <w:rPr>
                <w:sz w:val="26"/>
                <w:szCs w:val="26"/>
              </w:rPr>
            </w:pPr>
          </w:p>
        </w:tc>
        <w:tc>
          <w:tcPr>
            <w:tcW w:w="0" w:type="auto"/>
            <w:hideMark/>
          </w:tcPr>
          <w:p w14:paraId="08CBDC07" w14:textId="77777777" w:rsidR="00A726B0" w:rsidRPr="00A726B0" w:rsidRDefault="00A726B0" w:rsidP="00A726B0">
            <w:pPr>
              <w:rPr>
                <w:sz w:val="26"/>
                <w:szCs w:val="26"/>
              </w:rPr>
            </w:pPr>
          </w:p>
        </w:tc>
        <w:tc>
          <w:tcPr>
            <w:tcW w:w="0" w:type="auto"/>
            <w:hideMark/>
          </w:tcPr>
          <w:p w14:paraId="0FC4B936" w14:textId="77777777" w:rsidR="00A726B0" w:rsidRPr="00A726B0" w:rsidRDefault="00A726B0" w:rsidP="00A726B0">
            <w:pPr>
              <w:rPr>
                <w:sz w:val="26"/>
                <w:szCs w:val="26"/>
              </w:rPr>
            </w:pPr>
            <w:r w:rsidRPr="00A726B0">
              <w:rPr>
                <w:sz w:val="26"/>
                <w:szCs w:val="26"/>
              </w:rPr>
              <w:t>Gig0/1</w:t>
            </w:r>
          </w:p>
        </w:tc>
        <w:tc>
          <w:tcPr>
            <w:tcW w:w="0" w:type="auto"/>
            <w:hideMark/>
          </w:tcPr>
          <w:p w14:paraId="0901F6BB" w14:textId="77777777" w:rsidR="00A726B0" w:rsidRPr="00A726B0" w:rsidRDefault="00A726B0" w:rsidP="00A726B0">
            <w:pPr>
              <w:rPr>
                <w:sz w:val="26"/>
                <w:szCs w:val="26"/>
              </w:rPr>
            </w:pPr>
            <w:r w:rsidRPr="00A726B0">
              <w:rPr>
                <w:sz w:val="26"/>
                <w:szCs w:val="26"/>
              </w:rPr>
              <w:t>2019:ABBA:BBBB:1::2/64</w:t>
            </w:r>
          </w:p>
        </w:tc>
        <w:tc>
          <w:tcPr>
            <w:tcW w:w="0" w:type="auto"/>
            <w:hideMark/>
          </w:tcPr>
          <w:p w14:paraId="2B631A8F" w14:textId="77777777" w:rsidR="00A726B0" w:rsidRPr="00A726B0" w:rsidRDefault="00A726B0" w:rsidP="00A726B0">
            <w:pPr>
              <w:rPr>
                <w:sz w:val="26"/>
                <w:szCs w:val="26"/>
              </w:rPr>
            </w:pPr>
            <w:r w:rsidRPr="00A726B0">
              <w:rPr>
                <w:sz w:val="26"/>
                <w:szCs w:val="26"/>
              </w:rPr>
              <w:t>FE80::2:2</w:t>
            </w:r>
          </w:p>
        </w:tc>
      </w:tr>
      <w:tr w:rsidR="004B1DEF" w:rsidRPr="00A726B0" w14:paraId="535CDECA" w14:textId="77777777" w:rsidTr="004B1DEF">
        <w:trPr>
          <w:trHeight w:val="495"/>
          <w:jc w:val="center"/>
        </w:trPr>
        <w:tc>
          <w:tcPr>
            <w:tcW w:w="0" w:type="auto"/>
            <w:shd w:val="clear" w:color="auto" w:fill="DBE5F1" w:themeFill="accent1" w:themeFillTint="33"/>
            <w:hideMark/>
          </w:tcPr>
          <w:p w14:paraId="2ACED2BA" w14:textId="77777777" w:rsidR="00A726B0" w:rsidRPr="00A726B0" w:rsidRDefault="00A726B0" w:rsidP="00A726B0">
            <w:pPr>
              <w:rPr>
                <w:sz w:val="26"/>
                <w:szCs w:val="26"/>
              </w:rPr>
            </w:pPr>
            <w:r w:rsidRPr="00A726B0">
              <w:rPr>
                <w:sz w:val="26"/>
                <w:szCs w:val="26"/>
              </w:rPr>
              <w:t>3</w:t>
            </w:r>
          </w:p>
        </w:tc>
        <w:tc>
          <w:tcPr>
            <w:tcW w:w="0" w:type="auto"/>
            <w:shd w:val="clear" w:color="auto" w:fill="DBE5F1" w:themeFill="accent1" w:themeFillTint="33"/>
            <w:hideMark/>
          </w:tcPr>
          <w:p w14:paraId="5B76E12A" w14:textId="77777777" w:rsidR="00A726B0" w:rsidRPr="00A726B0" w:rsidRDefault="00A726B0" w:rsidP="00A726B0">
            <w:pPr>
              <w:rPr>
                <w:sz w:val="26"/>
                <w:szCs w:val="26"/>
              </w:rPr>
            </w:pPr>
            <w:r w:rsidRPr="00A726B0">
              <w:rPr>
                <w:sz w:val="26"/>
                <w:szCs w:val="26"/>
              </w:rPr>
              <w:t>R6</w:t>
            </w:r>
          </w:p>
        </w:tc>
        <w:tc>
          <w:tcPr>
            <w:tcW w:w="0" w:type="auto"/>
            <w:shd w:val="clear" w:color="auto" w:fill="DBE5F1" w:themeFill="accent1" w:themeFillTint="33"/>
            <w:hideMark/>
          </w:tcPr>
          <w:p w14:paraId="7AA8FFEA" w14:textId="77777777" w:rsidR="00A726B0" w:rsidRPr="00A726B0" w:rsidRDefault="00A726B0" w:rsidP="00A726B0">
            <w:pPr>
              <w:rPr>
                <w:sz w:val="26"/>
                <w:szCs w:val="26"/>
              </w:rPr>
            </w:pPr>
            <w:r w:rsidRPr="00A726B0">
              <w:rPr>
                <w:sz w:val="26"/>
                <w:szCs w:val="26"/>
              </w:rPr>
              <w:t>Se0/3/0</w:t>
            </w:r>
          </w:p>
        </w:tc>
        <w:tc>
          <w:tcPr>
            <w:tcW w:w="0" w:type="auto"/>
            <w:shd w:val="clear" w:color="auto" w:fill="DBE5F1" w:themeFill="accent1" w:themeFillTint="33"/>
            <w:hideMark/>
          </w:tcPr>
          <w:p w14:paraId="406EB748" w14:textId="77777777" w:rsidR="00A726B0" w:rsidRPr="00A726B0" w:rsidRDefault="00A726B0" w:rsidP="00A726B0">
            <w:pPr>
              <w:rPr>
                <w:sz w:val="26"/>
                <w:szCs w:val="26"/>
              </w:rPr>
            </w:pPr>
            <w:r w:rsidRPr="00A726B0">
              <w:rPr>
                <w:sz w:val="26"/>
                <w:szCs w:val="26"/>
              </w:rPr>
              <w:t>2019:ABBA:CCCC:1::2/64</w:t>
            </w:r>
          </w:p>
        </w:tc>
        <w:tc>
          <w:tcPr>
            <w:tcW w:w="0" w:type="auto"/>
            <w:shd w:val="clear" w:color="auto" w:fill="DBE5F1" w:themeFill="accent1" w:themeFillTint="33"/>
            <w:hideMark/>
          </w:tcPr>
          <w:p w14:paraId="727A27FC" w14:textId="77777777" w:rsidR="00A726B0" w:rsidRPr="00A726B0" w:rsidRDefault="00A726B0" w:rsidP="00A726B0">
            <w:pPr>
              <w:rPr>
                <w:sz w:val="26"/>
                <w:szCs w:val="26"/>
              </w:rPr>
            </w:pPr>
            <w:r w:rsidRPr="00A726B0">
              <w:rPr>
                <w:sz w:val="26"/>
                <w:szCs w:val="26"/>
              </w:rPr>
              <w:t>FE80::3:2</w:t>
            </w:r>
          </w:p>
        </w:tc>
      </w:tr>
      <w:tr w:rsidR="004B1DEF" w:rsidRPr="00A726B0" w14:paraId="042AFDEA" w14:textId="77777777" w:rsidTr="004B1DEF">
        <w:trPr>
          <w:trHeight w:val="484"/>
          <w:jc w:val="center"/>
        </w:trPr>
        <w:tc>
          <w:tcPr>
            <w:tcW w:w="0" w:type="auto"/>
            <w:hideMark/>
          </w:tcPr>
          <w:p w14:paraId="2CDBC91F" w14:textId="77777777" w:rsidR="00A726B0" w:rsidRPr="00A726B0" w:rsidRDefault="00A726B0" w:rsidP="00A726B0">
            <w:pPr>
              <w:rPr>
                <w:sz w:val="26"/>
                <w:szCs w:val="26"/>
              </w:rPr>
            </w:pPr>
          </w:p>
        </w:tc>
        <w:tc>
          <w:tcPr>
            <w:tcW w:w="0" w:type="auto"/>
            <w:shd w:val="clear" w:color="auto" w:fill="DBE5F1" w:themeFill="accent1" w:themeFillTint="33"/>
            <w:hideMark/>
          </w:tcPr>
          <w:p w14:paraId="06BF66A8" w14:textId="77777777" w:rsidR="00A726B0" w:rsidRPr="00A726B0" w:rsidRDefault="00A726B0" w:rsidP="00A726B0">
            <w:pPr>
              <w:rPr>
                <w:sz w:val="26"/>
                <w:szCs w:val="26"/>
              </w:rPr>
            </w:pPr>
          </w:p>
        </w:tc>
        <w:tc>
          <w:tcPr>
            <w:tcW w:w="0" w:type="auto"/>
            <w:shd w:val="clear" w:color="auto" w:fill="DBE5F1" w:themeFill="accent1" w:themeFillTint="33"/>
            <w:hideMark/>
          </w:tcPr>
          <w:p w14:paraId="77D1FDF0" w14:textId="77777777" w:rsidR="00A726B0" w:rsidRPr="00A726B0" w:rsidRDefault="00A726B0" w:rsidP="00A726B0">
            <w:pPr>
              <w:rPr>
                <w:sz w:val="26"/>
                <w:szCs w:val="26"/>
              </w:rPr>
            </w:pPr>
            <w:r w:rsidRPr="00A726B0">
              <w:rPr>
                <w:sz w:val="26"/>
                <w:szCs w:val="26"/>
              </w:rPr>
              <w:t>Gig0/0 (LAN)</w:t>
            </w:r>
          </w:p>
        </w:tc>
        <w:tc>
          <w:tcPr>
            <w:tcW w:w="0" w:type="auto"/>
            <w:shd w:val="clear" w:color="auto" w:fill="DBE5F1" w:themeFill="accent1" w:themeFillTint="33"/>
            <w:hideMark/>
          </w:tcPr>
          <w:p w14:paraId="4E07E842" w14:textId="77777777" w:rsidR="00A726B0" w:rsidRPr="00A726B0" w:rsidRDefault="00A726B0" w:rsidP="00A726B0">
            <w:pPr>
              <w:rPr>
                <w:sz w:val="26"/>
                <w:szCs w:val="26"/>
              </w:rPr>
            </w:pPr>
            <w:r w:rsidRPr="00A726B0">
              <w:rPr>
                <w:sz w:val="26"/>
                <w:szCs w:val="26"/>
              </w:rPr>
              <w:t>2019:ABBA:EEEE:1::1/64</w:t>
            </w:r>
          </w:p>
        </w:tc>
        <w:tc>
          <w:tcPr>
            <w:tcW w:w="0" w:type="auto"/>
            <w:shd w:val="clear" w:color="auto" w:fill="DBE5F1" w:themeFill="accent1" w:themeFillTint="33"/>
            <w:hideMark/>
          </w:tcPr>
          <w:p w14:paraId="2066006C" w14:textId="77777777" w:rsidR="00A726B0" w:rsidRPr="00A726B0" w:rsidRDefault="00A726B0" w:rsidP="00A726B0">
            <w:pPr>
              <w:rPr>
                <w:sz w:val="26"/>
                <w:szCs w:val="26"/>
              </w:rPr>
            </w:pPr>
            <w:r w:rsidRPr="00A726B0">
              <w:rPr>
                <w:sz w:val="26"/>
                <w:szCs w:val="26"/>
              </w:rPr>
              <w:t>FE80::5:1</w:t>
            </w:r>
          </w:p>
        </w:tc>
      </w:tr>
      <w:tr w:rsidR="00A726B0" w:rsidRPr="00A726B0" w14:paraId="7806AEE8" w14:textId="77777777" w:rsidTr="004B1DEF">
        <w:trPr>
          <w:trHeight w:val="495"/>
          <w:jc w:val="center"/>
        </w:trPr>
        <w:tc>
          <w:tcPr>
            <w:tcW w:w="0" w:type="auto"/>
            <w:hideMark/>
          </w:tcPr>
          <w:p w14:paraId="005BA2D9" w14:textId="77777777" w:rsidR="00A726B0" w:rsidRPr="00A726B0" w:rsidRDefault="00A726B0" w:rsidP="00A726B0">
            <w:pPr>
              <w:rPr>
                <w:sz w:val="26"/>
                <w:szCs w:val="26"/>
              </w:rPr>
            </w:pPr>
            <w:r w:rsidRPr="00A726B0">
              <w:rPr>
                <w:sz w:val="26"/>
                <w:szCs w:val="26"/>
              </w:rPr>
              <w:t>4</w:t>
            </w:r>
          </w:p>
        </w:tc>
        <w:tc>
          <w:tcPr>
            <w:tcW w:w="0" w:type="auto"/>
            <w:hideMark/>
          </w:tcPr>
          <w:p w14:paraId="56831215" w14:textId="77777777" w:rsidR="00A726B0" w:rsidRPr="00A726B0" w:rsidRDefault="00A726B0" w:rsidP="00A726B0">
            <w:pPr>
              <w:rPr>
                <w:sz w:val="26"/>
                <w:szCs w:val="26"/>
              </w:rPr>
            </w:pPr>
            <w:r w:rsidRPr="00A726B0">
              <w:rPr>
                <w:sz w:val="26"/>
                <w:szCs w:val="26"/>
              </w:rPr>
              <w:t>R7</w:t>
            </w:r>
          </w:p>
        </w:tc>
        <w:tc>
          <w:tcPr>
            <w:tcW w:w="0" w:type="auto"/>
            <w:hideMark/>
          </w:tcPr>
          <w:p w14:paraId="7D5992C2" w14:textId="77777777" w:rsidR="00A726B0" w:rsidRPr="00A726B0" w:rsidRDefault="00A726B0" w:rsidP="00A726B0">
            <w:pPr>
              <w:rPr>
                <w:sz w:val="26"/>
                <w:szCs w:val="26"/>
              </w:rPr>
            </w:pPr>
            <w:r w:rsidRPr="00A726B0">
              <w:rPr>
                <w:sz w:val="26"/>
                <w:szCs w:val="26"/>
              </w:rPr>
              <w:t>Gig0/0</w:t>
            </w:r>
          </w:p>
        </w:tc>
        <w:tc>
          <w:tcPr>
            <w:tcW w:w="0" w:type="auto"/>
            <w:hideMark/>
          </w:tcPr>
          <w:p w14:paraId="7060109D" w14:textId="77777777" w:rsidR="00A726B0" w:rsidRPr="00A726B0" w:rsidRDefault="00A726B0" w:rsidP="00A726B0">
            <w:pPr>
              <w:rPr>
                <w:sz w:val="26"/>
                <w:szCs w:val="26"/>
              </w:rPr>
            </w:pPr>
            <w:r w:rsidRPr="00A726B0">
              <w:rPr>
                <w:sz w:val="26"/>
                <w:szCs w:val="26"/>
              </w:rPr>
              <w:t>2019:ABBA:BBBB:1::3/64</w:t>
            </w:r>
          </w:p>
        </w:tc>
        <w:tc>
          <w:tcPr>
            <w:tcW w:w="0" w:type="auto"/>
            <w:hideMark/>
          </w:tcPr>
          <w:p w14:paraId="306A45DB" w14:textId="77777777" w:rsidR="00A726B0" w:rsidRPr="00A726B0" w:rsidRDefault="00A726B0" w:rsidP="00A726B0">
            <w:pPr>
              <w:rPr>
                <w:sz w:val="26"/>
                <w:szCs w:val="26"/>
              </w:rPr>
            </w:pPr>
            <w:r w:rsidRPr="00A726B0">
              <w:rPr>
                <w:sz w:val="26"/>
                <w:szCs w:val="26"/>
              </w:rPr>
              <w:t>FE80::2:3</w:t>
            </w:r>
          </w:p>
        </w:tc>
      </w:tr>
      <w:tr w:rsidR="00A726B0" w:rsidRPr="00A726B0" w14:paraId="0936E125" w14:textId="77777777" w:rsidTr="004B1DEF">
        <w:trPr>
          <w:trHeight w:val="495"/>
          <w:jc w:val="center"/>
        </w:trPr>
        <w:tc>
          <w:tcPr>
            <w:tcW w:w="0" w:type="auto"/>
            <w:hideMark/>
          </w:tcPr>
          <w:p w14:paraId="3370FE02" w14:textId="77777777" w:rsidR="00A726B0" w:rsidRPr="00A726B0" w:rsidRDefault="00A726B0" w:rsidP="00A726B0">
            <w:pPr>
              <w:rPr>
                <w:sz w:val="26"/>
                <w:szCs w:val="26"/>
              </w:rPr>
            </w:pPr>
          </w:p>
        </w:tc>
        <w:tc>
          <w:tcPr>
            <w:tcW w:w="0" w:type="auto"/>
            <w:hideMark/>
          </w:tcPr>
          <w:p w14:paraId="10CD52CB" w14:textId="77777777" w:rsidR="00A726B0" w:rsidRPr="00A726B0" w:rsidRDefault="00A726B0" w:rsidP="00A726B0">
            <w:pPr>
              <w:rPr>
                <w:sz w:val="26"/>
                <w:szCs w:val="26"/>
              </w:rPr>
            </w:pPr>
          </w:p>
        </w:tc>
        <w:tc>
          <w:tcPr>
            <w:tcW w:w="0" w:type="auto"/>
            <w:hideMark/>
          </w:tcPr>
          <w:p w14:paraId="2FEDF4D6" w14:textId="77777777" w:rsidR="00A726B0" w:rsidRPr="00A726B0" w:rsidRDefault="00A726B0" w:rsidP="00A726B0">
            <w:pPr>
              <w:rPr>
                <w:sz w:val="26"/>
                <w:szCs w:val="26"/>
              </w:rPr>
            </w:pPr>
            <w:r w:rsidRPr="00A726B0">
              <w:rPr>
                <w:sz w:val="26"/>
                <w:szCs w:val="26"/>
              </w:rPr>
              <w:t>Se0/3/0</w:t>
            </w:r>
          </w:p>
        </w:tc>
        <w:tc>
          <w:tcPr>
            <w:tcW w:w="0" w:type="auto"/>
            <w:hideMark/>
          </w:tcPr>
          <w:p w14:paraId="56D68D55" w14:textId="77777777" w:rsidR="00A726B0" w:rsidRPr="00A726B0" w:rsidRDefault="00A726B0" w:rsidP="00A726B0">
            <w:pPr>
              <w:rPr>
                <w:sz w:val="26"/>
                <w:szCs w:val="26"/>
              </w:rPr>
            </w:pPr>
            <w:r w:rsidRPr="00A726B0">
              <w:rPr>
                <w:sz w:val="26"/>
                <w:szCs w:val="26"/>
              </w:rPr>
              <w:t>2019:ABBA:CCCC:1::1/64</w:t>
            </w:r>
          </w:p>
        </w:tc>
        <w:tc>
          <w:tcPr>
            <w:tcW w:w="0" w:type="auto"/>
            <w:hideMark/>
          </w:tcPr>
          <w:p w14:paraId="7FF8DCAD" w14:textId="77777777" w:rsidR="00A726B0" w:rsidRPr="00A726B0" w:rsidRDefault="00A726B0" w:rsidP="00A726B0">
            <w:pPr>
              <w:rPr>
                <w:sz w:val="26"/>
                <w:szCs w:val="26"/>
              </w:rPr>
            </w:pPr>
            <w:r w:rsidRPr="00A726B0">
              <w:rPr>
                <w:sz w:val="26"/>
                <w:szCs w:val="26"/>
              </w:rPr>
              <w:t>FE80::3:1</w:t>
            </w:r>
          </w:p>
        </w:tc>
      </w:tr>
      <w:tr w:rsidR="00A726B0" w:rsidRPr="00A726B0" w14:paraId="77711E1A" w14:textId="77777777" w:rsidTr="004B1DEF">
        <w:trPr>
          <w:trHeight w:val="495"/>
          <w:jc w:val="center"/>
        </w:trPr>
        <w:tc>
          <w:tcPr>
            <w:tcW w:w="0" w:type="auto"/>
            <w:hideMark/>
          </w:tcPr>
          <w:p w14:paraId="19680B81" w14:textId="77777777" w:rsidR="00A726B0" w:rsidRPr="00A726B0" w:rsidRDefault="00A726B0" w:rsidP="00A726B0">
            <w:pPr>
              <w:rPr>
                <w:sz w:val="26"/>
                <w:szCs w:val="26"/>
              </w:rPr>
            </w:pPr>
          </w:p>
        </w:tc>
        <w:tc>
          <w:tcPr>
            <w:tcW w:w="0" w:type="auto"/>
            <w:hideMark/>
          </w:tcPr>
          <w:p w14:paraId="478E1D25" w14:textId="77777777" w:rsidR="00A726B0" w:rsidRPr="00A726B0" w:rsidRDefault="00A726B0" w:rsidP="00A726B0">
            <w:pPr>
              <w:rPr>
                <w:sz w:val="26"/>
                <w:szCs w:val="26"/>
              </w:rPr>
            </w:pPr>
          </w:p>
        </w:tc>
        <w:tc>
          <w:tcPr>
            <w:tcW w:w="0" w:type="auto"/>
            <w:hideMark/>
          </w:tcPr>
          <w:p w14:paraId="3200E0A5" w14:textId="77777777" w:rsidR="00A726B0" w:rsidRPr="00A726B0" w:rsidRDefault="00A726B0" w:rsidP="00A726B0">
            <w:pPr>
              <w:rPr>
                <w:sz w:val="26"/>
                <w:szCs w:val="26"/>
              </w:rPr>
            </w:pPr>
            <w:r w:rsidRPr="00A726B0">
              <w:rPr>
                <w:sz w:val="26"/>
                <w:szCs w:val="26"/>
              </w:rPr>
              <w:t>Se0/3/1</w:t>
            </w:r>
          </w:p>
        </w:tc>
        <w:tc>
          <w:tcPr>
            <w:tcW w:w="0" w:type="auto"/>
            <w:hideMark/>
          </w:tcPr>
          <w:p w14:paraId="66B6E95D" w14:textId="77777777" w:rsidR="00A726B0" w:rsidRPr="00A726B0" w:rsidRDefault="00A726B0" w:rsidP="00A726B0">
            <w:pPr>
              <w:rPr>
                <w:sz w:val="26"/>
                <w:szCs w:val="26"/>
              </w:rPr>
            </w:pPr>
            <w:r w:rsidRPr="00A726B0">
              <w:rPr>
                <w:sz w:val="26"/>
                <w:szCs w:val="26"/>
              </w:rPr>
              <w:t>2019:ABBA:DDDD:1::1/64</w:t>
            </w:r>
          </w:p>
        </w:tc>
        <w:tc>
          <w:tcPr>
            <w:tcW w:w="0" w:type="auto"/>
            <w:hideMark/>
          </w:tcPr>
          <w:p w14:paraId="1223834F" w14:textId="77777777" w:rsidR="00A726B0" w:rsidRPr="00A726B0" w:rsidRDefault="00A726B0" w:rsidP="00A726B0">
            <w:pPr>
              <w:rPr>
                <w:sz w:val="26"/>
                <w:szCs w:val="26"/>
              </w:rPr>
            </w:pPr>
            <w:r w:rsidRPr="00A726B0">
              <w:rPr>
                <w:sz w:val="26"/>
                <w:szCs w:val="26"/>
              </w:rPr>
              <w:t>FE80::4:1</w:t>
            </w:r>
          </w:p>
        </w:tc>
      </w:tr>
      <w:tr w:rsidR="004B1DEF" w:rsidRPr="00A726B0" w14:paraId="2985C6A0" w14:textId="77777777" w:rsidTr="004B1DEF">
        <w:trPr>
          <w:trHeight w:val="484"/>
          <w:jc w:val="center"/>
        </w:trPr>
        <w:tc>
          <w:tcPr>
            <w:tcW w:w="0" w:type="auto"/>
            <w:shd w:val="clear" w:color="auto" w:fill="DBE5F1" w:themeFill="accent1" w:themeFillTint="33"/>
            <w:hideMark/>
          </w:tcPr>
          <w:p w14:paraId="499CB252" w14:textId="77777777" w:rsidR="00A726B0" w:rsidRPr="00A726B0" w:rsidRDefault="00A726B0" w:rsidP="00A726B0">
            <w:pPr>
              <w:rPr>
                <w:sz w:val="26"/>
                <w:szCs w:val="26"/>
              </w:rPr>
            </w:pPr>
            <w:r w:rsidRPr="00A726B0">
              <w:rPr>
                <w:sz w:val="26"/>
                <w:szCs w:val="26"/>
              </w:rPr>
              <w:t>5</w:t>
            </w:r>
          </w:p>
        </w:tc>
        <w:tc>
          <w:tcPr>
            <w:tcW w:w="0" w:type="auto"/>
            <w:shd w:val="clear" w:color="auto" w:fill="DBE5F1" w:themeFill="accent1" w:themeFillTint="33"/>
            <w:hideMark/>
          </w:tcPr>
          <w:p w14:paraId="1B71DCC4" w14:textId="77777777" w:rsidR="00A726B0" w:rsidRPr="00A726B0" w:rsidRDefault="00A726B0" w:rsidP="00A726B0">
            <w:pPr>
              <w:rPr>
                <w:sz w:val="26"/>
                <w:szCs w:val="26"/>
              </w:rPr>
            </w:pPr>
            <w:r w:rsidRPr="00A726B0">
              <w:rPr>
                <w:sz w:val="26"/>
                <w:szCs w:val="26"/>
              </w:rPr>
              <w:t>R8</w:t>
            </w:r>
          </w:p>
        </w:tc>
        <w:tc>
          <w:tcPr>
            <w:tcW w:w="0" w:type="auto"/>
            <w:shd w:val="clear" w:color="auto" w:fill="DBE5F1" w:themeFill="accent1" w:themeFillTint="33"/>
            <w:hideMark/>
          </w:tcPr>
          <w:p w14:paraId="7A2F1108" w14:textId="77777777" w:rsidR="00A726B0" w:rsidRPr="00A726B0" w:rsidRDefault="00A726B0" w:rsidP="00A726B0">
            <w:pPr>
              <w:rPr>
                <w:sz w:val="26"/>
                <w:szCs w:val="26"/>
              </w:rPr>
            </w:pPr>
            <w:r w:rsidRPr="00A726B0">
              <w:rPr>
                <w:sz w:val="26"/>
                <w:szCs w:val="26"/>
              </w:rPr>
              <w:t>Se0/3/1</w:t>
            </w:r>
          </w:p>
        </w:tc>
        <w:tc>
          <w:tcPr>
            <w:tcW w:w="0" w:type="auto"/>
            <w:shd w:val="clear" w:color="auto" w:fill="DBE5F1" w:themeFill="accent1" w:themeFillTint="33"/>
            <w:hideMark/>
          </w:tcPr>
          <w:p w14:paraId="7AAD6B32" w14:textId="77777777" w:rsidR="00A726B0" w:rsidRPr="00A726B0" w:rsidRDefault="00A726B0" w:rsidP="00A726B0">
            <w:pPr>
              <w:rPr>
                <w:sz w:val="26"/>
                <w:szCs w:val="26"/>
              </w:rPr>
            </w:pPr>
            <w:r w:rsidRPr="00A726B0">
              <w:rPr>
                <w:sz w:val="26"/>
                <w:szCs w:val="26"/>
              </w:rPr>
              <w:t>2019:ABBA:DDDD:1::2/64</w:t>
            </w:r>
          </w:p>
        </w:tc>
        <w:tc>
          <w:tcPr>
            <w:tcW w:w="0" w:type="auto"/>
            <w:shd w:val="clear" w:color="auto" w:fill="DBE5F1" w:themeFill="accent1" w:themeFillTint="33"/>
            <w:hideMark/>
          </w:tcPr>
          <w:p w14:paraId="69F650C7" w14:textId="77777777" w:rsidR="00A726B0" w:rsidRPr="00A726B0" w:rsidRDefault="00A726B0" w:rsidP="00A726B0">
            <w:pPr>
              <w:rPr>
                <w:sz w:val="26"/>
                <w:szCs w:val="26"/>
              </w:rPr>
            </w:pPr>
            <w:r w:rsidRPr="00A726B0">
              <w:rPr>
                <w:sz w:val="26"/>
                <w:szCs w:val="26"/>
              </w:rPr>
              <w:t>FE80::4:2</w:t>
            </w:r>
          </w:p>
        </w:tc>
      </w:tr>
      <w:tr w:rsidR="004B1DEF" w:rsidRPr="00A726B0" w14:paraId="097A594E" w14:textId="77777777" w:rsidTr="004B1DEF">
        <w:trPr>
          <w:trHeight w:val="495"/>
          <w:jc w:val="center"/>
        </w:trPr>
        <w:tc>
          <w:tcPr>
            <w:tcW w:w="0" w:type="auto"/>
            <w:shd w:val="clear" w:color="auto" w:fill="DBE5F1" w:themeFill="accent1" w:themeFillTint="33"/>
            <w:hideMark/>
          </w:tcPr>
          <w:p w14:paraId="0C21A3EC" w14:textId="77777777" w:rsidR="00A726B0" w:rsidRPr="00A726B0" w:rsidRDefault="00A726B0" w:rsidP="00A726B0">
            <w:pPr>
              <w:rPr>
                <w:sz w:val="26"/>
                <w:szCs w:val="26"/>
              </w:rPr>
            </w:pPr>
          </w:p>
        </w:tc>
        <w:tc>
          <w:tcPr>
            <w:tcW w:w="0" w:type="auto"/>
            <w:shd w:val="clear" w:color="auto" w:fill="DBE5F1" w:themeFill="accent1" w:themeFillTint="33"/>
            <w:hideMark/>
          </w:tcPr>
          <w:p w14:paraId="019A4644" w14:textId="77777777" w:rsidR="00A726B0" w:rsidRPr="00A726B0" w:rsidRDefault="00A726B0" w:rsidP="00A726B0">
            <w:pPr>
              <w:rPr>
                <w:sz w:val="26"/>
                <w:szCs w:val="26"/>
              </w:rPr>
            </w:pPr>
          </w:p>
        </w:tc>
        <w:tc>
          <w:tcPr>
            <w:tcW w:w="0" w:type="auto"/>
            <w:shd w:val="clear" w:color="auto" w:fill="DBE5F1" w:themeFill="accent1" w:themeFillTint="33"/>
            <w:hideMark/>
          </w:tcPr>
          <w:p w14:paraId="168654A8" w14:textId="77777777" w:rsidR="00A726B0" w:rsidRPr="00A726B0" w:rsidRDefault="00A726B0" w:rsidP="00A726B0">
            <w:pPr>
              <w:rPr>
                <w:sz w:val="26"/>
                <w:szCs w:val="26"/>
              </w:rPr>
            </w:pPr>
            <w:r w:rsidRPr="00A726B0">
              <w:rPr>
                <w:sz w:val="26"/>
                <w:szCs w:val="26"/>
              </w:rPr>
              <w:t>Gig0/0 (LAN)</w:t>
            </w:r>
          </w:p>
        </w:tc>
        <w:tc>
          <w:tcPr>
            <w:tcW w:w="0" w:type="auto"/>
            <w:shd w:val="clear" w:color="auto" w:fill="DBE5F1" w:themeFill="accent1" w:themeFillTint="33"/>
            <w:hideMark/>
          </w:tcPr>
          <w:p w14:paraId="3A6A5C1E" w14:textId="77777777" w:rsidR="00A726B0" w:rsidRPr="00A726B0" w:rsidRDefault="00A726B0" w:rsidP="00A726B0">
            <w:pPr>
              <w:rPr>
                <w:sz w:val="26"/>
                <w:szCs w:val="26"/>
              </w:rPr>
            </w:pPr>
            <w:r w:rsidRPr="00A726B0">
              <w:rPr>
                <w:sz w:val="26"/>
                <w:szCs w:val="26"/>
              </w:rPr>
              <w:t>2019:ABBA:FFFF:1::1/64</w:t>
            </w:r>
          </w:p>
        </w:tc>
        <w:tc>
          <w:tcPr>
            <w:tcW w:w="0" w:type="auto"/>
            <w:shd w:val="clear" w:color="auto" w:fill="DBE5F1" w:themeFill="accent1" w:themeFillTint="33"/>
            <w:hideMark/>
          </w:tcPr>
          <w:p w14:paraId="1D5CBAE3" w14:textId="77777777" w:rsidR="00A726B0" w:rsidRPr="00A726B0" w:rsidRDefault="00A726B0" w:rsidP="00A726B0">
            <w:pPr>
              <w:rPr>
                <w:sz w:val="26"/>
                <w:szCs w:val="26"/>
              </w:rPr>
            </w:pPr>
            <w:r w:rsidRPr="00A726B0">
              <w:rPr>
                <w:sz w:val="26"/>
                <w:szCs w:val="26"/>
              </w:rPr>
              <w:t>FE80::5:2</w:t>
            </w:r>
          </w:p>
        </w:tc>
      </w:tr>
      <w:tr w:rsidR="00A726B0" w:rsidRPr="00A726B0" w14:paraId="7AAAF071" w14:textId="77777777" w:rsidTr="004B1DEF">
        <w:trPr>
          <w:trHeight w:val="495"/>
          <w:jc w:val="center"/>
        </w:trPr>
        <w:tc>
          <w:tcPr>
            <w:tcW w:w="0" w:type="auto"/>
            <w:hideMark/>
          </w:tcPr>
          <w:p w14:paraId="35C0B9B6" w14:textId="77777777" w:rsidR="00A726B0" w:rsidRPr="00A726B0" w:rsidRDefault="00A726B0" w:rsidP="00A726B0">
            <w:pPr>
              <w:rPr>
                <w:sz w:val="26"/>
                <w:szCs w:val="26"/>
              </w:rPr>
            </w:pPr>
            <w:r w:rsidRPr="00A726B0">
              <w:rPr>
                <w:sz w:val="26"/>
                <w:szCs w:val="26"/>
              </w:rPr>
              <w:t>6</w:t>
            </w:r>
          </w:p>
        </w:tc>
        <w:tc>
          <w:tcPr>
            <w:tcW w:w="0" w:type="auto"/>
            <w:hideMark/>
          </w:tcPr>
          <w:p w14:paraId="3DA153AF" w14:textId="77777777" w:rsidR="00A726B0" w:rsidRPr="00A726B0" w:rsidRDefault="00A726B0" w:rsidP="00A726B0">
            <w:pPr>
              <w:rPr>
                <w:sz w:val="26"/>
                <w:szCs w:val="26"/>
              </w:rPr>
            </w:pPr>
            <w:r w:rsidRPr="00A726B0">
              <w:rPr>
                <w:sz w:val="26"/>
                <w:szCs w:val="26"/>
              </w:rPr>
              <w:t>ACCESS</w:t>
            </w:r>
          </w:p>
        </w:tc>
        <w:tc>
          <w:tcPr>
            <w:tcW w:w="0" w:type="auto"/>
            <w:hideMark/>
          </w:tcPr>
          <w:p w14:paraId="71142EDF" w14:textId="77777777" w:rsidR="00A726B0" w:rsidRPr="00A726B0" w:rsidRDefault="00A726B0" w:rsidP="00A726B0">
            <w:pPr>
              <w:rPr>
                <w:sz w:val="26"/>
                <w:szCs w:val="26"/>
              </w:rPr>
            </w:pPr>
            <w:r w:rsidRPr="00A726B0">
              <w:rPr>
                <w:sz w:val="26"/>
                <w:szCs w:val="26"/>
              </w:rPr>
              <w:t>Se0/3/0</w:t>
            </w:r>
          </w:p>
        </w:tc>
        <w:tc>
          <w:tcPr>
            <w:tcW w:w="0" w:type="auto"/>
            <w:hideMark/>
          </w:tcPr>
          <w:p w14:paraId="2E571A19" w14:textId="77777777" w:rsidR="00A726B0" w:rsidRPr="00A726B0" w:rsidRDefault="00A726B0" w:rsidP="00A726B0">
            <w:pPr>
              <w:rPr>
                <w:sz w:val="26"/>
                <w:szCs w:val="26"/>
              </w:rPr>
            </w:pPr>
            <w:r w:rsidRPr="00A726B0">
              <w:rPr>
                <w:sz w:val="26"/>
                <w:szCs w:val="26"/>
              </w:rPr>
              <w:t>2019:ABBA:AAAA:1::1/64</w:t>
            </w:r>
          </w:p>
        </w:tc>
        <w:tc>
          <w:tcPr>
            <w:tcW w:w="0" w:type="auto"/>
            <w:hideMark/>
          </w:tcPr>
          <w:p w14:paraId="5E90F8F0" w14:textId="77777777" w:rsidR="00A726B0" w:rsidRPr="00A726B0" w:rsidRDefault="00A726B0" w:rsidP="00A726B0">
            <w:pPr>
              <w:rPr>
                <w:sz w:val="26"/>
                <w:szCs w:val="26"/>
              </w:rPr>
            </w:pPr>
            <w:r w:rsidRPr="00A726B0">
              <w:rPr>
                <w:sz w:val="26"/>
                <w:szCs w:val="26"/>
              </w:rPr>
              <w:t>FE80::1:1</w:t>
            </w:r>
          </w:p>
        </w:tc>
      </w:tr>
    </w:tbl>
    <w:p w14:paraId="6D704226" w14:textId="77777777" w:rsidR="009B326B" w:rsidRPr="009B326B" w:rsidRDefault="009B326B" w:rsidP="00B507F9"/>
    <w:p w14:paraId="4DE25DEC" w14:textId="536ECA55" w:rsidR="0076606F" w:rsidRDefault="0076606F" w:rsidP="007841C8">
      <w:pPr>
        <w:pStyle w:val="Heading2"/>
      </w:pPr>
      <w:bookmarkStart w:id="56" w:name="_Toc198046789"/>
      <w:r>
        <w:t>Phân bổ địa chỉ cho khu vực Branch</w:t>
      </w:r>
      <w:bookmarkEnd w:id="56"/>
    </w:p>
    <w:p w14:paraId="20159AE0" w14:textId="38BDF363" w:rsidR="00EE77C7" w:rsidRDefault="007841C8" w:rsidP="00EC322D">
      <w:pPr>
        <w:pStyle w:val="Heading3"/>
      </w:pPr>
      <w:bookmarkStart w:id="57" w:name="_Toc198046790"/>
      <w:r>
        <w:t>Phân bổ địa chỉ ipv4</w:t>
      </w:r>
      <w:bookmarkEnd w:id="57"/>
    </w:p>
    <w:p w14:paraId="2E9C8A73" w14:textId="77777777" w:rsidR="004B1DEF" w:rsidRPr="00E05FB2" w:rsidRDefault="004B1DEF" w:rsidP="004B1DEF">
      <w:pPr>
        <w:pStyle w:val="Nidungvnbn"/>
      </w:pPr>
      <w:r w:rsidRPr="00E05FB2">
        <w:t xml:space="preserve">Tại khu vực Branch, các router R1, R2, và R3 có địa chỉ IP được phân bổ cho các giao diện kết nối với HQ. R1 có giao diện G0/0 với địa chỉ 10.28.1.1/24, kết nối đến HQ. Các giao diện Loopback0 và Loopback1 của R1 được cấp địa chỉ </w:t>
      </w:r>
      <w:r w:rsidRPr="00E05FB2">
        <w:lastRenderedPageBreak/>
        <w:t>10.28.10.1/23 và 10.28.12.1/23, phục vụ cho các kết nối ảo và hỗ trợ định tuyến giữa các phân đoạn mạng. R2 có giao diện G0/0 với địa chỉ 10.28.1.2/24, kết nối đến HQ. Giao diện Loopback0 của R2 có địa chỉ 10.28.20.1/25 để cung cấp kết nối ảo cho các yêu cầu định tuyến. R3 có giao diện G0/0 với địa chỉ 10.28.1.3/24, kết nối đến HQ. Giao diện Loopback0 và Loopback1 của R3 được cấp địa chỉ 10.28.30.1/24 và 10.28.31.1/25, phục vụ cho các kết nối định tuyến ảo trong mạng. Tương tự như các router trong HQ, các thiết bị trong Branch cũng không cần default gateway cho các giao diện LAN do đã có định tuyến nội bộ được cấu hình rõ ràng giữa các router. Các router kết nối giữa Branch và HQ sẽ xử lý việc chuyển tiếp các gói tin tới các đích chính xác.</w:t>
      </w:r>
    </w:p>
    <w:p w14:paraId="466017C1" w14:textId="078C4AD3" w:rsidR="00EE77C7" w:rsidRPr="00EE77C7" w:rsidRDefault="00EE77C7" w:rsidP="00EC322D">
      <w:pPr>
        <w:pStyle w:val="Caption"/>
      </w:pPr>
      <w:bookmarkStart w:id="58" w:name="_Toc197887517"/>
      <w:bookmarkStart w:id="59" w:name="_Toc198067213"/>
      <w:r>
        <w:t>Bảng 3.</w:t>
      </w:r>
      <w:r w:rsidR="00DE5195">
        <w:t>9</w:t>
      </w:r>
      <w:r>
        <w:t xml:space="preserve"> Bảng địa chỉ</w:t>
      </w:r>
      <w:r w:rsidR="00B93914">
        <w:t xml:space="preserve"> ipv4</w:t>
      </w:r>
      <w:r>
        <w:t xml:space="preserve"> khu vực</w:t>
      </w:r>
      <w:r w:rsidR="00EC322D">
        <w:t xml:space="preserve"> </w:t>
      </w:r>
      <w:r>
        <w:t>Branch</w:t>
      </w:r>
      <w:bookmarkEnd w:id="58"/>
      <w:bookmarkEnd w:id="59"/>
    </w:p>
    <w:tbl>
      <w:tblPr>
        <w:tblStyle w:val="TableGrid"/>
        <w:tblW w:w="9240" w:type="dxa"/>
        <w:tblLook w:val="04A0" w:firstRow="1" w:lastRow="0" w:firstColumn="1" w:lastColumn="0" w:noHBand="0" w:noVBand="1"/>
      </w:tblPr>
      <w:tblGrid>
        <w:gridCol w:w="614"/>
        <w:gridCol w:w="976"/>
        <w:gridCol w:w="1420"/>
        <w:gridCol w:w="1488"/>
        <w:gridCol w:w="2604"/>
        <w:gridCol w:w="2138"/>
      </w:tblGrid>
      <w:tr w:rsidR="001E068E" w:rsidRPr="001E068E" w14:paraId="5E2C6BFE" w14:textId="77777777" w:rsidTr="00854479">
        <w:trPr>
          <w:trHeight w:val="843"/>
        </w:trPr>
        <w:tc>
          <w:tcPr>
            <w:tcW w:w="0" w:type="auto"/>
            <w:hideMark/>
          </w:tcPr>
          <w:p w14:paraId="37B93E9B" w14:textId="77777777" w:rsidR="001E068E" w:rsidRPr="001E068E" w:rsidRDefault="001E068E" w:rsidP="001E068E">
            <w:pPr>
              <w:rPr>
                <w:b/>
                <w:bCs/>
                <w:sz w:val="26"/>
                <w:szCs w:val="26"/>
              </w:rPr>
            </w:pPr>
            <w:r w:rsidRPr="001E068E">
              <w:rPr>
                <w:b/>
                <w:bCs/>
                <w:sz w:val="26"/>
                <w:szCs w:val="26"/>
              </w:rPr>
              <w:t>No.</w:t>
            </w:r>
          </w:p>
        </w:tc>
        <w:tc>
          <w:tcPr>
            <w:tcW w:w="0" w:type="auto"/>
            <w:hideMark/>
          </w:tcPr>
          <w:p w14:paraId="58A3A4B6" w14:textId="77777777" w:rsidR="001E068E" w:rsidRPr="001E068E" w:rsidRDefault="001E068E" w:rsidP="001E068E">
            <w:pPr>
              <w:rPr>
                <w:b/>
                <w:bCs/>
                <w:sz w:val="26"/>
                <w:szCs w:val="26"/>
              </w:rPr>
            </w:pPr>
            <w:r w:rsidRPr="001E068E">
              <w:rPr>
                <w:b/>
                <w:bCs/>
                <w:sz w:val="26"/>
                <w:szCs w:val="26"/>
              </w:rPr>
              <w:t>Device</w:t>
            </w:r>
          </w:p>
        </w:tc>
        <w:tc>
          <w:tcPr>
            <w:tcW w:w="0" w:type="auto"/>
            <w:hideMark/>
          </w:tcPr>
          <w:p w14:paraId="18F2C33F" w14:textId="77777777" w:rsidR="001E068E" w:rsidRPr="001E068E" w:rsidRDefault="001E068E" w:rsidP="001E068E">
            <w:pPr>
              <w:rPr>
                <w:b/>
                <w:bCs/>
                <w:sz w:val="26"/>
                <w:szCs w:val="26"/>
              </w:rPr>
            </w:pPr>
            <w:r w:rsidRPr="001E068E">
              <w:rPr>
                <w:b/>
                <w:bCs/>
                <w:sz w:val="26"/>
                <w:szCs w:val="26"/>
              </w:rPr>
              <w:t>Interface</w:t>
            </w:r>
          </w:p>
        </w:tc>
        <w:tc>
          <w:tcPr>
            <w:tcW w:w="0" w:type="auto"/>
            <w:hideMark/>
          </w:tcPr>
          <w:p w14:paraId="3438F54B" w14:textId="77777777" w:rsidR="001E068E" w:rsidRPr="001E068E" w:rsidRDefault="001E068E" w:rsidP="001E068E">
            <w:pPr>
              <w:rPr>
                <w:b/>
                <w:bCs/>
                <w:sz w:val="26"/>
                <w:szCs w:val="26"/>
              </w:rPr>
            </w:pPr>
            <w:r w:rsidRPr="001E068E">
              <w:rPr>
                <w:b/>
                <w:bCs/>
                <w:sz w:val="26"/>
                <w:szCs w:val="26"/>
              </w:rPr>
              <w:t>IP Address</w:t>
            </w:r>
          </w:p>
        </w:tc>
        <w:tc>
          <w:tcPr>
            <w:tcW w:w="0" w:type="auto"/>
            <w:hideMark/>
          </w:tcPr>
          <w:p w14:paraId="08271AF0" w14:textId="77777777" w:rsidR="001E068E" w:rsidRPr="001E068E" w:rsidRDefault="001E068E" w:rsidP="001E068E">
            <w:pPr>
              <w:rPr>
                <w:b/>
                <w:bCs/>
                <w:sz w:val="26"/>
                <w:szCs w:val="26"/>
              </w:rPr>
            </w:pPr>
            <w:r w:rsidRPr="001E068E">
              <w:rPr>
                <w:b/>
                <w:bCs/>
                <w:sz w:val="26"/>
                <w:szCs w:val="26"/>
              </w:rPr>
              <w:t>Subnet Mask/Prefix</w:t>
            </w:r>
          </w:p>
        </w:tc>
        <w:tc>
          <w:tcPr>
            <w:tcW w:w="0" w:type="auto"/>
            <w:hideMark/>
          </w:tcPr>
          <w:p w14:paraId="5F4110C0" w14:textId="77777777" w:rsidR="001E068E" w:rsidRPr="001E068E" w:rsidRDefault="001E068E" w:rsidP="001E068E">
            <w:pPr>
              <w:rPr>
                <w:b/>
                <w:bCs/>
                <w:sz w:val="26"/>
                <w:szCs w:val="26"/>
              </w:rPr>
            </w:pPr>
            <w:r w:rsidRPr="001E068E">
              <w:rPr>
                <w:b/>
                <w:bCs/>
                <w:sz w:val="26"/>
                <w:szCs w:val="26"/>
              </w:rPr>
              <w:t>Default Gateway</w:t>
            </w:r>
          </w:p>
        </w:tc>
      </w:tr>
      <w:tr w:rsidR="00854479" w:rsidRPr="001E068E" w14:paraId="3194817C" w14:textId="77777777" w:rsidTr="00854479">
        <w:trPr>
          <w:trHeight w:val="530"/>
        </w:trPr>
        <w:tc>
          <w:tcPr>
            <w:tcW w:w="0" w:type="auto"/>
            <w:shd w:val="clear" w:color="auto" w:fill="DBE5F1" w:themeFill="accent1" w:themeFillTint="33"/>
            <w:hideMark/>
          </w:tcPr>
          <w:p w14:paraId="6937CBBC" w14:textId="77777777" w:rsidR="001E068E" w:rsidRPr="001E068E" w:rsidRDefault="001E068E" w:rsidP="001E068E">
            <w:pPr>
              <w:rPr>
                <w:sz w:val="26"/>
                <w:szCs w:val="26"/>
              </w:rPr>
            </w:pPr>
            <w:r w:rsidRPr="001E068E">
              <w:rPr>
                <w:sz w:val="26"/>
                <w:szCs w:val="26"/>
              </w:rPr>
              <w:t>1</w:t>
            </w:r>
          </w:p>
        </w:tc>
        <w:tc>
          <w:tcPr>
            <w:tcW w:w="0" w:type="auto"/>
            <w:shd w:val="clear" w:color="auto" w:fill="DBE5F1" w:themeFill="accent1" w:themeFillTint="33"/>
            <w:hideMark/>
          </w:tcPr>
          <w:p w14:paraId="1C8FCAAF" w14:textId="77777777" w:rsidR="001E068E" w:rsidRPr="001E068E" w:rsidRDefault="001E068E" w:rsidP="001E068E">
            <w:pPr>
              <w:rPr>
                <w:sz w:val="26"/>
                <w:szCs w:val="26"/>
              </w:rPr>
            </w:pPr>
            <w:r w:rsidRPr="001E068E">
              <w:rPr>
                <w:sz w:val="26"/>
                <w:szCs w:val="26"/>
              </w:rPr>
              <w:t>R1</w:t>
            </w:r>
          </w:p>
        </w:tc>
        <w:tc>
          <w:tcPr>
            <w:tcW w:w="0" w:type="auto"/>
            <w:shd w:val="clear" w:color="auto" w:fill="DBE5F1" w:themeFill="accent1" w:themeFillTint="33"/>
            <w:hideMark/>
          </w:tcPr>
          <w:p w14:paraId="535F57D1" w14:textId="77777777" w:rsidR="001E068E" w:rsidRPr="001E068E" w:rsidRDefault="001E068E" w:rsidP="001E068E">
            <w:pPr>
              <w:rPr>
                <w:sz w:val="26"/>
                <w:szCs w:val="26"/>
              </w:rPr>
            </w:pPr>
            <w:r w:rsidRPr="001E068E">
              <w:rPr>
                <w:sz w:val="26"/>
                <w:szCs w:val="26"/>
              </w:rPr>
              <w:t>G0/0</w:t>
            </w:r>
          </w:p>
        </w:tc>
        <w:tc>
          <w:tcPr>
            <w:tcW w:w="0" w:type="auto"/>
            <w:shd w:val="clear" w:color="auto" w:fill="DBE5F1" w:themeFill="accent1" w:themeFillTint="33"/>
            <w:hideMark/>
          </w:tcPr>
          <w:p w14:paraId="0BB8C844" w14:textId="77777777" w:rsidR="001E068E" w:rsidRPr="001E068E" w:rsidRDefault="001E068E" w:rsidP="001E068E">
            <w:pPr>
              <w:rPr>
                <w:sz w:val="26"/>
                <w:szCs w:val="26"/>
              </w:rPr>
            </w:pPr>
            <w:r w:rsidRPr="001E068E">
              <w:rPr>
                <w:sz w:val="26"/>
                <w:szCs w:val="26"/>
              </w:rPr>
              <w:t>10.28.1.1</w:t>
            </w:r>
          </w:p>
        </w:tc>
        <w:tc>
          <w:tcPr>
            <w:tcW w:w="0" w:type="auto"/>
            <w:shd w:val="clear" w:color="auto" w:fill="DBE5F1" w:themeFill="accent1" w:themeFillTint="33"/>
            <w:hideMark/>
          </w:tcPr>
          <w:p w14:paraId="4AE79C4A" w14:textId="77777777" w:rsidR="001E068E" w:rsidRPr="001E068E" w:rsidRDefault="001E068E" w:rsidP="001E068E">
            <w:pPr>
              <w:rPr>
                <w:sz w:val="26"/>
                <w:szCs w:val="26"/>
              </w:rPr>
            </w:pPr>
            <w:r w:rsidRPr="001E068E">
              <w:rPr>
                <w:sz w:val="26"/>
                <w:szCs w:val="26"/>
              </w:rPr>
              <w:t>255.255.255.0 (/24)</w:t>
            </w:r>
          </w:p>
        </w:tc>
        <w:tc>
          <w:tcPr>
            <w:tcW w:w="0" w:type="auto"/>
            <w:shd w:val="clear" w:color="auto" w:fill="DBE5F1" w:themeFill="accent1" w:themeFillTint="33"/>
            <w:hideMark/>
          </w:tcPr>
          <w:p w14:paraId="32639694" w14:textId="77777777" w:rsidR="001E068E" w:rsidRPr="001E068E" w:rsidRDefault="001E068E" w:rsidP="001E068E">
            <w:pPr>
              <w:rPr>
                <w:sz w:val="26"/>
                <w:szCs w:val="26"/>
              </w:rPr>
            </w:pPr>
            <w:r w:rsidRPr="001E068E">
              <w:rPr>
                <w:sz w:val="26"/>
                <w:szCs w:val="26"/>
              </w:rPr>
              <w:t>N/A</w:t>
            </w:r>
          </w:p>
        </w:tc>
      </w:tr>
      <w:tr w:rsidR="00854479" w:rsidRPr="001E068E" w14:paraId="43C821A1" w14:textId="77777777" w:rsidTr="00854479">
        <w:trPr>
          <w:trHeight w:val="542"/>
        </w:trPr>
        <w:tc>
          <w:tcPr>
            <w:tcW w:w="0" w:type="auto"/>
            <w:shd w:val="clear" w:color="auto" w:fill="DBE5F1" w:themeFill="accent1" w:themeFillTint="33"/>
            <w:hideMark/>
          </w:tcPr>
          <w:p w14:paraId="29384418" w14:textId="77777777" w:rsidR="001E068E" w:rsidRPr="001E068E" w:rsidRDefault="001E068E" w:rsidP="001E068E">
            <w:pPr>
              <w:rPr>
                <w:sz w:val="26"/>
                <w:szCs w:val="26"/>
              </w:rPr>
            </w:pPr>
          </w:p>
        </w:tc>
        <w:tc>
          <w:tcPr>
            <w:tcW w:w="0" w:type="auto"/>
            <w:shd w:val="clear" w:color="auto" w:fill="DBE5F1" w:themeFill="accent1" w:themeFillTint="33"/>
            <w:hideMark/>
          </w:tcPr>
          <w:p w14:paraId="6E992296" w14:textId="77777777" w:rsidR="001E068E" w:rsidRPr="001E068E" w:rsidRDefault="001E068E" w:rsidP="001E068E">
            <w:pPr>
              <w:rPr>
                <w:sz w:val="26"/>
                <w:szCs w:val="26"/>
              </w:rPr>
            </w:pPr>
          </w:p>
        </w:tc>
        <w:tc>
          <w:tcPr>
            <w:tcW w:w="0" w:type="auto"/>
            <w:shd w:val="clear" w:color="auto" w:fill="DBE5F1" w:themeFill="accent1" w:themeFillTint="33"/>
            <w:hideMark/>
          </w:tcPr>
          <w:p w14:paraId="03D0B47B" w14:textId="77777777" w:rsidR="001E068E" w:rsidRPr="001E068E" w:rsidRDefault="001E068E" w:rsidP="001E068E">
            <w:pPr>
              <w:rPr>
                <w:sz w:val="26"/>
                <w:szCs w:val="26"/>
              </w:rPr>
            </w:pPr>
            <w:r w:rsidRPr="001E068E">
              <w:rPr>
                <w:sz w:val="26"/>
                <w:szCs w:val="26"/>
              </w:rPr>
              <w:t>Loopback0</w:t>
            </w:r>
          </w:p>
        </w:tc>
        <w:tc>
          <w:tcPr>
            <w:tcW w:w="0" w:type="auto"/>
            <w:shd w:val="clear" w:color="auto" w:fill="DBE5F1" w:themeFill="accent1" w:themeFillTint="33"/>
            <w:hideMark/>
          </w:tcPr>
          <w:p w14:paraId="78A87A05" w14:textId="77777777" w:rsidR="001E068E" w:rsidRPr="001E068E" w:rsidRDefault="001E068E" w:rsidP="001E068E">
            <w:pPr>
              <w:rPr>
                <w:sz w:val="26"/>
                <w:szCs w:val="26"/>
              </w:rPr>
            </w:pPr>
            <w:r w:rsidRPr="001E068E">
              <w:rPr>
                <w:sz w:val="26"/>
                <w:szCs w:val="26"/>
              </w:rPr>
              <w:t>10.28.10.1</w:t>
            </w:r>
          </w:p>
        </w:tc>
        <w:tc>
          <w:tcPr>
            <w:tcW w:w="0" w:type="auto"/>
            <w:shd w:val="clear" w:color="auto" w:fill="DBE5F1" w:themeFill="accent1" w:themeFillTint="33"/>
            <w:hideMark/>
          </w:tcPr>
          <w:p w14:paraId="725DF984" w14:textId="77777777" w:rsidR="001E068E" w:rsidRPr="001E068E" w:rsidRDefault="001E068E" w:rsidP="001E068E">
            <w:pPr>
              <w:rPr>
                <w:sz w:val="26"/>
                <w:szCs w:val="26"/>
              </w:rPr>
            </w:pPr>
            <w:r w:rsidRPr="001E068E">
              <w:rPr>
                <w:sz w:val="26"/>
                <w:szCs w:val="26"/>
              </w:rPr>
              <w:t>255.255.254.0 (/23)</w:t>
            </w:r>
          </w:p>
        </w:tc>
        <w:tc>
          <w:tcPr>
            <w:tcW w:w="0" w:type="auto"/>
            <w:shd w:val="clear" w:color="auto" w:fill="DBE5F1" w:themeFill="accent1" w:themeFillTint="33"/>
            <w:hideMark/>
          </w:tcPr>
          <w:p w14:paraId="1A3A25C8" w14:textId="77777777" w:rsidR="001E068E" w:rsidRPr="001E068E" w:rsidRDefault="001E068E" w:rsidP="001E068E">
            <w:pPr>
              <w:rPr>
                <w:sz w:val="26"/>
                <w:szCs w:val="26"/>
              </w:rPr>
            </w:pPr>
            <w:r w:rsidRPr="001E068E">
              <w:rPr>
                <w:sz w:val="26"/>
                <w:szCs w:val="26"/>
              </w:rPr>
              <w:t>N/A</w:t>
            </w:r>
          </w:p>
        </w:tc>
      </w:tr>
      <w:tr w:rsidR="00854479" w:rsidRPr="001E068E" w14:paraId="4BA84DD2" w14:textId="77777777" w:rsidTr="00854479">
        <w:trPr>
          <w:trHeight w:val="542"/>
        </w:trPr>
        <w:tc>
          <w:tcPr>
            <w:tcW w:w="0" w:type="auto"/>
            <w:shd w:val="clear" w:color="auto" w:fill="DBE5F1" w:themeFill="accent1" w:themeFillTint="33"/>
            <w:hideMark/>
          </w:tcPr>
          <w:p w14:paraId="6FBEEB43" w14:textId="77777777" w:rsidR="001E068E" w:rsidRPr="001E068E" w:rsidRDefault="001E068E" w:rsidP="001E068E">
            <w:pPr>
              <w:rPr>
                <w:sz w:val="26"/>
                <w:szCs w:val="26"/>
              </w:rPr>
            </w:pPr>
          </w:p>
        </w:tc>
        <w:tc>
          <w:tcPr>
            <w:tcW w:w="0" w:type="auto"/>
            <w:shd w:val="clear" w:color="auto" w:fill="DBE5F1" w:themeFill="accent1" w:themeFillTint="33"/>
            <w:hideMark/>
          </w:tcPr>
          <w:p w14:paraId="0A545803" w14:textId="77777777" w:rsidR="001E068E" w:rsidRPr="001E068E" w:rsidRDefault="001E068E" w:rsidP="001E068E">
            <w:pPr>
              <w:rPr>
                <w:sz w:val="26"/>
                <w:szCs w:val="26"/>
              </w:rPr>
            </w:pPr>
          </w:p>
        </w:tc>
        <w:tc>
          <w:tcPr>
            <w:tcW w:w="0" w:type="auto"/>
            <w:shd w:val="clear" w:color="auto" w:fill="DBE5F1" w:themeFill="accent1" w:themeFillTint="33"/>
            <w:hideMark/>
          </w:tcPr>
          <w:p w14:paraId="60C12981" w14:textId="77777777" w:rsidR="001E068E" w:rsidRPr="001E068E" w:rsidRDefault="001E068E" w:rsidP="001E068E">
            <w:pPr>
              <w:rPr>
                <w:sz w:val="26"/>
                <w:szCs w:val="26"/>
              </w:rPr>
            </w:pPr>
            <w:r w:rsidRPr="001E068E">
              <w:rPr>
                <w:sz w:val="26"/>
                <w:szCs w:val="26"/>
              </w:rPr>
              <w:t>Loopback1</w:t>
            </w:r>
          </w:p>
        </w:tc>
        <w:tc>
          <w:tcPr>
            <w:tcW w:w="0" w:type="auto"/>
            <w:shd w:val="clear" w:color="auto" w:fill="DBE5F1" w:themeFill="accent1" w:themeFillTint="33"/>
            <w:hideMark/>
          </w:tcPr>
          <w:p w14:paraId="6D621F77" w14:textId="77777777" w:rsidR="001E068E" w:rsidRPr="001E068E" w:rsidRDefault="001E068E" w:rsidP="001E068E">
            <w:pPr>
              <w:rPr>
                <w:sz w:val="26"/>
                <w:szCs w:val="26"/>
              </w:rPr>
            </w:pPr>
            <w:r w:rsidRPr="001E068E">
              <w:rPr>
                <w:sz w:val="26"/>
                <w:szCs w:val="26"/>
              </w:rPr>
              <w:t>10.28.12.1</w:t>
            </w:r>
          </w:p>
        </w:tc>
        <w:tc>
          <w:tcPr>
            <w:tcW w:w="0" w:type="auto"/>
            <w:shd w:val="clear" w:color="auto" w:fill="DBE5F1" w:themeFill="accent1" w:themeFillTint="33"/>
            <w:hideMark/>
          </w:tcPr>
          <w:p w14:paraId="685DFDC2" w14:textId="77777777" w:rsidR="001E068E" w:rsidRPr="001E068E" w:rsidRDefault="001E068E" w:rsidP="001E068E">
            <w:pPr>
              <w:rPr>
                <w:sz w:val="26"/>
                <w:szCs w:val="26"/>
              </w:rPr>
            </w:pPr>
            <w:r w:rsidRPr="001E068E">
              <w:rPr>
                <w:sz w:val="26"/>
                <w:szCs w:val="26"/>
              </w:rPr>
              <w:t>255.255.254.0 (/23)</w:t>
            </w:r>
          </w:p>
        </w:tc>
        <w:tc>
          <w:tcPr>
            <w:tcW w:w="0" w:type="auto"/>
            <w:shd w:val="clear" w:color="auto" w:fill="DBE5F1" w:themeFill="accent1" w:themeFillTint="33"/>
            <w:hideMark/>
          </w:tcPr>
          <w:p w14:paraId="78DCDA1C" w14:textId="77777777" w:rsidR="001E068E" w:rsidRPr="001E068E" w:rsidRDefault="001E068E" w:rsidP="001E068E">
            <w:pPr>
              <w:rPr>
                <w:sz w:val="26"/>
                <w:szCs w:val="26"/>
              </w:rPr>
            </w:pPr>
            <w:r w:rsidRPr="001E068E">
              <w:rPr>
                <w:sz w:val="26"/>
                <w:szCs w:val="26"/>
              </w:rPr>
              <w:t>N/A</w:t>
            </w:r>
          </w:p>
        </w:tc>
      </w:tr>
      <w:tr w:rsidR="001E068E" w:rsidRPr="001E068E" w14:paraId="4A7537BC" w14:textId="77777777" w:rsidTr="00854479">
        <w:trPr>
          <w:trHeight w:val="542"/>
        </w:trPr>
        <w:tc>
          <w:tcPr>
            <w:tcW w:w="0" w:type="auto"/>
            <w:hideMark/>
          </w:tcPr>
          <w:p w14:paraId="12BE4FA0" w14:textId="77777777" w:rsidR="001E068E" w:rsidRPr="001E068E" w:rsidRDefault="001E068E" w:rsidP="001E068E">
            <w:pPr>
              <w:rPr>
                <w:sz w:val="26"/>
                <w:szCs w:val="26"/>
              </w:rPr>
            </w:pPr>
            <w:r w:rsidRPr="001E068E">
              <w:rPr>
                <w:sz w:val="26"/>
                <w:szCs w:val="26"/>
              </w:rPr>
              <w:t>2</w:t>
            </w:r>
          </w:p>
        </w:tc>
        <w:tc>
          <w:tcPr>
            <w:tcW w:w="0" w:type="auto"/>
            <w:hideMark/>
          </w:tcPr>
          <w:p w14:paraId="2A017AE7" w14:textId="77777777" w:rsidR="001E068E" w:rsidRPr="001E068E" w:rsidRDefault="001E068E" w:rsidP="001E068E">
            <w:pPr>
              <w:rPr>
                <w:sz w:val="26"/>
                <w:szCs w:val="26"/>
              </w:rPr>
            </w:pPr>
            <w:r w:rsidRPr="001E068E">
              <w:rPr>
                <w:sz w:val="26"/>
                <w:szCs w:val="26"/>
              </w:rPr>
              <w:t>R2</w:t>
            </w:r>
          </w:p>
        </w:tc>
        <w:tc>
          <w:tcPr>
            <w:tcW w:w="0" w:type="auto"/>
            <w:hideMark/>
          </w:tcPr>
          <w:p w14:paraId="15D4B83A" w14:textId="77777777" w:rsidR="001E068E" w:rsidRPr="001E068E" w:rsidRDefault="001E068E" w:rsidP="001E068E">
            <w:pPr>
              <w:rPr>
                <w:sz w:val="26"/>
                <w:szCs w:val="26"/>
              </w:rPr>
            </w:pPr>
            <w:r w:rsidRPr="001E068E">
              <w:rPr>
                <w:sz w:val="26"/>
                <w:szCs w:val="26"/>
              </w:rPr>
              <w:t>G0/0</w:t>
            </w:r>
          </w:p>
        </w:tc>
        <w:tc>
          <w:tcPr>
            <w:tcW w:w="0" w:type="auto"/>
            <w:hideMark/>
          </w:tcPr>
          <w:p w14:paraId="1CAC476A" w14:textId="77777777" w:rsidR="001E068E" w:rsidRPr="001E068E" w:rsidRDefault="001E068E" w:rsidP="001E068E">
            <w:pPr>
              <w:rPr>
                <w:sz w:val="26"/>
                <w:szCs w:val="26"/>
              </w:rPr>
            </w:pPr>
            <w:r w:rsidRPr="001E068E">
              <w:rPr>
                <w:sz w:val="26"/>
                <w:szCs w:val="26"/>
              </w:rPr>
              <w:t>10.28.1.2</w:t>
            </w:r>
          </w:p>
        </w:tc>
        <w:tc>
          <w:tcPr>
            <w:tcW w:w="0" w:type="auto"/>
            <w:hideMark/>
          </w:tcPr>
          <w:p w14:paraId="183C65C8" w14:textId="77777777" w:rsidR="001E068E" w:rsidRPr="001E068E" w:rsidRDefault="001E068E" w:rsidP="001E068E">
            <w:pPr>
              <w:rPr>
                <w:sz w:val="26"/>
                <w:szCs w:val="26"/>
              </w:rPr>
            </w:pPr>
            <w:r w:rsidRPr="001E068E">
              <w:rPr>
                <w:sz w:val="26"/>
                <w:szCs w:val="26"/>
              </w:rPr>
              <w:t>255.255.255.0 (/24)</w:t>
            </w:r>
          </w:p>
        </w:tc>
        <w:tc>
          <w:tcPr>
            <w:tcW w:w="0" w:type="auto"/>
            <w:hideMark/>
          </w:tcPr>
          <w:p w14:paraId="60196CF1" w14:textId="77777777" w:rsidR="001E068E" w:rsidRPr="001E068E" w:rsidRDefault="001E068E" w:rsidP="001E068E">
            <w:pPr>
              <w:rPr>
                <w:sz w:val="26"/>
                <w:szCs w:val="26"/>
              </w:rPr>
            </w:pPr>
            <w:r w:rsidRPr="001E068E">
              <w:rPr>
                <w:sz w:val="26"/>
                <w:szCs w:val="26"/>
              </w:rPr>
              <w:t>N/A</w:t>
            </w:r>
          </w:p>
        </w:tc>
      </w:tr>
      <w:tr w:rsidR="001E068E" w:rsidRPr="001E068E" w14:paraId="57F66E26" w14:textId="77777777" w:rsidTr="00854479">
        <w:trPr>
          <w:trHeight w:val="831"/>
        </w:trPr>
        <w:tc>
          <w:tcPr>
            <w:tcW w:w="0" w:type="auto"/>
            <w:hideMark/>
          </w:tcPr>
          <w:p w14:paraId="0DE80D81" w14:textId="77777777" w:rsidR="001E068E" w:rsidRPr="001E068E" w:rsidRDefault="001E068E" w:rsidP="001E068E">
            <w:pPr>
              <w:rPr>
                <w:sz w:val="26"/>
                <w:szCs w:val="26"/>
              </w:rPr>
            </w:pPr>
          </w:p>
        </w:tc>
        <w:tc>
          <w:tcPr>
            <w:tcW w:w="0" w:type="auto"/>
            <w:hideMark/>
          </w:tcPr>
          <w:p w14:paraId="1A5AB80D" w14:textId="77777777" w:rsidR="001E068E" w:rsidRPr="001E068E" w:rsidRDefault="001E068E" w:rsidP="001E068E">
            <w:pPr>
              <w:rPr>
                <w:sz w:val="26"/>
                <w:szCs w:val="26"/>
              </w:rPr>
            </w:pPr>
          </w:p>
        </w:tc>
        <w:tc>
          <w:tcPr>
            <w:tcW w:w="0" w:type="auto"/>
            <w:hideMark/>
          </w:tcPr>
          <w:p w14:paraId="25538851" w14:textId="77777777" w:rsidR="001E068E" w:rsidRPr="001E068E" w:rsidRDefault="001E068E" w:rsidP="001E068E">
            <w:pPr>
              <w:rPr>
                <w:sz w:val="26"/>
                <w:szCs w:val="26"/>
              </w:rPr>
            </w:pPr>
            <w:r w:rsidRPr="001E068E">
              <w:rPr>
                <w:sz w:val="26"/>
                <w:szCs w:val="26"/>
              </w:rPr>
              <w:t>Loopback0</w:t>
            </w:r>
          </w:p>
        </w:tc>
        <w:tc>
          <w:tcPr>
            <w:tcW w:w="0" w:type="auto"/>
            <w:hideMark/>
          </w:tcPr>
          <w:p w14:paraId="10A14ABE" w14:textId="77777777" w:rsidR="001E068E" w:rsidRPr="001E068E" w:rsidRDefault="001E068E" w:rsidP="001E068E">
            <w:pPr>
              <w:rPr>
                <w:sz w:val="26"/>
                <w:szCs w:val="26"/>
              </w:rPr>
            </w:pPr>
            <w:r w:rsidRPr="001E068E">
              <w:rPr>
                <w:sz w:val="26"/>
                <w:szCs w:val="26"/>
              </w:rPr>
              <w:t>10.28.20.1</w:t>
            </w:r>
          </w:p>
        </w:tc>
        <w:tc>
          <w:tcPr>
            <w:tcW w:w="0" w:type="auto"/>
            <w:hideMark/>
          </w:tcPr>
          <w:p w14:paraId="16BD2129" w14:textId="77777777" w:rsidR="001E068E" w:rsidRPr="001E068E" w:rsidRDefault="001E068E" w:rsidP="001E068E">
            <w:pPr>
              <w:rPr>
                <w:sz w:val="26"/>
                <w:szCs w:val="26"/>
              </w:rPr>
            </w:pPr>
            <w:r w:rsidRPr="001E068E">
              <w:rPr>
                <w:sz w:val="26"/>
                <w:szCs w:val="26"/>
              </w:rPr>
              <w:t>255.255.255.128 (/25)</w:t>
            </w:r>
          </w:p>
        </w:tc>
        <w:tc>
          <w:tcPr>
            <w:tcW w:w="0" w:type="auto"/>
            <w:hideMark/>
          </w:tcPr>
          <w:p w14:paraId="70ADD5F8" w14:textId="77777777" w:rsidR="001E068E" w:rsidRPr="001E068E" w:rsidRDefault="001E068E" w:rsidP="001E068E">
            <w:pPr>
              <w:rPr>
                <w:sz w:val="26"/>
                <w:szCs w:val="26"/>
              </w:rPr>
            </w:pPr>
            <w:r w:rsidRPr="001E068E">
              <w:rPr>
                <w:sz w:val="26"/>
                <w:szCs w:val="26"/>
              </w:rPr>
              <w:t>N/A</w:t>
            </w:r>
          </w:p>
        </w:tc>
      </w:tr>
      <w:tr w:rsidR="00854479" w:rsidRPr="001E068E" w14:paraId="5F7DCBDC" w14:textId="77777777" w:rsidTr="00854479">
        <w:trPr>
          <w:trHeight w:val="542"/>
        </w:trPr>
        <w:tc>
          <w:tcPr>
            <w:tcW w:w="0" w:type="auto"/>
            <w:shd w:val="clear" w:color="auto" w:fill="DBE5F1" w:themeFill="accent1" w:themeFillTint="33"/>
            <w:hideMark/>
          </w:tcPr>
          <w:p w14:paraId="23EC86BE" w14:textId="77777777" w:rsidR="001E068E" w:rsidRPr="001E068E" w:rsidRDefault="001E068E" w:rsidP="001E068E">
            <w:pPr>
              <w:rPr>
                <w:sz w:val="26"/>
                <w:szCs w:val="26"/>
              </w:rPr>
            </w:pPr>
            <w:r w:rsidRPr="001E068E">
              <w:rPr>
                <w:sz w:val="26"/>
                <w:szCs w:val="26"/>
              </w:rPr>
              <w:t>3</w:t>
            </w:r>
          </w:p>
        </w:tc>
        <w:tc>
          <w:tcPr>
            <w:tcW w:w="0" w:type="auto"/>
            <w:shd w:val="clear" w:color="auto" w:fill="DBE5F1" w:themeFill="accent1" w:themeFillTint="33"/>
            <w:hideMark/>
          </w:tcPr>
          <w:p w14:paraId="43F9DFD2" w14:textId="77777777" w:rsidR="001E068E" w:rsidRPr="001E068E" w:rsidRDefault="001E068E" w:rsidP="001E068E">
            <w:pPr>
              <w:rPr>
                <w:sz w:val="26"/>
                <w:szCs w:val="26"/>
              </w:rPr>
            </w:pPr>
            <w:r w:rsidRPr="001E068E">
              <w:rPr>
                <w:sz w:val="26"/>
                <w:szCs w:val="26"/>
              </w:rPr>
              <w:t>R3</w:t>
            </w:r>
          </w:p>
        </w:tc>
        <w:tc>
          <w:tcPr>
            <w:tcW w:w="0" w:type="auto"/>
            <w:shd w:val="clear" w:color="auto" w:fill="DBE5F1" w:themeFill="accent1" w:themeFillTint="33"/>
            <w:hideMark/>
          </w:tcPr>
          <w:p w14:paraId="640C48FD" w14:textId="77777777" w:rsidR="001E068E" w:rsidRPr="001E068E" w:rsidRDefault="001E068E" w:rsidP="001E068E">
            <w:pPr>
              <w:rPr>
                <w:sz w:val="26"/>
                <w:szCs w:val="26"/>
              </w:rPr>
            </w:pPr>
            <w:r w:rsidRPr="001E068E">
              <w:rPr>
                <w:sz w:val="26"/>
                <w:szCs w:val="26"/>
              </w:rPr>
              <w:t>G0/0</w:t>
            </w:r>
          </w:p>
        </w:tc>
        <w:tc>
          <w:tcPr>
            <w:tcW w:w="0" w:type="auto"/>
            <w:shd w:val="clear" w:color="auto" w:fill="DBE5F1" w:themeFill="accent1" w:themeFillTint="33"/>
            <w:hideMark/>
          </w:tcPr>
          <w:p w14:paraId="4658F99C" w14:textId="77777777" w:rsidR="001E068E" w:rsidRPr="001E068E" w:rsidRDefault="001E068E" w:rsidP="001E068E">
            <w:pPr>
              <w:rPr>
                <w:sz w:val="26"/>
                <w:szCs w:val="26"/>
              </w:rPr>
            </w:pPr>
            <w:r w:rsidRPr="001E068E">
              <w:rPr>
                <w:sz w:val="26"/>
                <w:szCs w:val="26"/>
              </w:rPr>
              <w:t>10.28.1.3</w:t>
            </w:r>
          </w:p>
        </w:tc>
        <w:tc>
          <w:tcPr>
            <w:tcW w:w="0" w:type="auto"/>
            <w:shd w:val="clear" w:color="auto" w:fill="DBE5F1" w:themeFill="accent1" w:themeFillTint="33"/>
            <w:hideMark/>
          </w:tcPr>
          <w:p w14:paraId="5E6CBE7F" w14:textId="77777777" w:rsidR="001E068E" w:rsidRPr="001E068E" w:rsidRDefault="001E068E" w:rsidP="001E068E">
            <w:pPr>
              <w:rPr>
                <w:sz w:val="26"/>
                <w:szCs w:val="26"/>
              </w:rPr>
            </w:pPr>
            <w:r w:rsidRPr="001E068E">
              <w:rPr>
                <w:sz w:val="26"/>
                <w:szCs w:val="26"/>
              </w:rPr>
              <w:t>255.255.255.0 (/24)</w:t>
            </w:r>
          </w:p>
        </w:tc>
        <w:tc>
          <w:tcPr>
            <w:tcW w:w="0" w:type="auto"/>
            <w:shd w:val="clear" w:color="auto" w:fill="DBE5F1" w:themeFill="accent1" w:themeFillTint="33"/>
            <w:hideMark/>
          </w:tcPr>
          <w:p w14:paraId="0CD4EC66" w14:textId="77777777" w:rsidR="001E068E" w:rsidRPr="001E068E" w:rsidRDefault="001E068E" w:rsidP="001E068E">
            <w:pPr>
              <w:rPr>
                <w:sz w:val="26"/>
                <w:szCs w:val="26"/>
              </w:rPr>
            </w:pPr>
            <w:r w:rsidRPr="001E068E">
              <w:rPr>
                <w:sz w:val="26"/>
                <w:szCs w:val="26"/>
              </w:rPr>
              <w:t>N/A</w:t>
            </w:r>
          </w:p>
        </w:tc>
      </w:tr>
      <w:tr w:rsidR="00854479" w:rsidRPr="001E068E" w14:paraId="33A2460A" w14:textId="77777777" w:rsidTr="00854479">
        <w:trPr>
          <w:trHeight w:val="542"/>
        </w:trPr>
        <w:tc>
          <w:tcPr>
            <w:tcW w:w="0" w:type="auto"/>
            <w:shd w:val="clear" w:color="auto" w:fill="DBE5F1" w:themeFill="accent1" w:themeFillTint="33"/>
            <w:hideMark/>
          </w:tcPr>
          <w:p w14:paraId="7802A9B5" w14:textId="77777777" w:rsidR="001E068E" w:rsidRPr="001E068E" w:rsidRDefault="001E068E" w:rsidP="001E068E">
            <w:pPr>
              <w:rPr>
                <w:sz w:val="26"/>
                <w:szCs w:val="26"/>
              </w:rPr>
            </w:pPr>
          </w:p>
        </w:tc>
        <w:tc>
          <w:tcPr>
            <w:tcW w:w="0" w:type="auto"/>
            <w:shd w:val="clear" w:color="auto" w:fill="DBE5F1" w:themeFill="accent1" w:themeFillTint="33"/>
            <w:hideMark/>
          </w:tcPr>
          <w:p w14:paraId="19358F73" w14:textId="77777777" w:rsidR="001E068E" w:rsidRPr="001E068E" w:rsidRDefault="001E068E" w:rsidP="001E068E">
            <w:pPr>
              <w:rPr>
                <w:sz w:val="26"/>
                <w:szCs w:val="26"/>
              </w:rPr>
            </w:pPr>
          </w:p>
        </w:tc>
        <w:tc>
          <w:tcPr>
            <w:tcW w:w="0" w:type="auto"/>
            <w:shd w:val="clear" w:color="auto" w:fill="DBE5F1" w:themeFill="accent1" w:themeFillTint="33"/>
            <w:hideMark/>
          </w:tcPr>
          <w:p w14:paraId="36CCEAA5" w14:textId="77777777" w:rsidR="001E068E" w:rsidRPr="001E068E" w:rsidRDefault="001E068E" w:rsidP="001E068E">
            <w:pPr>
              <w:rPr>
                <w:sz w:val="26"/>
                <w:szCs w:val="26"/>
              </w:rPr>
            </w:pPr>
            <w:r w:rsidRPr="001E068E">
              <w:rPr>
                <w:sz w:val="26"/>
                <w:szCs w:val="26"/>
              </w:rPr>
              <w:t>Loopback0</w:t>
            </w:r>
          </w:p>
        </w:tc>
        <w:tc>
          <w:tcPr>
            <w:tcW w:w="0" w:type="auto"/>
            <w:shd w:val="clear" w:color="auto" w:fill="DBE5F1" w:themeFill="accent1" w:themeFillTint="33"/>
            <w:hideMark/>
          </w:tcPr>
          <w:p w14:paraId="6E529ACC" w14:textId="77777777" w:rsidR="001E068E" w:rsidRPr="001E068E" w:rsidRDefault="001E068E" w:rsidP="001E068E">
            <w:pPr>
              <w:rPr>
                <w:sz w:val="26"/>
                <w:szCs w:val="26"/>
              </w:rPr>
            </w:pPr>
            <w:r w:rsidRPr="001E068E">
              <w:rPr>
                <w:sz w:val="26"/>
                <w:szCs w:val="26"/>
              </w:rPr>
              <w:t>10.28.30.1</w:t>
            </w:r>
          </w:p>
        </w:tc>
        <w:tc>
          <w:tcPr>
            <w:tcW w:w="0" w:type="auto"/>
            <w:shd w:val="clear" w:color="auto" w:fill="DBE5F1" w:themeFill="accent1" w:themeFillTint="33"/>
            <w:hideMark/>
          </w:tcPr>
          <w:p w14:paraId="720982A9" w14:textId="77777777" w:rsidR="001E068E" w:rsidRPr="001E068E" w:rsidRDefault="001E068E" w:rsidP="001E068E">
            <w:pPr>
              <w:rPr>
                <w:sz w:val="26"/>
                <w:szCs w:val="26"/>
              </w:rPr>
            </w:pPr>
            <w:r w:rsidRPr="001E068E">
              <w:rPr>
                <w:sz w:val="26"/>
                <w:szCs w:val="26"/>
              </w:rPr>
              <w:t>255.255.255.0 (/24)</w:t>
            </w:r>
          </w:p>
        </w:tc>
        <w:tc>
          <w:tcPr>
            <w:tcW w:w="0" w:type="auto"/>
            <w:shd w:val="clear" w:color="auto" w:fill="DBE5F1" w:themeFill="accent1" w:themeFillTint="33"/>
            <w:hideMark/>
          </w:tcPr>
          <w:p w14:paraId="71E685A7" w14:textId="77777777" w:rsidR="001E068E" w:rsidRPr="001E068E" w:rsidRDefault="001E068E" w:rsidP="001E068E">
            <w:pPr>
              <w:rPr>
                <w:sz w:val="26"/>
                <w:szCs w:val="26"/>
              </w:rPr>
            </w:pPr>
            <w:r w:rsidRPr="001E068E">
              <w:rPr>
                <w:sz w:val="26"/>
                <w:szCs w:val="26"/>
              </w:rPr>
              <w:t>N/A</w:t>
            </w:r>
          </w:p>
        </w:tc>
      </w:tr>
      <w:tr w:rsidR="00854479" w:rsidRPr="001E068E" w14:paraId="64EE0415" w14:textId="77777777" w:rsidTr="00854479">
        <w:trPr>
          <w:trHeight w:val="831"/>
        </w:trPr>
        <w:tc>
          <w:tcPr>
            <w:tcW w:w="0" w:type="auto"/>
            <w:shd w:val="clear" w:color="auto" w:fill="DBE5F1" w:themeFill="accent1" w:themeFillTint="33"/>
            <w:hideMark/>
          </w:tcPr>
          <w:p w14:paraId="7365B689" w14:textId="77777777" w:rsidR="001E068E" w:rsidRPr="001E068E" w:rsidRDefault="001E068E" w:rsidP="001E068E">
            <w:pPr>
              <w:rPr>
                <w:sz w:val="26"/>
                <w:szCs w:val="26"/>
              </w:rPr>
            </w:pPr>
          </w:p>
        </w:tc>
        <w:tc>
          <w:tcPr>
            <w:tcW w:w="0" w:type="auto"/>
            <w:shd w:val="clear" w:color="auto" w:fill="DBE5F1" w:themeFill="accent1" w:themeFillTint="33"/>
            <w:hideMark/>
          </w:tcPr>
          <w:p w14:paraId="20189BDC" w14:textId="77777777" w:rsidR="001E068E" w:rsidRPr="001E068E" w:rsidRDefault="001E068E" w:rsidP="001E068E">
            <w:pPr>
              <w:rPr>
                <w:sz w:val="26"/>
                <w:szCs w:val="26"/>
              </w:rPr>
            </w:pPr>
          </w:p>
        </w:tc>
        <w:tc>
          <w:tcPr>
            <w:tcW w:w="0" w:type="auto"/>
            <w:shd w:val="clear" w:color="auto" w:fill="DBE5F1" w:themeFill="accent1" w:themeFillTint="33"/>
            <w:hideMark/>
          </w:tcPr>
          <w:p w14:paraId="6B200496" w14:textId="77777777" w:rsidR="001E068E" w:rsidRPr="001E068E" w:rsidRDefault="001E068E" w:rsidP="001E068E">
            <w:pPr>
              <w:rPr>
                <w:sz w:val="26"/>
                <w:szCs w:val="26"/>
              </w:rPr>
            </w:pPr>
            <w:r w:rsidRPr="001E068E">
              <w:rPr>
                <w:sz w:val="26"/>
                <w:szCs w:val="26"/>
              </w:rPr>
              <w:t>Loopback1</w:t>
            </w:r>
          </w:p>
        </w:tc>
        <w:tc>
          <w:tcPr>
            <w:tcW w:w="0" w:type="auto"/>
            <w:shd w:val="clear" w:color="auto" w:fill="DBE5F1" w:themeFill="accent1" w:themeFillTint="33"/>
            <w:hideMark/>
          </w:tcPr>
          <w:p w14:paraId="465CDB23" w14:textId="77777777" w:rsidR="001E068E" w:rsidRPr="001E068E" w:rsidRDefault="001E068E" w:rsidP="001E068E">
            <w:pPr>
              <w:rPr>
                <w:sz w:val="26"/>
                <w:szCs w:val="26"/>
              </w:rPr>
            </w:pPr>
            <w:r w:rsidRPr="001E068E">
              <w:rPr>
                <w:sz w:val="26"/>
                <w:szCs w:val="26"/>
              </w:rPr>
              <w:t>10.28.31.1</w:t>
            </w:r>
          </w:p>
        </w:tc>
        <w:tc>
          <w:tcPr>
            <w:tcW w:w="0" w:type="auto"/>
            <w:shd w:val="clear" w:color="auto" w:fill="DBE5F1" w:themeFill="accent1" w:themeFillTint="33"/>
            <w:hideMark/>
          </w:tcPr>
          <w:p w14:paraId="734FB63D" w14:textId="77777777" w:rsidR="001E068E" w:rsidRPr="001E068E" w:rsidRDefault="001E068E" w:rsidP="001E068E">
            <w:pPr>
              <w:rPr>
                <w:sz w:val="26"/>
                <w:szCs w:val="26"/>
              </w:rPr>
            </w:pPr>
            <w:r w:rsidRPr="001E068E">
              <w:rPr>
                <w:sz w:val="26"/>
                <w:szCs w:val="26"/>
              </w:rPr>
              <w:t>255.255.255.128 (/25)</w:t>
            </w:r>
          </w:p>
        </w:tc>
        <w:tc>
          <w:tcPr>
            <w:tcW w:w="0" w:type="auto"/>
            <w:shd w:val="clear" w:color="auto" w:fill="DBE5F1" w:themeFill="accent1" w:themeFillTint="33"/>
            <w:hideMark/>
          </w:tcPr>
          <w:p w14:paraId="540F2AE9" w14:textId="77777777" w:rsidR="001E068E" w:rsidRPr="001E068E" w:rsidRDefault="001E068E" w:rsidP="001E068E">
            <w:pPr>
              <w:rPr>
                <w:sz w:val="26"/>
                <w:szCs w:val="26"/>
              </w:rPr>
            </w:pPr>
            <w:r w:rsidRPr="001E068E">
              <w:rPr>
                <w:sz w:val="26"/>
                <w:szCs w:val="26"/>
              </w:rPr>
              <w:t>N/A</w:t>
            </w:r>
          </w:p>
        </w:tc>
      </w:tr>
    </w:tbl>
    <w:p w14:paraId="463C68D2" w14:textId="77777777" w:rsidR="00F37D6E" w:rsidRDefault="00F37D6E" w:rsidP="00F37D6E">
      <w:pPr>
        <w:pStyle w:val="Nidungvnbn"/>
      </w:pPr>
    </w:p>
    <w:p w14:paraId="6B93C4FE" w14:textId="77777777" w:rsidR="00CB370B" w:rsidRPr="00CB370B" w:rsidRDefault="00CB370B" w:rsidP="004B1DEF">
      <w:pPr>
        <w:pStyle w:val="Nidungvnbn"/>
        <w:ind w:firstLine="0"/>
      </w:pPr>
    </w:p>
    <w:p w14:paraId="6793A51D" w14:textId="77777777" w:rsidR="005548F7" w:rsidRDefault="005548F7" w:rsidP="00546D2F">
      <w:pPr>
        <w:pStyle w:val="Nidungvnbn"/>
      </w:pPr>
    </w:p>
    <w:p w14:paraId="571C6228" w14:textId="3F6EC7CE" w:rsidR="00BE7041" w:rsidRDefault="00BE7041" w:rsidP="00BE2ABB">
      <w:pPr>
        <w:spacing w:before="0" w:after="200" w:line="276" w:lineRule="auto"/>
        <w:rPr>
          <w:sz w:val="26"/>
          <w:szCs w:val="26"/>
        </w:rPr>
      </w:pPr>
    </w:p>
    <w:p w14:paraId="1216EB7D" w14:textId="1454E1D2" w:rsidR="004B1DEF" w:rsidRPr="00BE2ABB" w:rsidRDefault="004B1DEF" w:rsidP="00BE2ABB">
      <w:pPr>
        <w:spacing w:before="0" w:after="200" w:line="276" w:lineRule="auto"/>
        <w:rPr>
          <w:sz w:val="26"/>
          <w:szCs w:val="26"/>
        </w:rPr>
      </w:pPr>
      <w:r>
        <w:rPr>
          <w:sz w:val="26"/>
          <w:szCs w:val="26"/>
        </w:rPr>
        <w:br w:type="page"/>
      </w:r>
    </w:p>
    <w:p w14:paraId="60FF7088" w14:textId="476996C2" w:rsidR="000044BC" w:rsidRDefault="008A259B" w:rsidP="00BF2FF1">
      <w:pPr>
        <w:pStyle w:val="Heading1"/>
        <w:rPr>
          <w:lang w:val="en-US"/>
        </w:rPr>
      </w:pPr>
      <w:bookmarkStart w:id="60" w:name="_Toc198046791"/>
      <w:r>
        <w:rPr>
          <w:lang w:val="en-US"/>
        </w:rPr>
        <w:lastRenderedPageBreak/>
        <w:t>CẤU HÌNH</w:t>
      </w:r>
      <w:bookmarkEnd w:id="60"/>
      <w:r>
        <w:rPr>
          <w:lang w:val="en-US"/>
        </w:rPr>
        <w:t xml:space="preserve"> </w:t>
      </w:r>
    </w:p>
    <w:p w14:paraId="546323EB" w14:textId="2B68EE2C" w:rsidR="00C57640" w:rsidRDefault="00857673" w:rsidP="00C57640">
      <w:pPr>
        <w:pStyle w:val="Heading2"/>
        <w:rPr>
          <w:lang w:val="en-US"/>
        </w:rPr>
      </w:pPr>
      <w:bookmarkStart w:id="61" w:name="_Toc198046792"/>
      <w:r w:rsidRPr="00857673">
        <w:rPr>
          <w:lang w:val="en-US"/>
        </w:rPr>
        <w:t>Kết nối PPP</w:t>
      </w:r>
      <w:bookmarkEnd w:id="61"/>
    </w:p>
    <w:p w14:paraId="4ADF475C" w14:textId="63CEE427" w:rsidR="00E05424" w:rsidRDefault="00827E5C" w:rsidP="00E05424">
      <w:pPr>
        <w:pStyle w:val="Heading3"/>
      </w:pPr>
      <w:bookmarkStart w:id="62" w:name="_Toc198046793"/>
      <w:r>
        <w:t>Xác thực PAP</w:t>
      </w:r>
      <w:bookmarkEnd w:id="62"/>
    </w:p>
    <w:p w14:paraId="530A56B2" w14:textId="4DF1B86C" w:rsidR="00056B3F" w:rsidRDefault="00056B3F" w:rsidP="00056B3F">
      <w:pPr>
        <w:pStyle w:val="Nidungvnbn"/>
      </w:pPr>
      <w:r w:rsidRPr="00056B3F">
        <w:t>Trong mô hình mạng, giao thức xác thực PAP được sử dụng để bảo vệ kết nối giữa hai router R7 và R6 thông qua đường nối vật lý Serial. Để cấu hình kết nối PPP với PAP, đầu tiên, các router phải được cấu hình để sử dụng giao thức đóng gói PPP thay vì HDLC mặc định. Cấu hình bắt đầu bằng việc khai báo thông tin người dùng trên mỗi router, bao gồm tên người dùng (username) và mật khẩu (password), đảm bảo hai bên xác thực lẫn nhau một cách chính xác.</w:t>
      </w:r>
    </w:p>
    <w:p w14:paraId="3D442C84" w14:textId="0F8D0802" w:rsidR="003651DC" w:rsidRDefault="003651DC" w:rsidP="00736FAD">
      <w:pPr>
        <w:pStyle w:val="Caption"/>
      </w:pPr>
      <w:bookmarkStart w:id="63" w:name="_Toc197887518"/>
      <w:bookmarkStart w:id="64" w:name="_Toc198067214"/>
      <w:r>
        <w:t xml:space="preserve">Bảng 4.1 </w:t>
      </w:r>
      <w:r w:rsidR="000011FF">
        <w:t>L</w:t>
      </w:r>
      <w:r>
        <w:t>ệnh cấu hình PAP trên R6 và R7</w:t>
      </w:r>
      <w:bookmarkEnd w:id="63"/>
      <w:bookmarkEnd w:id="64"/>
    </w:p>
    <w:tbl>
      <w:tblPr>
        <w:tblStyle w:val="TableGrid"/>
        <w:tblW w:w="0" w:type="auto"/>
        <w:tblLook w:val="04A0" w:firstRow="1" w:lastRow="0" w:firstColumn="1" w:lastColumn="0" w:noHBand="0" w:noVBand="1"/>
      </w:tblPr>
      <w:tblGrid>
        <w:gridCol w:w="4491"/>
        <w:gridCol w:w="4286"/>
      </w:tblGrid>
      <w:tr w:rsidR="00964D93" w:rsidRPr="00964D93" w14:paraId="45880352" w14:textId="77777777" w:rsidTr="00F623CF">
        <w:tc>
          <w:tcPr>
            <w:tcW w:w="0" w:type="auto"/>
            <w:hideMark/>
          </w:tcPr>
          <w:p w14:paraId="5C89D731" w14:textId="77777777" w:rsidR="00964D93" w:rsidRPr="00F623CF" w:rsidRDefault="00964D93" w:rsidP="00A83514">
            <w:pPr>
              <w:jc w:val="center"/>
              <w:rPr>
                <w:b/>
                <w:bCs/>
                <w:sz w:val="26"/>
                <w:szCs w:val="26"/>
              </w:rPr>
            </w:pPr>
            <w:r w:rsidRPr="00F623CF">
              <w:rPr>
                <w:b/>
                <w:bCs/>
                <w:sz w:val="26"/>
                <w:szCs w:val="26"/>
              </w:rPr>
              <w:t>R6</w:t>
            </w:r>
          </w:p>
        </w:tc>
        <w:tc>
          <w:tcPr>
            <w:tcW w:w="0" w:type="auto"/>
            <w:hideMark/>
          </w:tcPr>
          <w:p w14:paraId="2F114B71" w14:textId="77777777" w:rsidR="00964D93" w:rsidRPr="00F623CF" w:rsidRDefault="00964D93" w:rsidP="00A83514">
            <w:pPr>
              <w:jc w:val="center"/>
              <w:rPr>
                <w:b/>
                <w:bCs/>
                <w:sz w:val="26"/>
                <w:szCs w:val="26"/>
              </w:rPr>
            </w:pPr>
            <w:r w:rsidRPr="00F623CF">
              <w:rPr>
                <w:b/>
                <w:bCs/>
                <w:sz w:val="26"/>
                <w:szCs w:val="26"/>
              </w:rPr>
              <w:t>R7</w:t>
            </w:r>
          </w:p>
        </w:tc>
      </w:tr>
      <w:tr w:rsidR="00964D93" w:rsidRPr="00964D93" w14:paraId="5FBC66AF" w14:textId="77777777" w:rsidTr="00F623CF">
        <w:tc>
          <w:tcPr>
            <w:tcW w:w="0" w:type="auto"/>
            <w:hideMark/>
          </w:tcPr>
          <w:p w14:paraId="0DF42F64" w14:textId="77777777" w:rsidR="00964D93" w:rsidRPr="00964D93" w:rsidRDefault="00964D93" w:rsidP="00964D93">
            <w:pPr>
              <w:rPr>
                <w:sz w:val="26"/>
                <w:szCs w:val="26"/>
              </w:rPr>
            </w:pPr>
            <w:r w:rsidRPr="00964D93">
              <w:rPr>
                <w:sz w:val="26"/>
                <w:szCs w:val="26"/>
              </w:rPr>
              <w:t>enable</w:t>
            </w:r>
          </w:p>
        </w:tc>
        <w:tc>
          <w:tcPr>
            <w:tcW w:w="0" w:type="auto"/>
            <w:hideMark/>
          </w:tcPr>
          <w:p w14:paraId="6BCAD78F" w14:textId="77777777" w:rsidR="00964D93" w:rsidRPr="00964D93" w:rsidRDefault="00964D93" w:rsidP="00964D93">
            <w:pPr>
              <w:rPr>
                <w:sz w:val="26"/>
                <w:szCs w:val="26"/>
              </w:rPr>
            </w:pPr>
            <w:r w:rsidRPr="00964D93">
              <w:rPr>
                <w:sz w:val="26"/>
                <w:szCs w:val="26"/>
              </w:rPr>
              <w:t>enable</w:t>
            </w:r>
          </w:p>
        </w:tc>
      </w:tr>
      <w:tr w:rsidR="00964D93" w:rsidRPr="00964D93" w14:paraId="604DADFA" w14:textId="77777777" w:rsidTr="00F623CF">
        <w:tc>
          <w:tcPr>
            <w:tcW w:w="0" w:type="auto"/>
            <w:hideMark/>
          </w:tcPr>
          <w:p w14:paraId="59BC2A67" w14:textId="77777777" w:rsidR="00964D93" w:rsidRPr="00964D93" w:rsidRDefault="00964D93" w:rsidP="00964D93">
            <w:pPr>
              <w:rPr>
                <w:sz w:val="26"/>
                <w:szCs w:val="26"/>
              </w:rPr>
            </w:pPr>
            <w:r w:rsidRPr="00964D93">
              <w:rPr>
                <w:sz w:val="26"/>
                <w:szCs w:val="26"/>
              </w:rPr>
              <w:t>configure terminal</w:t>
            </w:r>
          </w:p>
        </w:tc>
        <w:tc>
          <w:tcPr>
            <w:tcW w:w="0" w:type="auto"/>
            <w:hideMark/>
          </w:tcPr>
          <w:p w14:paraId="22B3A1AA" w14:textId="77777777" w:rsidR="00964D93" w:rsidRPr="00964D93" w:rsidRDefault="00964D93" w:rsidP="00964D93">
            <w:pPr>
              <w:rPr>
                <w:sz w:val="26"/>
                <w:szCs w:val="26"/>
              </w:rPr>
            </w:pPr>
            <w:r w:rsidRPr="00964D93">
              <w:rPr>
                <w:sz w:val="26"/>
                <w:szCs w:val="26"/>
              </w:rPr>
              <w:t>configure terminal</w:t>
            </w:r>
          </w:p>
        </w:tc>
      </w:tr>
      <w:tr w:rsidR="00964D93" w:rsidRPr="00964D93" w14:paraId="290C18E9" w14:textId="77777777" w:rsidTr="00F623CF">
        <w:tc>
          <w:tcPr>
            <w:tcW w:w="0" w:type="auto"/>
            <w:hideMark/>
          </w:tcPr>
          <w:p w14:paraId="1F184B01" w14:textId="77777777" w:rsidR="00964D93" w:rsidRPr="00964D93" w:rsidRDefault="00964D93" w:rsidP="00964D93">
            <w:pPr>
              <w:rPr>
                <w:sz w:val="26"/>
                <w:szCs w:val="26"/>
              </w:rPr>
            </w:pPr>
            <w:r w:rsidRPr="00964D93">
              <w:rPr>
                <w:sz w:val="26"/>
                <w:szCs w:val="26"/>
              </w:rPr>
              <w:t>username admin password cisco</w:t>
            </w:r>
          </w:p>
        </w:tc>
        <w:tc>
          <w:tcPr>
            <w:tcW w:w="0" w:type="auto"/>
            <w:hideMark/>
          </w:tcPr>
          <w:p w14:paraId="02023085" w14:textId="77777777" w:rsidR="00964D93" w:rsidRPr="00964D93" w:rsidRDefault="00964D93" w:rsidP="00964D93">
            <w:pPr>
              <w:rPr>
                <w:sz w:val="26"/>
                <w:szCs w:val="26"/>
              </w:rPr>
            </w:pPr>
            <w:r w:rsidRPr="00964D93">
              <w:rPr>
                <w:sz w:val="26"/>
                <w:szCs w:val="26"/>
              </w:rPr>
              <w:t>username admin01 password cisco</w:t>
            </w:r>
          </w:p>
        </w:tc>
      </w:tr>
      <w:tr w:rsidR="00964D93" w:rsidRPr="00964D93" w14:paraId="7C65681F" w14:textId="77777777" w:rsidTr="00F623CF">
        <w:tc>
          <w:tcPr>
            <w:tcW w:w="0" w:type="auto"/>
            <w:hideMark/>
          </w:tcPr>
          <w:p w14:paraId="50247E22" w14:textId="77777777" w:rsidR="00964D93" w:rsidRPr="00964D93" w:rsidRDefault="00964D93" w:rsidP="00964D93">
            <w:pPr>
              <w:rPr>
                <w:sz w:val="26"/>
                <w:szCs w:val="26"/>
              </w:rPr>
            </w:pPr>
            <w:r w:rsidRPr="00964D93">
              <w:rPr>
                <w:sz w:val="26"/>
                <w:szCs w:val="26"/>
              </w:rPr>
              <w:t>interface serial0/3/0</w:t>
            </w:r>
          </w:p>
        </w:tc>
        <w:tc>
          <w:tcPr>
            <w:tcW w:w="0" w:type="auto"/>
            <w:hideMark/>
          </w:tcPr>
          <w:p w14:paraId="2307C6E1" w14:textId="77777777" w:rsidR="00964D93" w:rsidRPr="00964D93" w:rsidRDefault="00964D93" w:rsidP="00964D93">
            <w:pPr>
              <w:rPr>
                <w:sz w:val="26"/>
                <w:szCs w:val="26"/>
              </w:rPr>
            </w:pPr>
            <w:r w:rsidRPr="00964D93">
              <w:rPr>
                <w:sz w:val="26"/>
                <w:szCs w:val="26"/>
              </w:rPr>
              <w:t>interface serial0/3/0</w:t>
            </w:r>
          </w:p>
        </w:tc>
      </w:tr>
      <w:tr w:rsidR="00964D93" w:rsidRPr="00964D93" w14:paraId="1E8529E6" w14:textId="77777777" w:rsidTr="00F623CF">
        <w:tc>
          <w:tcPr>
            <w:tcW w:w="0" w:type="auto"/>
            <w:hideMark/>
          </w:tcPr>
          <w:p w14:paraId="59586AEA" w14:textId="77777777" w:rsidR="00964D93" w:rsidRPr="00964D93" w:rsidRDefault="00964D93" w:rsidP="00964D93">
            <w:pPr>
              <w:rPr>
                <w:sz w:val="26"/>
                <w:szCs w:val="26"/>
              </w:rPr>
            </w:pPr>
            <w:r w:rsidRPr="00964D93">
              <w:rPr>
                <w:sz w:val="26"/>
                <w:szCs w:val="26"/>
              </w:rPr>
              <w:t>encapsulation ppp</w:t>
            </w:r>
          </w:p>
        </w:tc>
        <w:tc>
          <w:tcPr>
            <w:tcW w:w="0" w:type="auto"/>
            <w:hideMark/>
          </w:tcPr>
          <w:p w14:paraId="300A8460" w14:textId="77777777" w:rsidR="00964D93" w:rsidRPr="00964D93" w:rsidRDefault="00964D93" w:rsidP="00964D93">
            <w:pPr>
              <w:rPr>
                <w:sz w:val="26"/>
                <w:szCs w:val="26"/>
              </w:rPr>
            </w:pPr>
            <w:r w:rsidRPr="00964D93">
              <w:rPr>
                <w:sz w:val="26"/>
                <w:szCs w:val="26"/>
              </w:rPr>
              <w:t>encapsulation ppp</w:t>
            </w:r>
          </w:p>
        </w:tc>
      </w:tr>
      <w:tr w:rsidR="00964D93" w:rsidRPr="00964D93" w14:paraId="0B8AA4E0" w14:textId="77777777" w:rsidTr="00F623CF">
        <w:tc>
          <w:tcPr>
            <w:tcW w:w="0" w:type="auto"/>
            <w:hideMark/>
          </w:tcPr>
          <w:p w14:paraId="75A519EB" w14:textId="77777777" w:rsidR="00964D93" w:rsidRPr="00964D93" w:rsidRDefault="00964D93" w:rsidP="00964D93">
            <w:pPr>
              <w:rPr>
                <w:sz w:val="26"/>
                <w:szCs w:val="26"/>
              </w:rPr>
            </w:pPr>
            <w:r w:rsidRPr="00964D93">
              <w:rPr>
                <w:sz w:val="26"/>
                <w:szCs w:val="26"/>
              </w:rPr>
              <w:t>ppp authentication pap</w:t>
            </w:r>
          </w:p>
        </w:tc>
        <w:tc>
          <w:tcPr>
            <w:tcW w:w="0" w:type="auto"/>
            <w:hideMark/>
          </w:tcPr>
          <w:p w14:paraId="59E04381" w14:textId="77777777" w:rsidR="00964D93" w:rsidRPr="00964D93" w:rsidRDefault="00964D93" w:rsidP="00964D93">
            <w:pPr>
              <w:rPr>
                <w:sz w:val="26"/>
                <w:szCs w:val="26"/>
              </w:rPr>
            </w:pPr>
            <w:r w:rsidRPr="00964D93">
              <w:rPr>
                <w:sz w:val="26"/>
                <w:szCs w:val="26"/>
              </w:rPr>
              <w:t>ppp authentication pap</w:t>
            </w:r>
          </w:p>
        </w:tc>
      </w:tr>
      <w:tr w:rsidR="00964D93" w:rsidRPr="00964D93" w14:paraId="47B4CC77" w14:textId="77777777" w:rsidTr="00F623CF">
        <w:tc>
          <w:tcPr>
            <w:tcW w:w="0" w:type="auto"/>
            <w:hideMark/>
          </w:tcPr>
          <w:p w14:paraId="60E3E643" w14:textId="77777777" w:rsidR="00964D93" w:rsidRPr="00964D93" w:rsidRDefault="00964D93" w:rsidP="00964D93">
            <w:pPr>
              <w:rPr>
                <w:sz w:val="26"/>
                <w:szCs w:val="26"/>
              </w:rPr>
            </w:pPr>
            <w:r w:rsidRPr="00964D93">
              <w:rPr>
                <w:sz w:val="26"/>
                <w:szCs w:val="26"/>
              </w:rPr>
              <w:t>ppp pap sent-username admin01 password cisco</w:t>
            </w:r>
          </w:p>
        </w:tc>
        <w:tc>
          <w:tcPr>
            <w:tcW w:w="0" w:type="auto"/>
            <w:hideMark/>
          </w:tcPr>
          <w:p w14:paraId="22057DB8" w14:textId="77777777" w:rsidR="00964D93" w:rsidRPr="00964D93" w:rsidRDefault="00964D93" w:rsidP="00964D93">
            <w:pPr>
              <w:rPr>
                <w:sz w:val="26"/>
                <w:szCs w:val="26"/>
              </w:rPr>
            </w:pPr>
            <w:r w:rsidRPr="00964D93">
              <w:rPr>
                <w:sz w:val="26"/>
                <w:szCs w:val="26"/>
              </w:rPr>
              <w:t>ppp pap sent-username admin password cisco</w:t>
            </w:r>
          </w:p>
        </w:tc>
      </w:tr>
      <w:tr w:rsidR="00964D93" w:rsidRPr="00964D93" w14:paraId="4138973A" w14:textId="77777777" w:rsidTr="00F623CF">
        <w:tc>
          <w:tcPr>
            <w:tcW w:w="0" w:type="auto"/>
            <w:hideMark/>
          </w:tcPr>
          <w:p w14:paraId="7E14DC26" w14:textId="77777777" w:rsidR="00964D93" w:rsidRPr="00964D93" w:rsidRDefault="00964D93" w:rsidP="00964D93">
            <w:pPr>
              <w:rPr>
                <w:sz w:val="26"/>
                <w:szCs w:val="26"/>
              </w:rPr>
            </w:pPr>
            <w:r w:rsidRPr="00964D93">
              <w:rPr>
                <w:sz w:val="26"/>
                <w:szCs w:val="26"/>
              </w:rPr>
              <w:t>no shutdown</w:t>
            </w:r>
          </w:p>
        </w:tc>
        <w:tc>
          <w:tcPr>
            <w:tcW w:w="0" w:type="auto"/>
            <w:hideMark/>
          </w:tcPr>
          <w:p w14:paraId="014EA5BB" w14:textId="77777777" w:rsidR="00964D93" w:rsidRPr="00964D93" w:rsidRDefault="00964D93" w:rsidP="00964D93">
            <w:pPr>
              <w:rPr>
                <w:sz w:val="26"/>
                <w:szCs w:val="26"/>
              </w:rPr>
            </w:pPr>
            <w:r w:rsidRPr="00964D93">
              <w:rPr>
                <w:sz w:val="26"/>
                <w:szCs w:val="26"/>
              </w:rPr>
              <w:t>no shutdown</w:t>
            </w:r>
          </w:p>
        </w:tc>
      </w:tr>
    </w:tbl>
    <w:p w14:paraId="281D4CF9" w14:textId="77777777" w:rsidR="00964D93" w:rsidRPr="00056B3F" w:rsidRDefault="00964D93" w:rsidP="00056B3F">
      <w:pPr>
        <w:pStyle w:val="Nidungvnbn"/>
      </w:pPr>
    </w:p>
    <w:p w14:paraId="4EACCE65" w14:textId="77777777" w:rsidR="00056B3F" w:rsidRPr="00056B3F" w:rsidRDefault="00056B3F" w:rsidP="00056B3F">
      <w:pPr>
        <w:pStyle w:val="Nidungvnbn"/>
      </w:pPr>
      <w:r w:rsidRPr="00056B3F">
        <w:t>Trên router R6, người dùng có tên admin và mật khẩu cisco được tạo ra. Giao diện Serial Se0/3/0 được cấu hình để sử dụng PPP, đồng thời bật cơ chế xác thực PAP bằng lệnh ppp authentication pap. Tiếp theo, lệnh ppp pap sent-username admin01 password cisco cho phép R6 gửi tên người dùng và mật khẩu khi thực hiện xác thực ngược lại với R7.</w:t>
      </w:r>
    </w:p>
    <w:p w14:paraId="5676C977" w14:textId="77777777" w:rsidR="00056B3F" w:rsidRPr="00056B3F" w:rsidRDefault="00056B3F" w:rsidP="00056B3F">
      <w:pPr>
        <w:pStyle w:val="Nidungvnbn"/>
      </w:pPr>
      <w:r w:rsidRPr="00056B3F">
        <w:lastRenderedPageBreak/>
        <w:t>Tương tự, trên router R7, một người dùng có tên admin01 và mật khẩu cisco được cấu hình. Trên giao diện Serial Se0/3/0, PPP được bật kèm theo xác thực PAP. R7 sử dụng lệnh ppp pap sent-username admin password cisco để xác thực với thông tin mà R6 yêu cầu.</w:t>
      </w:r>
    </w:p>
    <w:p w14:paraId="261BACBA" w14:textId="77777777" w:rsidR="00056B3F" w:rsidRPr="00056B3F" w:rsidRDefault="00056B3F" w:rsidP="00056B3F">
      <w:pPr>
        <w:pStyle w:val="Nidungvnbn"/>
      </w:pPr>
      <w:r w:rsidRPr="00056B3F">
        <w:t>Sau khi cấu hình, để kiểm tra trạng thái kết nối, người dùng có thể sử dụng các lệnh sau:</w:t>
      </w:r>
    </w:p>
    <w:p w14:paraId="55BBC278" w14:textId="22852D98" w:rsidR="003B77E5" w:rsidRDefault="00056B3F">
      <w:pPr>
        <w:pStyle w:val="Nidungvnbn"/>
        <w:numPr>
          <w:ilvl w:val="0"/>
          <w:numId w:val="4"/>
        </w:numPr>
      </w:pPr>
      <w:r w:rsidRPr="00056B3F">
        <w:t>show interface serial0/3/0: Kiểm tra trạng thái vật lý và giao thức (Status và Protocol phải ở trạng thái "up").</w:t>
      </w:r>
    </w:p>
    <w:p w14:paraId="7E0CE381" w14:textId="4F80D475" w:rsidR="00C5304C" w:rsidRDefault="001F4407" w:rsidP="001F4407">
      <w:pPr>
        <w:jc w:val="both"/>
      </w:pPr>
      <w:r w:rsidRPr="001F4407">
        <w:rPr>
          <w:noProof/>
        </w:rPr>
        <w:drawing>
          <wp:inline distT="0" distB="0" distL="0" distR="0" wp14:anchorId="24FC8BAE" wp14:editId="6AD94611">
            <wp:extent cx="5975528" cy="2918460"/>
            <wp:effectExtent l="0" t="0" r="6350" b="0"/>
            <wp:docPr id="97024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46661" name=""/>
                    <pic:cNvPicPr/>
                  </pic:nvPicPr>
                  <pic:blipFill rotWithShape="1">
                    <a:blip r:embed="rId15"/>
                    <a:srcRect r="3811"/>
                    <a:stretch/>
                  </pic:blipFill>
                  <pic:spPr bwMode="auto">
                    <a:xfrm>
                      <a:off x="0" y="0"/>
                      <a:ext cx="5996060" cy="2928488"/>
                    </a:xfrm>
                    <a:prstGeom prst="rect">
                      <a:avLst/>
                    </a:prstGeom>
                    <a:ln>
                      <a:noFill/>
                    </a:ln>
                    <a:extLst>
                      <a:ext uri="{53640926-AAD7-44D8-BBD7-CCE9431645EC}">
                        <a14:shadowObscured xmlns:a14="http://schemas.microsoft.com/office/drawing/2010/main"/>
                      </a:ext>
                    </a:extLst>
                  </pic:spPr>
                </pic:pic>
              </a:graphicData>
            </a:graphic>
          </wp:inline>
        </w:drawing>
      </w:r>
    </w:p>
    <w:p w14:paraId="2D1D86D9" w14:textId="76907082" w:rsidR="00C5304C" w:rsidRPr="00056B3F" w:rsidRDefault="00C5304C" w:rsidP="00446FC4">
      <w:pPr>
        <w:pStyle w:val="Hnh"/>
      </w:pPr>
      <w:bookmarkStart w:id="65" w:name="_Toc198067176"/>
      <w:r>
        <w:t>Hình 4.</w:t>
      </w:r>
      <w:r w:rsidR="00666598">
        <w:t>1</w:t>
      </w:r>
      <w:r>
        <w:t xml:space="preserve"> Kết quả trạng thái cổng serial trên R6 và R7</w:t>
      </w:r>
      <w:bookmarkEnd w:id="65"/>
    </w:p>
    <w:p w14:paraId="31FFAFB9" w14:textId="77777777" w:rsidR="00056B3F" w:rsidRPr="00056B3F" w:rsidRDefault="00056B3F">
      <w:pPr>
        <w:pStyle w:val="Nidungvnbn"/>
        <w:numPr>
          <w:ilvl w:val="0"/>
          <w:numId w:val="4"/>
        </w:numPr>
      </w:pPr>
      <w:r w:rsidRPr="00056B3F">
        <w:t>show ip interface brief: Kiểm tra toàn bộ địa chỉ IP và trạng thái của các interface.</w:t>
      </w:r>
    </w:p>
    <w:p w14:paraId="633B7319" w14:textId="1E61AFB0" w:rsidR="00C5304C" w:rsidRDefault="00056B3F">
      <w:pPr>
        <w:pStyle w:val="Nidungvnbn"/>
        <w:numPr>
          <w:ilvl w:val="0"/>
          <w:numId w:val="4"/>
        </w:numPr>
      </w:pPr>
      <w:r w:rsidRPr="00056B3F">
        <w:t xml:space="preserve">ping &lt;địa chỉ IP </w:t>
      </w:r>
      <w:r w:rsidR="00E81311">
        <w:t>đích</w:t>
      </w:r>
      <w:r w:rsidRPr="00056B3F">
        <w:t>&gt;: Kiểm tra khả năng liên lạc giữa hai router, xác nhận rằng kết nối PPP đã thiết lập thành công.</w:t>
      </w:r>
      <w:r w:rsidR="003B77E5">
        <w:t xml:space="preserve"> </w:t>
      </w:r>
      <w:r w:rsidR="00860971">
        <w:t>Ta t</w:t>
      </w:r>
      <w:r w:rsidR="003B77E5">
        <w:t xml:space="preserve">hực hiện ping </w:t>
      </w:r>
      <w:r w:rsidR="00860971">
        <w:t xml:space="preserve">địa chỉ ip đã cấu hình </w:t>
      </w:r>
      <w:r w:rsidR="003B77E5">
        <w:t>từ router R6 đến R7</w:t>
      </w:r>
      <w:r w:rsidR="00C5304C">
        <w:t xml:space="preserve"> và kiểm tra kết quả</w:t>
      </w:r>
      <w:r w:rsidR="00860971">
        <w:t>:</w:t>
      </w:r>
    </w:p>
    <w:p w14:paraId="268D4264" w14:textId="238D5B1A" w:rsidR="00C5304C" w:rsidRDefault="00C5304C" w:rsidP="00C5304C">
      <w:pPr>
        <w:pStyle w:val="Nidungvnbn"/>
        <w:ind w:left="720" w:firstLine="0"/>
      </w:pPr>
      <w:r w:rsidRPr="00C5304C">
        <w:rPr>
          <w:noProof/>
        </w:rPr>
        <w:drawing>
          <wp:inline distT="0" distB="0" distL="0" distR="0" wp14:anchorId="00ECBE1B" wp14:editId="1DA778F1">
            <wp:extent cx="4827770" cy="891540"/>
            <wp:effectExtent l="0" t="0" r="0" b="3810"/>
            <wp:docPr id="139341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16967" name=""/>
                    <pic:cNvPicPr/>
                  </pic:nvPicPr>
                  <pic:blipFill>
                    <a:blip r:embed="rId16"/>
                    <a:stretch>
                      <a:fillRect/>
                    </a:stretch>
                  </pic:blipFill>
                  <pic:spPr>
                    <a:xfrm>
                      <a:off x="0" y="0"/>
                      <a:ext cx="4855535" cy="896667"/>
                    </a:xfrm>
                    <a:prstGeom prst="rect">
                      <a:avLst/>
                    </a:prstGeom>
                  </pic:spPr>
                </pic:pic>
              </a:graphicData>
            </a:graphic>
          </wp:inline>
        </w:drawing>
      </w:r>
    </w:p>
    <w:p w14:paraId="3B07244D" w14:textId="1329E25D" w:rsidR="003B77E5" w:rsidRPr="00E05424" w:rsidRDefault="00C5304C" w:rsidP="00446FC4">
      <w:pPr>
        <w:pStyle w:val="Hnh"/>
      </w:pPr>
      <w:bookmarkStart w:id="66" w:name="_Toc198067177"/>
      <w:r>
        <w:t>Hình 4.</w:t>
      </w:r>
      <w:r w:rsidR="00666598">
        <w:t>2</w:t>
      </w:r>
      <w:r>
        <w:t xml:space="preserve"> Kết quả ping từ R6 đến R7 sau khi thiết lập PAP</w:t>
      </w:r>
      <w:bookmarkEnd w:id="66"/>
    </w:p>
    <w:p w14:paraId="394D2247" w14:textId="43CF1047" w:rsidR="009B53F8" w:rsidRDefault="00827E5C" w:rsidP="009B53F8">
      <w:pPr>
        <w:pStyle w:val="Heading3"/>
      </w:pPr>
      <w:bookmarkStart w:id="67" w:name="_Toc198046794"/>
      <w:r>
        <w:lastRenderedPageBreak/>
        <w:t>Xác thực CHAP</w:t>
      </w:r>
      <w:bookmarkEnd w:id="67"/>
    </w:p>
    <w:p w14:paraId="76F85E5B" w14:textId="7B502D95" w:rsidR="00657DE1" w:rsidRPr="00657DE1" w:rsidRDefault="00657DE1" w:rsidP="00657DE1">
      <w:pPr>
        <w:pStyle w:val="Nidungvnbn"/>
      </w:pPr>
      <w:r w:rsidRPr="00657DE1">
        <w:t>Đối với kết nối giữa R7 và R8, giao thức xác thực CHAP  được sử dụng nhằm tăng cường tính bảo mật trong quá trình xác thực. Khác với PAP, CHAP sử dụng cơ chế thách thức-ngắt quãng (challenge handshake), điều này giúp bảo vệ mật khẩu trong quá trình xác thực, vì mật khẩu không được truyền qua mạng dưới dạng rõ ràng. CHAP yêu cầu một quá trình xác thực lặp đi lặp lại trong suốt phiên làm việc, làm cho nó an toàn hơn so với PAP.</w:t>
      </w:r>
    </w:p>
    <w:p w14:paraId="3148D33A" w14:textId="77777777" w:rsidR="00657DE1" w:rsidRPr="00657DE1" w:rsidRDefault="00657DE1" w:rsidP="00657DE1">
      <w:pPr>
        <w:pStyle w:val="Nidungvnbn"/>
      </w:pPr>
      <w:r w:rsidRPr="00657DE1">
        <w:t>Trên R7, một người dùng có tên R8 và mật khẩu cisco được tạo ra. Tại giao diện Se0/3/1, giao thức đóng gói PPP được cấu hình, cùng với xác thực CHAP thông qua lệnh ppp authentication chap. Khác với PAP, khi cấu hình CHAP, không cần chỉ định tên người dùng để gửi đi, vì CHAP sẽ tự động sử dụng tên máy chủ (hostname) của router làm tên người dùng để thực hiện xác thực. Do đó, tên máy chủ của R7 phải khớp với tên người dùng đã cấu hình trên R8.</w:t>
      </w:r>
    </w:p>
    <w:p w14:paraId="51DC2FD0" w14:textId="77777777" w:rsidR="00657DE1" w:rsidRDefault="00657DE1" w:rsidP="00657DE1">
      <w:pPr>
        <w:pStyle w:val="Nidungvnbn"/>
      </w:pPr>
      <w:r w:rsidRPr="00657DE1">
        <w:t>Tương tự, trên R8, người dùng R7 với mật khẩu cisco được khai báo, đảm bảo rằng quá trình xác thực sẽ diễn ra chính xác và an toàn giữa hai router. Giao diện Se0/3/1 của R8 được cấu hình với PPP và xác thực CHAP, giống như trên R7.</w:t>
      </w:r>
    </w:p>
    <w:p w14:paraId="1D7BCED0" w14:textId="305122C1" w:rsidR="000011FF" w:rsidRDefault="000011FF" w:rsidP="00133CE6">
      <w:pPr>
        <w:pStyle w:val="Caption"/>
      </w:pPr>
      <w:bookmarkStart w:id="68" w:name="_Toc197887519"/>
      <w:bookmarkStart w:id="69" w:name="_Toc198067215"/>
      <w:r>
        <w:t>Bảng 4.2</w:t>
      </w:r>
      <w:r w:rsidR="00DE132D" w:rsidRPr="00DE132D">
        <w:t xml:space="preserve"> </w:t>
      </w:r>
      <w:r w:rsidR="00DE132D">
        <w:t>Lệnh cấu hình CHAP trên R7 và R8</w:t>
      </w:r>
      <w:bookmarkEnd w:id="68"/>
      <w:bookmarkEnd w:id="69"/>
    </w:p>
    <w:tbl>
      <w:tblPr>
        <w:tblStyle w:val="TableGrid"/>
        <w:tblW w:w="0" w:type="auto"/>
        <w:jc w:val="center"/>
        <w:tblLook w:val="04A0" w:firstRow="1" w:lastRow="0" w:firstColumn="1" w:lastColumn="0" w:noHBand="0" w:noVBand="1"/>
      </w:tblPr>
      <w:tblGrid>
        <w:gridCol w:w="2852"/>
        <w:gridCol w:w="2852"/>
      </w:tblGrid>
      <w:tr w:rsidR="00657DE1" w:rsidRPr="00657DE1" w14:paraId="09034A28" w14:textId="77777777" w:rsidTr="00657DE1">
        <w:trPr>
          <w:jc w:val="center"/>
        </w:trPr>
        <w:tc>
          <w:tcPr>
            <w:tcW w:w="0" w:type="auto"/>
            <w:hideMark/>
          </w:tcPr>
          <w:p w14:paraId="5F82A95F" w14:textId="77777777" w:rsidR="00657DE1" w:rsidRPr="00657DE1" w:rsidRDefault="00657DE1" w:rsidP="00657DE1">
            <w:pPr>
              <w:jc w:val="center"/>
              <w:rPr>
                <w:b/>
                <w:bCs/>
                <w:sz w:val="26"/>
                <w:szCs w:val="26"/>
              </w:rPr>
            </w:pPr>
            <w:r w:rsidRPr="00657DE1">
              <w:rPr>
                <w:b/>
                <w:bCs/>
                <w:sz w:val="26"/>
                <w:szCs w:val="26"/>
              </w:rPr>
              <w:t>R7</w:t>
            </w:r>
          </w:p>
        </w:tc>
        <w:tc>
          <w:tcPr>
            <w:tcW w:w="0" w:type="auto"/>
            <w:hideMark/>
          </w:tcPr>
          <w:p w14:paraId="32A89906" w14:textId="77777777" w:rsidR="00657DE1" w:rsidRPr="00657DE1" w:rsidRDefault="00657DE1" w:rsidP="00657DE1">
            <w:pPr>
              <w:jc w:val="center"/>
              <w:rPr>
                <w:b/>
                <w:bCs/>
                <w:sz w:val="26"/>
                <w:szCs w:val="26"/>
              </w:rPr>
            </w:pPr>
            <w:r w:rsidRPr="00657DE1">
              <w:rPr>
                <w:b/>
                <w:bCs/>
                <w:sz w:val="26"/>
                <w:szCs w:val="26"/>
              </w:rPr>
              <w:t>R8</w:t>
            </w:r>
          </w:p>
        </w:tc>
      </w:tr>
      <w:tr w:rsidR="00657DE1" w:rsidRPr="00657DE1" w14:paraId="0E8F5F4D" w14:textId="77777777" w:rsidTr="00657DE1">
        <w:trPr>
          <w:jc w:val="center"/>
        </w:trPr>
        <w:tc>
          <w:tcPr>
            <w:tcW w:w="0" w:type="auto"/>
            <w:hideMark/>
          </w:tcPr>
          <w:p w14:paraId="5E40A53D" w14:textId="77777777" w:rsidR="00657DE1" w:rsidRPr="00657DE1" w:rsidRDefault="00657DE1" w:rsidP="00657DE1">
            <w:pPr>
              <w:rPr>
                <w:sz w:val="26"/>
                <w:szCs w:val="26"/>
              </w:rPr>
            </w:pPr>
            <w:r w:rsidRPr="00657DE1">
              <w:rPr>
                <w:sz w:val="26"/>
                <w:szCs w:val="26"/>
              </w:rPr>
              <w:t>enable</w:t>
            </w:r>
          </w:p>
        </w:tc>
        <w:tc>
          <w:tcPr>
            <w:tcW w:w="0" w:type="auto"/>
            <w:hideMark/>
          </w:tcPr>
          <w:p w14:paraId="711004A7" w14:textId="77777777" w:rsidR="00657DE1" w:rsidRPr="00657DE1" w:rsidRDefault="00657DE1" w:rsidP="00657DE1">
            <w:pPr>
              <w:rPr>
                <w:sz w:val="26"/>
                <w:szCs w:val="26"/>
              </w:rPr>
            </w:pPr>
            <w:r w:rsidRPr="00657DE1">
              <w:rPr>
                <w:sz w:val="26"/>
                <w:szCs w:val="26"/>
              </w:rPr>
              <w:t>enable</w:t>
            </w:r>
          </w:p>
        </w:tc>
      </w:tr>
      <w:tr w:rsidR="00657DE1" w:rsidRPr="00657DE1" w14:paraId="2158F93B" w14:textId="77777777" w:rsidTr="00657DE1">
        <w:trPr>
          <w:jc w:val="center"/>
        </w:trPr>
        <w:tc>
          <w:tcPr>
            <w:tcW w:w="0" w:type="auto"/>
            <w:hideMark/>
          </w:tcPr>
          <w:p w14:paraId="2D47BE5A" w14:textId="77777777" w:rsidR="00657DE1" w:rsidRPr="00657DE1" w:rsidRDefault="00657DE1" w:rsidP="00657DE1">
            <w:pPr>
              <w:rPr>
                <w:sz w:val="26"/>
                <w:szCs w:val="26"/>
              </w:rPr>
            </w:pPr>
            <w:r w:rsidRPr="00657DE1">
              <w:rPr>
                <w:sz w:val="26"/>
                <w:szCs w:val="26"/>
              </w:rPr>
              <w:t>configure terminal</w:t>
            </w:r>
          </w:p>
        </w:tc>
        <w:tc>
          <w:tcPr>
            <w:tcW w:w="0" w:type="auto"/>
            <w:hideMark/>
          </w:tcPr>
          <w:p w14:paraId="345E5112" w14:textId="77777777" w:rsidR="00657DE1" w:rsidRPr="00657DE1" w:rsidRDefault="00657DE1" w:rsidP="00657DE1">
            <w:pPr>
              <w:rPr>
                <w:sz w:val="26"/>
                <w:szCs w:val="26"/>
              </w:rPr>
            </w:pPr>
            <w:r w:rsidRPr="00657DE1">
              <w:rPr>
                <w:sz w:val="26"/>
                <w:szCs w:val="26"/>
              </w:rPr>
              <w:t>configure terminal</w:t>
            </w:r>
          </w:p>
        </w:tc>
      </w:tr>
      <w:tr w:rsidR="00657DE1" w:rsidRPr="00657DE1" w14:paraId="1018422B" w14:textId="77777777" w:rsidTr="00657DE1">
        <w:trPr>
          <w:jc w:val="center"/>
        </w:trPr>
        <w:tc>
          <w:tcPr>
            <w:tcW w:w="0" w:type="auto"/>
            <w:hideMark/>
          </w:tcPr>
          <w:p w14:paraId="6D5E102B" w14:textId="77777777" w:rsidR="00657DE1" w:rsidRPr="00657DE1" w:rsidRDefault="00657DE1" w:rsidP="00657DE1">
            <w:pPr>
              <w:rPr>
                <w:sz w:val="26"/>
                <w:szCs w:val="26"/>
              </w:rPr>
            </w:pPr>
            <w:r w:rsidRPr="00657DE1">
              <w:rPr>
                <w:sz w:val="26"/>
                <w:szCs w:val="26"/>
              </w:rPr>
              <w:t>username R8 secret cisco</w:t>
            </w:r>
          </w:p>
        </w:tc>
        <w:tc>
          <w:tcPr>
            <w:tcW w:w="0" w:type="auto"/>
            <w:hideMark/>
          </w:tcPr>
          <w:p w14:paraId="4C9F2341" w14:textId="77777777" w:rsidR="00657DE1" w:rsidRPr="00657DE1" w:rsidRDefault="00657DE1" w:rsidP="00657DE1">
            <w:pPr>
              <w:rPr>
                <w:sz w:val="26"/>
                <w:szCs w:val="26"/>
              </w:rPr>
            </w:pPr>
            <w:r w:rsidRPr="00657DE1">
              <w:rPr>
                <w:sz w:val="26"/>
                <w:szCs w:val="26"/>
              </w:rPr>
              <w:t>username R7 secret cisco</w:t>
            </w:r>
          </w:p>
        </w:tc>
      </w:tr>
      <w:tr w:rsidR="00657DE1" w:rsidRPr="00657DE1" w14:paraId="20AA029D" w14:textId="77777777" w:rsidTr="00657DE1">
        <w:trPr>
          <w:jc w:val="center"/>
        </w:trPr>
        <w:tc>
          <w:tcPr>
            <w:tcW w:w="0" w:type="auto"/>
            <w:hideMark/>
          </w:tcPr>
          <w:p w14:paraId="0DAF1F06" w14:textId="77777777" w:rsidR="00657DE1" w:rsidRPr="00657DE1" w:rsidRDefault="00657DE1" w:rsidP="00657DE1">
            <w:pPr>
              <w:rPr>
                <w:sz w:val="26"/>
                <w:szCs w:val="26"/>
              </w:rPr>
            </w:pPr>
            <w:r w:rsidRPr="00657DE1">
              <w:rPr>
                <w:sz w:val="26"/>
                <w:szCs w:val="26"/>
              </w:rPr>
              <w:t>interface serial0/3/1</w:t>
            </w:r>
          </w:p>
        </w:tc>
        <w:tc>
          <w:tcPr>
            <w:tcW w:w="0" w:type="auto"/>
            <w:hideMark/>
          </w:tcPr>
          <w:p w14:paraId="1245F3E3" w14:textId="77777777" w:rsidR="00657DE1" w:rsidRPr="00657DE1" w:rsidRDefault="00657DE1" w:rsidP="00657DE1">
            <w:pPr>
              <w:rPr>
                <w:sz w:val="26"/>
                <w:szCs w:val="26"/>
              </w:rPr>
            </w:pPr>
            <w:r w:rsidRPr="00657DE1">
              <w:rPr>
                <w:sz w:val="26"/>
                <w:szCs w:val="26"/>
              </w:rPr>
              <w:t>interface serial0/3/1</w:t>
            </w:r>
          </w:p>
        </w:tc>
      </w:tr>
      <w:tr w:rsidR="00657DE1" w:rsidRPr="00657DE1" w14:paraId="56E9D83E" w14:textId="77777777" w:rsidTr="00657DE1">
        <w:trPr>
          <w:jc w:val="center"/>
        </w:trPr>
        <w:tc>
          <w:tcPr>
            <w:tcW w:w="0" w:type="auto"/>
            <w:hideMark/>
          </w:tcPr>
          <w:p w14:paraId="35330EE3" w14:textId="77777777" w:rsidR="00657DE1" w:rsidRPr="00657DE1" w:rsidRDefault="00657DE1" w:rsidP="00657DE1">
            <w:pPr>
              <w:rPr>
                <w:sz w:val="26"/>
                <w:szCs w:val="26"/>
              </w:rPr>
            </w:pPr>
            <w:r w:rsidRPr="00657DE1">
              <w:rPr>
                <w:sz w:val="26"/>
                <w:szCs w:val="26"/>
              </w:rPr>
              <w:t>encapsulation ppp</w:t>
            </w:r>
          </w:p>
        </w:tc>
        <w:tc>
          <w:tcPr>
            <w:tcW w:w="0" w:type="auto"/>
            <w:hideMark/>
          </w:tcPr>
          <w:p w14:paraId="02CEE9BE" w14:textId="77777777" w:rsidR="00657DE1" w:rsidRPr="00657DE1" w:rsidRDefault="00657DE1" w:rsidP="00657DE1">
            <w:pPr>
              <w:rPr>
                <w:sz w:val="26"/>
                <w:szCs w:val="26"/>
              </w:rPr>
            </w:pPr>
            <w:r w:rsidRPr="00657DE1">
              <w:rPr>
                <w:sz w:val="26"/>
                <w:szCs w:val="26"/>
              </w:rPr>
              <w:t>encapsulation ppp</w:t>
            </w:r>
          </w:p>
        </w:tc>
      </w:tr>
      <w:tr w:rsidR="00657DE1" w:rsidRPr="00657DE1" w14:paraId="0D30FDA6" w14:textId="77777777" w:rsidTr="00657DE1">
        <w:trPr>
          <w:jc w:val="center"/>
        </w:trPr>
        <w:tc>
          <w:tcPr>
            <w:tcW w:w="0" w:type="auto"/>
            <w:hideMark/>
          </w:tcPr>
          <w:p w14:paraId="6419A188" w14:textId="77777777" w:rsidR="00657DE1" w:rsidRPr="00657DE1" w:rsidRDefault="00657DE1" w:rsidP="00657DE1">
            <w:pPr>
              <w:rPr>
                <w:sz w:val="26"/>
                <w:szCs w:val="26"/>
              </w:rPr>
            </w:pPr>
            <w:r w:rsidRPr="00657DE1">
              <w:rPr>
                <w:sz w:val="26"/>
                <w:szCs w:val="26"/>
              </w:rPr>
              <w:t>ppp authentication chap</w:t>
            </w:r>
          </w:p>
        </w:tc>
        <w:tc>
          <w:tcPr>
            <w:tcW w:w="0" w:type="auto"/>
            <w:hideMark/>
          </w:tcPr>
          <w:p w14:paraId="4656DB89" w14:textId="77777777" w:rsidR="00657DE1" w:rsidRPr="00657DE1" w:rsidRDefault="00657DE1" w:rsidP="00657DE1">
            <w:pPr>
              <w:rPr>
                <w:sz w:val="26"/>
                <w:szCs w:val="26"/>
              </w:rPr>
            </w:pPr>
            <w:r w:rsidRPr="00657DE1">
              <w:rPr>
                <w:sz w:val="26"/>
                <w:szCs w:val="26"/>
              </w:rPr>
              <w:t>ppp authentication chap</w:t>
            </w:r>
          </w:p>
        </w:tc>
      </w:tr>
      <w:tr w:rsidR="00657DE1" w:rsidRPr="00657DE1" w14:paraId="328E51EE" w14:textId="77777777" w:rsidTr="00657DE1">
        <w:trPr>
          <w:jc w:val="center"/>
        </w:trPr>
        <w:tc>
          <w:tcPr>
            <w:tcW w:w="0" w:type="auto"/>
            <w:hideMark/>
          </w:tcPr>
          <w:p w14:paraId="2B7F8BD8" w14:textId="77777777" w:rsidR="00657DE1" w:rsidRPr="00657DE1" w:rsidRDefault="00657DE1" w:rsidP="00657DE1">
            <w:pPr>
              <w:rPr>
                <w:sz w:val="26"/>
                <w:szCs w:val="26"/>
              </w:rPr>
            </w:pPr>
            <w:r w:rsidRPr="00657DE1">
              <w:rPr>
                <w:sz w:val="26"/>
                <w:szCs w:val="26"/>
              </w:rPr>
              <w:t>no shutdown</w:t>
            </w:r>
          </w:p>
        </w:tc>
        <w:tc>
          <w:tcPr>
            <w:tcW w:w="0" w:type="auto"/>
            <w:hideMark/>
          </w:tcPr>
          <w:p w14:paraId="57249C55" w14:textId="77777777" w:rsidR="00657DE1" w:rsidRPr="00657DE1" w:rsidRDefault="00657DE1" w:rsidP="00657DE1">
            <w:pPr>
              <w:rPr>
                <w:sz w:val="26"/>
                <w:szCs w:val="26"/>
              </w:rPr>
            </w:pPr>
            <w:r w:rsidRPr="00657DE1">
              <w:rPr>
                <w:sz w:val="26"/>
                <w:szCs w:val="26"/>
              </w:rPr>
              <w:t>no shutdown</w:t>
            </w:r>
          </w:p>
        </w:tc>
      </w:tr>
    </w:tbl>
    <w:p w14:paraId="661176A0" w14:textId="77777777" w:rsidR="00657DE1" w:rsidRPr="00657DE1" w:rsidRDefault="00657DE1" w:rsidP="00657DE1">
      <w:pPr>
        <w:pStyle w:val="Nidungvnbn"/>
      </w:pPr>
    </w:p>
    <w:p w14:paraId="07230CF1" w14:textId="77777777" w:rsidR="00657DE1" w:rsidRPr="00657DE1" w:rsidRDefault="00657DE1" w:rsidP="00657DE1">
      <w:pPr>
        <w:pStyle w:val="Nidungvnbn"/>
      </w:pPr>
      <w:r w:rsidRPr="00657DE1">
        <w:lastRenderedPageBreak/>
        <w:t>Sau khi hoàn tất việc cấu hình, các lệnh kiểm tra sau có thể được sử dụng để xác minh kết nối:</w:t>
      </w:r>
    </w:p>
    <w:p w14:paraId="66B42CE0" w14:textId="77777777" w:rsidR="00657DE1" w:rsidRDefault="00657DE1">
      <w:pPr>
        <w:pStyle w:val="Nidungvnbn"/>
        <w:numPr>
          <w:ilvl w:val="0"/>
          <w:numId w:val="5"/>
        </w:numPr>
      </w:pPr>
      <w:r w:rsidRPr="00657DE1">
        <w:t>show interface serial0/3/1: Lệnh này giúp kiểm tra tình trạng vật lý và giao thức trên cả hai router. Status và Protocol phải ở trạng thái "up" để xác nhận kết nối thành công.</w:t>
      </w:r>
    </w:p>
    <w:p w14:paraId="00AE95CE" w14:textId="5E3CE364" w:rsidR="00F02CDA" w:rsidRDefault="00F02CDA" w:rsidP="00F02CDA">
      <w:pPr>
        <w:pStyle w:val="Nidungvnbn"/>
        <w:ind w:left="360" w:firstLine="0"/>
        <w:jc w:val="center"/>
      </w:pPr>
      <w:r w:rsidRPr="00F02CDA">
        <w:rPr>
          <w:noProof/>
        </w:rPr>
        <w:drawing>
          <wp:inline distT="0" distB="0" distL="0" distR="0" wp14:anchorId="5C844147" wp14:editId="3EA0F279">
            <wp:extent cx="5737176" cy="2446020"/>
            <wp:effectExtent l="0" t="0" r="0" b="0"/>
            <wp:docPr id="56304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45233" name=""/>
                    <pic:cNvPicPr/>
                  </pic:nvPicPr>
                  <pic:blipFill rotWithShape="1">
                    <a:blip r:embed="rId17"/>
                    <a:srcRect r="1443" b="4736"/>
                    <a:stretch/>
                  </pic:blipFill>
                  <pic:spPr bwMode="auto">
                    <a:xfrm>
                      <a:off x="0" y="0"/>
                      <a:ext cx="5801203" cy="2473317"/>
                    </a:xfrm>
                    <a:prstGeom prst="rect">
                      <a:avLst/>
                    </a:prstGeom>
                    <a:ln>
                      <a:noFill/>
                    </a:ln>
                    <a:extLst>
                      <a:ext uri="{53640926-AAD7-44D8-BBD7-CCE9431645EC}">
                        <a14:shadowObscured xmlns:a14="http://schemas.microsoft.com/office/drawing/2010/main"/>
                      </a:ext>
                    </a:extLst>
                  </pic:spPr>
                </pic:pic>
              </a:graphicData>
            </a:graphic>
          </wp:inline>
        </w:drawing>
      </w:r>
    </w:p>
    <w:p w14:paraId="59193745" w14:textId="1D9A9FDC" w:rsidR="00F02CDA" w:rsidRPr="00657DE1" w:rsidRDefault="00F02CDA" w:rsidP="00446FC4">
      <w:pPr>
        <w:pStyle w:val="Hnh"/>
      </w:pPr>
      <w:bookmarkStart w:id="70" w:name="_Toc198067178"/>
      <w:r>
        <w:t>Hình 4.</w:t>
      </w:r>
      <w:r w:rsidR="00487DA2">
        <w:t>3</w:t>
      </w:r>
      <w:r>
        <w:t xml:space="preserve"> Kết quả trạng thái cổng serial trên R6 và R7</w:t>
      </w:r>
      <w:bookmarkEnd w:id="70"/>
    </w:p>
    <w:p w14:paraId="04549DDF" w14:textId="046D8067" w:rsidR="00F02CDA" w:rsidRPr="00657DE1" w:rsidRDefault="00657DE1">
      <w:pPr>
        <w:pStyle w:val="Nidungvnbn"/>
        <w:numPr>
          <w:ilvl w:val="0"/>
          <w:numId w:val="5"/>
        </w:numPr>
      </w:pPr>
      <w:r w:rsidRPr="00657DE1">
        <w:t>show ip interface brief: Lệnh này cung cấp thông tin về địa chỉ IP và trạng thái kết nối của các giao diện.</w:t>
      </w:r>
    </w:p>
    <w:p w14:paraId="039EFDCA" w14:textId="77777777" w:rsidR="0097571A" w:rsidRDefault="00657DE1">
      <w:pPr>
        <w:pStyle w:val="Nidungvnbn"/>
        <w:numPr>
          <w:ilvl w:val="0"/>
          <w:numId w:val="4"/>
        </w:numPr>
      </w:pPr>
      <w:r w:rsidRPr="00657DE1">
        <w:t xml:space="preserve">ping &lt;địa chỉ IP </w:t>
      </w:r>
      <w:r w:rsidR="001130EE">
        <w:t>đích</w:t>
      </w:r>
      <w:r w:rsidRPr="00657DE1">
        <w:t>&gt;: Lệnh ping xác nhận rằng dữ liệu có thể truyền qua kết nối PPP đã xác thực CHAP một cách chính xác.</w:t>
      </w:r>
      <w:r w:rsidR="0097571A">
        <w:t xml:space="preserve"> Ta thực hiện ping địa chỉ ip đã cấu hình từ router R6 đến R7 và kiểm tra kết quả:</w:t>
      </w:r>
    </w:p>
    <w:p w14:paraId="6752D409" w14:textId="14A41F4D" w:rsidR="0097571A" w:rsidRDefault="0097571A" w:rsidP="00DB20AD">
      <w:pPr>
        <w:jc w:val="center"/>
      </w:pPr>
      <w:r w:rsidRPr="0097571A">
        <w:rPr>
          <w:noProof/>
        </w:rPr>
        <w:drawing>
          <wp:inline distT="0" distB="0" distL="0" distR="0" wp14:anchorId="77518F22" wp14:editId="58BDDC1B">
            <wp:extent cx="4236720" cy="881415"/>
            <wp:effectExtent l="0" t="0" r="0" b="0"/>
            <wp:docPr id="134848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2437" name=""/>
                    <pic:cNvPicPr/>
                  </pic:nvPicPr>
                  <pic:blipFill>
                    <a:blip r:embed="rId18"/>
                    <a:stretch>
                      <a:fillRect/>
                    </a:stretch>
                  </pic:blipFill>
                  <pic:spPr>
                    <a:xfrm>
                      <a:off x="0" y="0"/>
                      <a:ext cx="4268744" cy="888077"/>
                    </a:xfrm>
                    <a:prstGeom prst="rect">
                      <a:avLst/>
                    </a:prstGeom>
                  </pic:spPr>
                </pic:pic>
              </a:graphicData>
            </a:graphic>
          </wp:inline>
        </w:drawing>
      </w:r>
    </w:p>
    <w:p w14:paraId="31A18727" w14:textId="4BD02ED8" w:rsidR="0097571A" w:rsidRPr="00256266" w:rsidRDefault="0097571A" w:rsidP="00256266">
      <w:pPr>
        <w:pStyle w:val="Hnh"/>
      </w:pPr>
      <w:bookmarkStart w:id="71" w:name="_Toc198067179"/>
      <w:r w:rsidRPr="00256266">
        <w:t>Hình 4.</w:t>
      </w:r>
      <w:r w:rsidR="00487DA2" w:rsidRPr="00256266">
        <w:t>4</w:t>
      </w:r>
      <w:r w:rsidRPr="00256266">
        <w:t xml:space="preserve"> Kết quả trạng ping từ R7 đến R8 sau khi cấu hình CHAP</w:t>
      </w:r>
      <w:bookmarkEnd w:id="71"/>
    </w:p>
    <w:p w14:paraId="7C5FB73E" w14:textId="7E53D1A9" w:rsidR="00657DE1" w:rsidRPr="00657DE1" w:rsidRDefault="00657DE1" w:rsidP="00A17C2B">
      <w:pPr>
        <w:pStyle w:val="Nidungvnbn"/>
      </w:pPr>
      <w:r w:rsidRPr="00DD2F7A">
        <w:t>Khi cấu hình PPP với CHAP, có một số lưu ý quan trọng cần nhớ. Đầu tiên, giao thức đóng gói PPP phải được bật trên cả hai đầu kết nối để hỗ trợ CHAP. Tiếp theo, thông tin người dùng và mật khẩu cần phải khớp giữa hai router. Cuối cùng, với CHAP, tên máy chủ (hostname) của router phải khớp với tên người dùng mà đối tác đã định nghĩa, đảm bảo quá trình xác thực diễn ra chính xác và an toàn.</w:t>
      </w:r>
    </w:p>
    <w:p w14:paraId="2F816384" w14:textId="06FE1883" w:rsidR="00546D2F" w:rsidRDefault="00857673" w:rsidP="00857673">
      <w:pPr>
        <w:pStyle w:val="Heading2"/>
        <w:rPr>
          <w:lang w:val="en-US"/>
        </w:rPr>
      </w:pPr>
      <w:bookmarkStart w:id="72" w:name="_Toc198046795"/>
      <w:r w:rsidRPr="00857673">
        <w:lastRenderedPageBreak/>
        <w:t>Tunneling GRE</w:t>
      </w:r>
      <w:bookmarkEnd w:id="72"/>
    </w:p>
    <w:p w14:paraId="41860259" w14:textId="14B4E8B5" w:rsidR="00A17C2B" w:rsidRPr="00A17C2B" w:rsidRDefault="00A17C2B" w:rsidP="00A17C2B">
      <w:pPr>
        <w:pStyle w:val="Nidungvnbn"/>
      </w:pPr>
      <w:r w:rsidRPr="00A17C2B">
        <w:t>Trong mô hình mạng, GRE được triển khai nhằm tạo kết nối ảo giữa hai router R6 và R8, cho phép truyền dữ liệu giữa các mạng riêng qua một mạng công cộng (WAN). GRE hỗ trợ đóng gói nhiều loại giao thức lớp mạng, do đó rất phù hợp trong các tình huống cần truyền tải dữ liệu giữa hai điểm đầu xa trong mô hình mạng phức tạp.</w:t>
      </w:r>
    </w:p>
    <w:p w14:paraId="4D14F20A" w14:textId="77777777" w:rsidR="00A17C2B" w:rsidRPr="00A17C2B" w:rsidRDefault="00A17C2B" w:rsidP="00A17C2B">
      <w:pPr>
        <w:pStyle w:val="Nidungvnbn"/>
      </w:pPr>
      <w:r w:rsidRPr="00A17C2B">
        <w:t>Để thiết lập đường hầm GRE, địa chỉ mạng riêng 10.10.10.0/30 được sử dụng. R6 được gán địa chỉ IP 10.10.10.1/30 trên Tunnel0, còn R8 có địa chỉ 10.10.10.2/30.</w:t>
      </w:r>
    </w:p>
    <w:p w14:paraId="37963E14" w14:textId="77777777" w:rsidR="00A17C2B" w:rsidRPr="00A17C2B" w:rsidRDefault="00A17C2B" w:rsidP="00A17C2B">
      <w:pPr>
        <w:pStyle w:val="Nidungvnbn"/>
      </w:pPr>
      <w:r w:rsidRPr="00A17C2B">
        <w:t>Trên R6, giao diện Serial0/3/0 được cấu hình địa chỉ IP 200.0.100.2/30 làm địa chỉ nguồn vật lý, đảm bảo khả năng kết nối tới R8 qua mạng WAN. Sau đó, giao diện Tunnel0 được kích hoạt, gán IP 10.10.10.1/30, đồng thời chỉ định địa chỉ nguồn là Serial0/3/0 và địa chỉ đích là 200.0.100.6, tức địa chỉ serial của R8.</w:t>
      </w:r>
    </w:p>
    <w:p w14:paraId="19D853F1" w14:textId="77777777" w:rsidR="00A17C2B" w:rsidRPr="00A17C2B" w:rsidRDefault="00A17C2B" w:rsidP="00A17C2B">
      <w:pPr>
        <w:pStyle w:val="Nidungvnbn"/>
      </w:pPr>
      <w:r w:rsidRPr="00A17C2B">
        <w:t>Trên R8, quá trình cấu hình tương tự được thực hiện. Giao diện Serial0/3/1 mang địa chỉ 200.0.100.6/30, và giao diện Tunnel0 được cấu hình IP 10.10.10.2/30. Địa chỉ nguồn tunnel là Serial0/3/1, còn địa chỉ đích là 200.0.100.2 – tức Serial của R6.</w:t>
      </w:r>
    </w:p>
    <w:p w14:paraId="1B1913C1" w14:textId="77777777" w:rsidR="00A17C2B" w:rsidRDefault="00A17C2B" w:rsidP="00A17C2B">
      <w:pPr>
        <w:pStyle w:val="Nidungvnbn"/>
      </w:pPr>
      <w:r w:rsidRPr="00A17C2B">
        <w:t>Việc cấu hình này cho phép tạo một đường hầm ảo giữa R6 và R8, từ đó các gói dữ liệu có thể được truyền qua tunnel như thể hai thiết bị nằm trong cùng một mạng nội bộ.</w:t>
      </w:r>
    </w:p>
    <w:p w14:paraId="1FC48604" w14:textId="10C0E8B4" w:rsidR="00555D88" w:rsidRDefault="00555D88" w:rsidP="00737D84">
      <w:pPr>
        <w:pStyle w:val="Caption"/>
      </w:pPr>
      <w:bookmarkStart w:id="73" w:name="_Toc197887520"/>
      <w:bookmarkStart w:id="74" w:name="_Toc198067216"/>
      <w:r>
        <w:t>Bảng 4.3 Lệnh cấu hình Tunnel GRE trên R</w:t>
      </w:r>
      <w:r w:rsidR="00245BBC">
        <w:t>6</w:t>
      </w:r>
      <w:r>
        <w:t xml:space="preserve"> và R8</w:t>
      </w:r>
      <w:bookmarkEnd w:id="73"/>
      <w:bookmarkEnd w:id="74"/>
    </w:p>
    <w:tbl>
      <w:tblPr>
        <w:tblStyle w:val="TableGrid"/>
        <w:tblW w:w="0" w:type="auto"/>
        <w:jc w:val="center"/>
        <w:tblLook w:val="04A0" w:firstRow="1" w:lastRow="0" w:firstColumn="1" w:lastColumn="0" w:noHBand="0" w:noVBand="1"/>
      </w:tblPr>
      <w:tblGrid>
        <w:gridCol w:w="4383"/>
        <w:gridCol w:w="4383"/>
      </w:tblGrid>
      <w:tr w:rsidR="00025256" w:rsidRPr="00025256" w14:paraId="5017DE3D" w14:textId="77777777" w:rsidTr="00025256">
        <w:trPr>
          <w:jc w:val="center"/>
        </w:trPr>
        <w:tc>
          <w:tcPr>
            <w:tcW w:w="0" w:type="auto"/>
            <w:hideMark/>
          </w:tcPr>
          <w:p w14:paraId="00D2F951" w14:textId="77777777" w:rsidR="00025256" w:rsidRPr="00025256" w:rsidRDefault="00025256" w:rsidP="00025256">
            <w:pPr>
              <w:jc w:val="center"/>
              <w:rPr>
                <w:b/>
                <w:bCs/>
                <w:sz w:val="26"/>
                <w:szCs w:val="26"/>
              </w:rPr>
            </w:pPr>
            <w:r w:rsidRPr="00025256">
              <w:rPr>
                <w:b/>
                <w:bCs/>
                <w:sz w:val="26"/>
                <w:szCs w:val="26"/>
              </w:rPr>
              <w:t>R6</w:t>
            </w:r>
          </w:p>
        </w:tc>
        <w:tc>
          <w:tcPr>
            <w:tcW w:w="0" w:type="auto"/>
            <w:hideMark/>
          </w:tcPr>
          <w:p w14:paraId="38B342D6" w14:textId="77777777" w:rsidR="00025256" w:rsidRPr="00025256" w:rsidRDefault="00025256" w:rsidP="00025256">
            <w:pPr>
              <w:jc w:val="center"/>
              <w:rPr>
                <w:b/>
                <w:bCs/>
                <w:sz w:val="26"/>
                <w:szCs w:val="26"/>
              </w:rPr>
            </w:pPr>
            <w:r w:rsidRPr="00025256">
              <w:rPr>
                <w:b/>
                <w:bCs/>
                <w:sz w:val="26"/>
                <w:szCs w:val="26"/>
              </w:rPr>
              <w:t>R8</w:t>
            </w:r>
          </w:p>
        </w:tc>
      </w:tr>
      <w:tr w:rsidR="00025256" w:rsidRPr="00025256" w14:paraId="6CAEB4E9" w14:textId="77777777" w:rsidTr="00025256">
        <w:trPr>
          <w:jc w:val="center"/>
        </w:trPr>
        <w:tc>
          <w:tcPr>
            <w:tcW w:w="0" w:type="auto"/>
            <w:hideMark/>
          </w:tcPr>
          <w:p w14:paraId="3EB5AEF0" w14:textId="77777777" w:rsidR="00025256" w:rsidRPr="00025256" w:rsidRDefault="00025256" w:rsidP="00025256">
            <w:pPr>
              <w:rPr>
                <w:sz w:val="26"/>
                <w:szCs w:val="26"/>
              </w:rPr>
            </w:pPr>
            <w:r w:rsidRPr="00025256">
              <w:rPr>
                <w:sz w:val="26"/>
                <w:szCs w:val="26"/>
              </w:rPr>
              <w:t>hostname R6</w:t>
            </w:r>
          </w:p>
        </w:tc>
        <w:tc>
          <w:tcPr>
            <w:tcW w:w="0" w:type="auto"/>
            <w:hideMark/>
          </w:tcPr>
          <w:p w14:paraId="5B0512CA" w14:textId="77777777" w:rsidR="00025256" w:rsidRPr="00025256" w:rsidRDefault="00025256" w:rsidP="00025256">
            <w:pPr>
              <w:rPr>
                <w:sz w:val="26"/>
                <w:szCs w:val="26"/>
              </w:rPr>
            </w:pPr>
            <w:r w:rsidRPr="00025256">
              <w:rPr>
                <w:sz w:val="26"/>
                <w:szCs w:val="26"/>
              </w:rPr>
              <w:t>hostname R8</w:t>
            </w:r>
          </w:p>
        </w:tc>
      </w:tr>
      <w:tr w:rsidR="00025256" w:rsidRPr="00025256" w14:paraId="124CB117" w14:textId="77777777" w:rsidTr="00025256">
        <w:trPr>
          <w:jc w:val="center"/>
        </w:trPr>
        <w:tc>
          <w:tcPr>
            <w:tcW w:w="0" w:type="auto"/>
            <w:hideMark/>
          </w:tcPr>
          <w:p w14:paraId="055F2D35" w14:textId="77777777" w:rsidR="00025256" w:rsidRPr="00025256" w:rsidRDefault="00025256" w:rsidP="00025256">
            <w:pPr>
              <w:rPr>
                <w:sz w:val="26"/>
                <w:szCs w:val="26"/>
              </w:rPr>
            </w:pPr>
            <w:r w:rsidRPr="00025256">
              <w:rPr>
                <w:sz w:val="26"/>
                <w:szCs w:val="26"/>
              </w:rPr>
              <w:t>interface Serial0/3/0</w:t>
            </w:r>
          </w:p>
        </w:tc>
        <w:tc>
          <w:tcPr>
            <w:tcW w:w="0" w:type="auto"/>
            <w:hideMark/>
          </w:tcPr>
          <w:p w14:paraId="2F5606B9" w14:textId="77777777" w:rsidR="00025256" w:rsidRPr="00025256" w:rsidRDefault="00025256" w:rsidP="00025256">
            <w:pPr>
              <w:rPr>
                <w:sz w:val="26"/>
                <w:szCs w:val="26"/>
              </w:rPr>
            </w:pPr>
            <w:r w:rsidRPr="00025256">
              <w:rPr>
                <w:sz w:val="26"/>
                <w:szCs w:val="26"/>
              </w:rPr>
              <w:t>interface Serial0/3/1</w:t>
            </w:r>
          </w:p>
        </w:tc>
      </w:tr>
      <w:tr w:rsidR="00025256" w:rsidRPr="00025256" w14:paraId="16E3A5A6" w14:textId="77777777" w:rsidTr="00025256">
        <w:trPr>
          <w:jc w:val="center"/>
        </w:trPr>
        <w:tc>
          <w:tcPr>
            <w:tcW w:w="0" w:type="auto"/>
            <w:hideMark/>
          </w:tcPr>
          <w:p w14:paraId="23327694" w14:textId="77777777" w:rsidR="00025256" w:rsidRPr="00025256" w:rsidRDefault="00025256" w:rsidP="00025256">
            <w:pPr>
              <w:rPr>
                <w:sz w:val="26"/>
                <w:szCs w:val="26"/>
              </w:rPr>
            </w:pPr>
            <w:r w:rsidRPr="00025256">
              <w:rPr>
                <w:sz w:val="26"/>
                <w:szCs w:val="26"/>
              </w:rPr>
              <w:t>ip address 200.0.100.2 255.255.255.252</w:t>
            </w:r>
          </w:p>
        </w:tc>
        <w:tc>
          <w:tcPr>
            <w:tcW w:w="0" w:type="auto"/>
            <w:hideMark/>
          </w:tcPr>
          <w:p w14:paraId="61FBE095" w14:textId="77777777" w:rsidR="00025256" w:rsidRPr="00025256" w:rsidRDefault="00025256" w:rsidP="00025256">
            <w:pPr>
              <w:rPr>
                <w:sz w:val="26"/>
                <w:szCs w:val="26"/>
              </w:rPr>
            </w:pPr>
            <w:r w:rsidRPr="00025256">
              <w:rPr>
                <w:sz w:val="26"/>
                <w:szCs w:val="26"/>
              </w:rPr>
              <w:t>ip address 200.0.100.6 255.255.255.252</w:t>
            </w:r>
          </w:p>
        </w:tc>
      </w:tr>
      <w:tr w:rsidR="00025256" w:rsidRPr="00025256" w14:paraId="4523C185" w14:textId="77777777" w:rsidTr="00025256">
        <w:trPr>
          <w:jc w:val="center"/>
        </w:trPr>
        <w:tc>
          <w:tcPr>
            <w:tcW w:w="0" w:type="auto"/>
            <w:hideMark/>
          </w:tcPr>
          <w:p w14:paraId="36568BE6" w14:textId="77777777" w:rsidR="00025256" w:rsidRPr="00025256" w:rsidRDefault="00025256" w:rsidP="00025256">
            <w:pPr>
              <w:rPr>
                <w:sz w:val="26"/>
                <w:szCs w:val="26"/>
              </w:rPr>
            </w:pPr>
            <w:r w:rsidRPr="00025256">
              <w:rPr>
                <w:sz w:val="26"/>
                <w:szCs w:val="26"/>
              </w:rPr>
              <w:t>no shutdown</w:t>
            </w:r>
          </w:p>
        </w:tc>
        <w:tc>
          <w:tcPr>
            <w:tcW w:w="0" w:type="auto"/>
            <w:hideMark/>
          </w:tcPr>
          <w:p w14:paraId="3141D20B" w14:textId="77777777" w:rsidR="00025256" w:rsidRPr="00025256" w:rsidRDefault="00025256" w:rsidP="00025256">
            <w:pPr>
              <w:rPr>
                <w:sz w:val="26"/>
                <w:szCs w:val="26"/>
              </w:rPr>
            </w:pPr>
            <w:r w:rsidRPr="00025256">
              <w:rPr>
                <w:sz w:val="26"/>
                <w:szCs w:val="26"/>
              </w:rPr>
              <w:t>no shutdown</w:t>
            </w:r>
          </w:p>
        </w:tc>
      </w:tr>
      <w:tr w:rsidR="00025256" w:rsidRPr="00025256" w14:paraId="1ADA9646" w14:textId="77777777" w:rsidTr="00025256">
        <w:trPr>
          <w:jc w:val="center"/>
        </w:trPr>
        <w:tc>
          <w:tcPr>
            <w:tcW w:w="0" w:type="auto"/>
            <w:hideMark/>
          </w:tcPr>
          <w:p w14:paraId="07C3D6C6" w14:textId="77777777" w:rsidR="00025256" w:rsidRPr="00025256" w:rsidRDefault="00025256" w:rsidP="00025256">
            <w:pPr>
              <w:rPr>
                <w:sz w:val="26"/>
                <w:szCs w:val="26"/>
              </w:rPr>
            </w:pPr>
            <w:r w:rsidRPr="00025256">
              <w:rPr>
                <w:sz w:val="26"/>
                <w:szCs w:val="26"/>
              </w:rPr>
              <w:t>interface Tunnel0</w:t>
            </w:r>
          </w:p>
        </w:tc>
        <w:tc>
          <w:tcPr>
            <w:tcW w:w="0" w:type="auto"/>
            <w:hideMark/>
          </w:tcPr>
          <w:p w14:paraId="7F131A08" w14:textId="77777777" w:rsidR="00025256" w:rsidRPr="00025256" w:rsidRDefault="00025256" w:rsidP="00025256">
            <w:pPr>
              <w:rPr>
                <w:sz w:val="26"/>
                <w:szCs w:val="26"/>
              </w:rPr>
            </w:pPr>
            <w:r w:rsidRPr="00025256">
              <w:rPr>
                <w:sz w:val="26"/>
                <w:szCs w:val="26"/>
              </w:rPr>
              <w:t>interface Tunnel0</w:t>
            </w:r>
          </w:p>
        </w:tc>
      </w:tr>
      <w:tr w:rsidR="00025256" w:rsidRPr="00025256" w14:paraId="74C4B6E3" w14:textId="77777777" w:rsidTr="00025256">
        <w:trPr>
          <w:jc w:val="center"/>
        </w:trPr>
        <w:tc>
          <w:tcPr>
            <w:tcW w:w="0" w:type="auto"/>
            <w:hideMark/>
          </w:tcPr>
          <w:p w14:paraId="4EC3CE86" w14:textId="77777777" w:rsidR="00025256" w:rsidRPr="00025256" w:rsidRDefault="00025256" w:rsidP="00025256">
            <w:pPr>
              <w:rPr>
                <w:sz w:val="26"/>
                <w:szCs w:val="26"/>
              </w:rPr>
            </w:pPr>
            <w:r w:rsidRPr="00025256">
              <w:rPr>
                <w:sz w:val="26"/>
                <w:szCs w:val="26"/>
              </w:rPr>
              <w:t>ip address 10.10.10.1 255.255.255.252</w:t>
            </w:r>
          </w:p>
        </w:tc>
        <w:tc>
          <w:tcPr>
            <w:tcW w:w="0" w:type="auto"/>
            <w:hideMark/>
          </w:tcPr>
          <w:p w14:paraId="48D6D561" w14:textId="77777777" w:rsidR="00025256" w:rsidRPr="00025256" w:rsidRDefault="00025256" w:rsidP="00025256">
            <w:pPr>
              <w:rPr>
                <w:sz w:val="26"/>
                <w:szCs w:val="26"/>
              </w:rPr>
            </w:pPr>
            <w:r w:rsidRPr="00025256">
              <w:rPr>
                <w:sz w:val="26"/>
                <w:szCs w:val="26"/>
              </w:rPr>
              <w:t>ip address 10.10.10.2 255.255.255.252</w:t>
            </w:r>
          </w:p>
        </w:tc>
      </w:tr>
      <w:tr w:rsidR="00025256" w:rsidRPr="00025256" w14:paraId="1F3F4C0C" w14:textId="77777777" w:rsidTr="00025256">
        <w:trPr>
          <w:jc w:val="center"/>
        </w:trPr>
        <w:tc>
          <w:tcPr>
            <w:tcW w:w="0" w:type="auto"/>
            <w:hideMark/>
          </w:tcPr>
          <w:p w14:paraId="39A91BB3" w14:textId="77777777" w:rsidR="00025256" w:rsidRPr="00025256" w:rsidRDefault="00025256" w:rsidP="00025256">
            <w:pPr>
              <w:rPr>
                <w:sz w:val="26"/>
                <w:szCs w:val="26"/>
              </w:rPr>
            </w:pPr>
            <w:r w:rsidRPr="00025256">
              <w:rPr>
                <w:sz w:val="26"/>
                <w:szCs w:val="26"/>
              </w:rPr>
              <w:lastRenderedPageBreak/>
              <w:t>tunnel source Serial0/3/0</w:t>
            </w:r>
          </w:p>
        </w:tc>
        <w:tc>
          <w:tcPr>
            <w:tcW w:w="0" w:type="auto"/>
            <w:hideMark/>
          </w:tcPr>
          <w:p w14:paraId="279877F9" w14:textId="77777777" w:rsidR="00025256" w:rsidRPr="00025256" w:rsidRDefault="00025256" w:rsidP="00025256">
            <w:pPr>
              <w:rPr>
                <w:sz w:val="26"/>
                <w:szCs w:val="26"/>
              </w:rPr>
            </w:pPr>
            <w:r w:rsidRPr="00025256">
              <w:rPr>
                <w:sz w:val="26"/>
                <w:szCs w:val="26"/>
              </w:rPr>
              <w:t>tunnel source Serial0/3/1</w:t>
            </w:r>
          </w:p>
        </w:tc>
      </w:tr>
      <w:tr w:rsidR="00025256" w:rsidRPr="00025256" w14:paraId="2FBC01C1" w14:textId="77777777" w:rsidTr="00025256">
        <w:trPr>
          <w:jc w:val="center"/>
        </w:trPr>
        <w:tc>
          <w:tcPr>
            <w:tcW w:w="0" w:type="auto"/>
            <w:hideMark/>
          </w:tcPr>
          <w:p w14:paraId="5A5531DD" w14:textId="77777777" w:rsidR="00025256" w:rsidRPr="00025256" w:rsidRDefault="00025256" w:rsidP="00025256">
            <w:pPr>
              <w:rPr>
                <w:sz w:val="26"/>
                <w:szCs w:val="26"/>
              </w:rPr>
            </w:pPr>
            <w:r w:rsidRPr="00025256">
              <w:rPr>
                <w:sz w:val="26"/>
                <w:szCs w:val="26"/>
              </w:rPr>
              <w:t>tunnel destination 200.0.100.6</w:t>
            </w:r>
          </w:p>
        </w:tc>
        <w:tc>
          <w:tcPr>
            <w:tcW w:w="0" w:type="auto"/>
            <w:hideMark/>
          </w:tcPr>
          <w:p w14:paraId="1166CC65" w14:textId="77777777" w:rsidR="00025256" w:rsidRPr="00025256" w:rsidRDefault="00025256" w:rsidP="00025256">
            <w:pPr>
              <w:rPr>
                <w:sz w:val="26"/>
                <w:szCs w:val="26"/>
              </w:rPr>
            </w:pPr>
            <w:r w:rsidRPr="00025256">
              <w:rPr>
                <w:sz w:val="26"/>
                <w:szCs w:val="26"/>
              </w:rPr>
              <w:t>tunnel destination 200.0.100.2</w:t>
            </w:r>
          </w:p>
        </w:tc>
      </w:tr>
      <w:tr w:rsidR="00025256" w:rsidRPr="00025256" w14:paraId="657CB89D" w14:textId="77777777" w:rsidTr="00025256">
        <w:trPr>
          <w:jc w:val="center"/>
        </w:trPr>
        <w:tc>
          <w:tcPr>
            <w:tcW w:w="0" w:type="auto"/>
            <w:hideMark/>
          </w:tcPr>
          <w:p w14:paraId="5A9C1264" w14:textId="77777777" w:rsidR="00025256" w:rsidRPr="00025256" w:rsidRDefault="00025256" w:rsidP="00025256">
            <w:pPr>
              <w:rPr>
                <w:sz w:val="26"/>
                <w:szCs w:val="26"/>
              </w:rPr>
            </w:pPr>
            <w:r w:rsidRPr="00025256">
              <w:rPr>
                <w:sz w:val="26"/>
                <w:szCs w:val="26"/>
              </w:rPr>
              <w:t>no shutdown</w:t>
            </w:r>
          </w:p>
        </w:tc>
        <w:tc>
          <w:tcPr>
            <w:tcW w:w="0" w:type="auto"/>
            <w:hideMark/>
          </w:tcPr>
          <w:p w14:paraId="307A78E5" w14:textId="77777777" w:rsidR="00025256" w:rsidRPr="00025256" w:rsidRDefault="00025256" w:rsidP="00025256">
            <w:pPr>
              <w:rPr>
                <w:sz w:val="26"/>
                <w:szCs w:val="26"/>
              </w:rPr>
            </w:pPr>
            <w:r w:rsidRPr="00025256">
              <w:rPr>
                <w:sz w:val="26"/>
                <w:szCs w:val="26"/>
              </w:rPr>
              <w:t>no shutdown</w:t>
            </w:r>
          </w:p>
        </w:tc>
      </w:tr>
    </w:tbl>
    <w:p w14:paraId="5DA15A4F" w14:textId="77777777" w:rsidR="00025256" w:rsidRPr="00A17C2B" w:rsidRDefault="00025256" w:rsidP="00025256"/>
    <w:p w14:paraId="2C17865E" w14:textId="77777777" w:rsidR="00A17C2B" w:rsidRPr="00A17C2B" w:rsidRDefault="00A17C2B" w:rsidP="00A17C2B">
      <w:pPr>
        <w:pStyle w:val="Nidungvnbn"/>
      </w:pPr>
      <w:r w:rsidRPr="00A17C2B">
        <w:t>Để kiểm tra kết nối GRE sau khi cấu hình, có thể sử dụng lệnh:</w:t>
      </w:r>
    </w:p>
    <w:p w14:paraId="6AA7C21E" w14:textId="3D35ADD6" w:rsidR="00C710B0" w:rsidRDefault="00A17C2B">
      <w:pPr>
        <w:pStyle w:val="Nidungvnbn"/>
        <w:numPr>
          <w:ilvl w:val="0"/>
          <w:numId w:val="6"/>
        </w:numPr>
      </w:pPr>
      <w:r w:rsidRPr="00A17C2B">
        <w:t>show ip route | include 10.10.10: Xác minh xem tuyến đường đến mạng tunnel đã được tạo thành công và có thể sử dụng để truyền dữ liệu.</w:t>
      </w:r>
    </w:p>
    <w:p w14:paraId="2633058E" w14:textId="404EC255" w:rsidR="00C710B0" w:rsidRDefault="00C710B0" w:rsidP="00C710B0">
      <w:pPr>
        <w:pStyle w:val="Nidungvnbn"/>
        <w:ind w:left="720" w:firstLine="0"/>
        <w:jc w:val="center"/>
      </w:pPr>
      <w:r w:rsidRPr="00C710B0">
        <w:rPr>
          <w:noProof/>
        </w:rPr>
        <w:drawing>
          <wp:inline distT="0" distB="0" distL="0" distR="0" wp14:anchorId="2882015C" wp14:editId="6BAED0D1">
            <wp:extent cx="4069080" cy="1270279"/>
            <wp:effectExtent l="0" t="0" r="7620" b="6350"/>
            <wp:docPr id="199180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9227" name=""/>
                    <pic:cNvPicPr/>
                  </pic:nvPicPr>
                  <pic:blipFill>
                    <a:blip r:embed="rId19"/>
                    <a:stretch>
                      <a:fillRect/>
                    </a:stretch>
                  </pic:blipFill>
                  <pic:spPr>
                    <a:xfrm>
                      <a:off x="0" y="0"/>
                      <a:ext cx="4093120" cy="1277784"/>
                    </a:xfrm>
                    <a:prstGeom prst="rect">
                      <a:avLst/>
                    </a:prstGeom>
                  </pic:spPr>
                </pic:pic>
              </a:graphicData>
            </a:graphic>
          </wp:inline>
        </w:drawing>
      </w:r>
    </w:p>
    <w:p w14:paraId="262609DC" w14:textId="1D51C443" w:rsidR="00BC647B" w:rsidRDefault="00454560" w:rsidP="005E090E">
      <w:pPr>
        <w:pStyle w:val="Hnh"/>
      </w:pPr>
      <w:bookmarkStart w:id="75" w:name="_Toc197887521"/>
      <w:bookmarkStart w:id="76" w:name="_Toc198067180"/>
      <w:r>
        <w:t>Hình</w:t>
      </w:r>
      <w:r w:rsidR="00C710B0">
        <w:t xml:space="preserve"> 4.</w:t>
      </w:r>
      <w:r w:rsidR="00D339A0">
        <w:t>5</w:t>
      </w:r>
      <w:r w:rsidR="00C710B0">
        <w:t xml:space="preserve"> Bảng định tuyến tunnel giữa R6 và R8</w:t>
      </w:r>
      <w:bookmarkEnd w:id="75"/>
      <w:bookmarkEnd w:id="76"/>
    </w:p>
    <w:p w14:paraId="623CD149" w14:textId="02105DD1" w:rsidR="00737D84" w:rsidRDefault="00737D84">
      <w:pPr>
        <w:pStyle w:val="Nidungvnbn"/>
        <w:numPr>
          <w:ilvl w:val="0"/>
          <w:numId w:val="6"/>
        </w:numPr>
      </w:pPr>
      <w:r>
        <w:t>ping</w:t>
      </w:r>
      <w:r w:rsidRPr="00657DE1">
        <w:t xml:space="preserve"> &lt;địa chỉ IP </w:t>
      </w:r>
      <w:r>
        <w:t>đích</w:t>
      </w:r>
      <w:r w:rsidRPr="00657DE1">
        <w:t>&gt;:</w:t>
      </w:r>
      <w:r>
        <w:t>Thực hiện ping địa chỉ thiết lập tunnel giữa 2 router</w:t>
      </w:r>
      <w:r w:rsidR="00BC647B">
        <w:t xml:space="preserve"> R</w:t>
      </w:r>
      <w:r w:rsidR="00132BDE">
        <w:t>6</w:t>
      </w:r>
      <w:r w:rsidR="00BC647B">
        <w:t xml:space="preserve"> và R8 để kiểm tra:</w:t>
      </w:r>
    </w:p>
    <w:p w14:paraId="3F5CE58E" w14:textId="6104319D" w:rsidR="00BC647B" w:rsidRDefault="00454560" w:rsidP="00454560">
      <w:pPr>
        <w:pStyle w:val="ListParagraph"/>
        <w:jc w:val="center"/>
      </w:pPr>
      <w:r w:rsidRPr="00454560">
        <w:rPr>
          <w:noProof/>
        </w:rPr>
        <w:drawing>
          <wp:inline distT="0" distB="0" distL="0" distR="0" wp14:anchorId="78F045C6" wp14:editId="612B9B0A">
            <wp:extent cx="5419722" cy="1089660"/>
            <wp:effectExtent l="0" t="0" r="0" b="0"/>
            <wp:docPr id="127539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1265" name=""/>
                    <pic:cNvPicPr/>
                  </pic:nvPicPr>
                  <pic:blipFill>
                    <a:blip r:embed="rId20"/>
                    <a:stretch>
                      <a:fillRect/>
                    </a:stretch>
                  </pic:blipFill>
                  <pic:spPr>
                    <a:xfrm>
                      <a:off x="0" y="0"/>
                      <a:ext cx="5427439" cy="1091212"/>
                    </a:xfrm>
                    <a:prstGeom prst="rect">
                      <a:avLst/>
                    </a:prstGeom>
                  </pic:spPr>
                </pic:pic>
              </a:graphicData>
            </a:graphic>
          </wp:inline>
        </w:drawing>
      </w:r>
    </w:p>
    <w:p w14:paraId="25D1DE1C" w14:textId="124371DC" w:rsidR="00A17C2B" w:rsidRPr="001A5ABF" w:rsidRDefault="00454560" w:rsidP="001A5ABF">
      <w:pPr>
        <w:pStyle w:val="Hnh"/>
        <w:rPr>
          <w:lang w:val="en-US"/>
        </w:rPr>
      </w:pPr>
      <w:bookmarkStart w:id="77" w:name="_Toc197887522"/>
      <w:bookmarkStart w:id="78" w:name="_Toc198067181"/>
      <w:r w:rsidRPr="00446FC4">
        <w:t>Hình 4.</w:t>
      </w:r>
      <w:r w:rsidR="00436777" w:rsidRPr="00446FC4">
        <w:t>6</w:t>
      </w:r>
      <w:r w:rsidRPr="00446FC4">
        <w:t xml:space="preserve"> Kết quả ping ip tunnel </w:t>
      </w:r>
      <w:r w:rsidR="007D08DA" w:rsidRPr="00446FC4">
        <w:t xml:space="preserve">từ </w:t>
      </w:r>
      <w:r w:rsidRPr="00446FC4">
        <w:t xml:space="preserve">R6 </w:t>
      </w:r>
      <w:r w:rsidR="007D08DA" w:rsidRPr="00446FC4">
        <w:t>đến</w:t>
      </w:r>
      <w:r w:rsidRPr="00446FC4">
        <w:t xml:space="preserve"> R8</w:t>
      </w:r>
      <w:bookmarkEnd w:id="77"/>
      <w:bookmarkEnd w:id="78"/>
    </w:p>
    <w:p w14:paraId="1E036876" w14:textId="6F2C41B9" w:rsidR="00857673" w:rsidRDefault="00857673" w:rsidP="00857673">
      <w:pPr>
        <w:pStyle w:val="Heading2"/>
        <w:rPr>
          <w:lang w:val="en-US"/>
        </w:rPr>
      </w:pPr>
      <w:bookmarkStart w:id="79" w:name="_Toc198046796"/>
      <w:r w:rsidRPr="00857673">
        <w:t>Định tuyến</w:t>
      </w:r>
      <w:bookmarkEnd w:id="79"/>
    </w:p>
    <w:p w14:paraId="6E935901" w14:textId="18CE2A9D" w:rsidR="00E95E11" w:rsidRDefault="00857673" w:rsidP="00E95E11">
      <w:pPr>
        <w:pStyle w:val="Heading3"/>
      </w:pPr>
      <w:bookmarkStart w:id="80" w:name="_Toc198046797"/>
      <w:r>
        <w:t>Định tuyến ipv4</w:t>
      </w:r>
      <w:bookmarkEnd w:id="80"/>
    </w:p>
    <w:p w14:paraId="5E618CC4" w14:textId="4C3A844D" w:rsidR="00E95E11" w:rsidRDefault="00E95E11" w:rsidP="00E95E11">
      <w:pPr>
        <w:pStyle w:val="Heading4"/>
      </w:pPr>
      <w:r>
        <w:t>Định tuyến EIGRP tại khu vực HQ</w:t>
      </w:r>
    </w:p>
    <w:p w14:paraId="69BE422A" w14:textId="608EA815" w:rsidR="009B616E" w:rsidRDefault="009B616E" w:rsidP="009B616E">
      <w:pPr>
        <w:pStyle w:val="Nidungvnbn"/>
      </w:pPr>
      <w:r w:rsidRPr="009B616E">
        <w:t>Trong mạng HQ, các router như R4, R</w:t>
      </w:r>
      <w:r w:rsidR="007676A2">
        <w:t>5</w:t>
      </w:r>
      <w:r w:rsidRPr="009B616E">
        <w:t xml:space="preserve">, </w:t>
      </w:r>
      <w:r w:rsidR="007676A2">
        <w:t xml:space="preserve">R6, R7, </w:t>
      </w:r>
      <w:r w:rsidRPr="009B616E">
        <w:t>R8 sẽ chia sẻ các tuyến đường với nhau qua EIGRP. Tuy nhiên, R5 là router trung tâm, vì sau này nó sẽ thực hiện redistribute thông tin định tuyến và đóng vai trò chính trong việc chia sẻ và quản lý các thông tin định tuyến giữa các router khác trong mạng.</w:t>
      </w:r>
    </w:p>
    <w:p w14:paraId="236D761A" w14:textId="7D1C1D97" w:rsidR="009B616E" w:rsidRDefault="009B616E" w:rsidP="009B616E">
      <w:pPr>
        <w:pStyle w:val="Nidungvnbn"/>
      </w:pPr>
      <w:r w:rsidRPr="009B616E">
        <w:lastRenderedPageBreak/>
        <w:t xml:space="preserve">R4 chịu trách nhiệm chính cho việc cấu hình và quản lý các VLAN trong mạng. Các VLAN, chẳng hạn như VLAN 60, sẽ được cấu hình trên các sub-interface của R4, ví dụ như GigabitEthernet0/0.60 cho VLAN 60. R4 sẽ sử dụng các lệnh network để chia sẻ các thông tin định tuyến về các VLAN </w:t>
      </w:r>
      <w:r w:rsidR="0068757A">
        <w:t>R4 quản lý</w:t>
      </w:r>
      <w:r w:rsidRPr="009B616E">
        <w:t xml:space="preserve"> với các router khác</w:t>
      </w:r>
      <w:r w:rsidR="0068757A">
        <w:t>.</w:t>
      </w:r>
      <w:r w:rsidR="006A62EC">
        <w:t xml:space="preserve"> R4, R5, R7 được gán ip của vlan 60 để giao tiếp và chia sẻ bảng định tuyến.</w:t>
      </w:r>
      <w:r w:rsidR="00BD21F5">
        <w:t xml:space="preserve"> R5, R7 sẽ chia sẻ thông tin </w:t>
      </w:r>
      <w:r w:rsidR="0057485A">
        <w:t xml:space="preserve">của mình </w:t>
      </w:r>
      <w:r w:rsidR="00BD21F5">
        <w:t xml:space="preserve"> và lấy thông tin của tất cả vlan trên sub interface của R4 thông qua vlan 60</w:t>
      </w:r>
      <w:r w:rsidR="00C34CA3">
        <w:t>.</w:t>
      </w:r>
    </w:p>
    <w:p w14:paraId="33F30368" w14:textId="0C5391E5" w:rsidR="002656BE" w:rsidRDefault="002656BE" w:rsidP="002656BE">
      <w:pPr>
        <w:pStyle w:val="Caption"/>
      </w:pPr>
      <w:bookmarkStart w:id="81" w:name="_Toc197887523"/>
      <w:bookmarkStart w:id="82" w:name="_Toc198067217"/>
      <w:r>
        <w:t xml:space="preserve">Bảng </w:t>
      </w:r>
      <w:r w:rsidR="00E73244" w:rsidRPr="00E73244">
        <w:rPr>
          <w:color w:val="000000" w:themeColor="text1"/>
        </w:rPr>
        <w:t>4.4</w:t>
      </w:r>
      <w:r w:rsidRPr="00E73244">
        <w:rPr>
          <w:color w:val="000000" w:themeColor="text1"/>
        </w:rPr>
        <w:t xml:space="preserve"> </w:t>
      </w:r>
      <w:r>
        <w:t>Lệnh cấu hình định tuyến eigrp trên R4</w:t>
      </w:r>
      <w:bookmarkEnd w:id="81"/>
      <w:bookmarkEnd w:id="82"/>
    </w:p>
    <w:tbl>
      <w:tblPr>
        <w:tblStyle w:val="TableGrid"/>
        <w:tblW w:w="6058" w:type="dxa"/>
        <w:jc w:val="center"/>
        <w:tblLook w:val="04A0" w:firstRow="1" w:lastRow="0" w:firstColumn="1" w:lastColumn="0" w:noHBand="0" w:noVBand="1"/>
      </w:tblPr>
      <w:tblGrid>
        <w:gridCol w:w="6058"/>
      </w:tblGrid>
      <w:tr w:rsidR="00303311" w:rsidRPr="00433FB2" w14:paraId="30B45871" w14:textId="77777777" w:rsidTr="003417E5">
        <w:trPr>
          <w:trHeight w:val="372"/>
          <w:jc w:val="center"/>
        </w:trPr>
        <w:tc>
          <w:tcPr>
            <w:tcW w:w="0" w:type="auto"/>
          </w:tcPr>
          <w:p w14:paraId="1F844769" w14:textId="77777777" w:rsidR="00303311" w:rsidRPr="00433FB2" w:rsidRDefault="00303311" w:rsidP="003417E5">
            <w:pPr>
              <w:pStyle w:val="Nidungvnbn"/>
              <w:ind w:firstLine="0"/>
              <w:jc w:val="center"/>
              <w:rPr>
                <w:b/>
                <w:bCs/>
              </w:rPr>
            </w:pPr>
            <w:r w:rsidRPr="00433FB2">
              <w:rPr>
                <w:b/>
                <w:bCs/>
              </w:rPr>
              <w:t>R4</w:t>
            </w:r>
          </w:p>
        </w:tc>
      </w:tr>
      <w:tr w:rsidR="00303311" w:rsidRPr="00433FB2" w14:paraId="6BB79732" w14:textId="77777777" w:rsidTr="003417E5">
        <w:trPr>
          <w:trHeight w:val="372"/>
          <w:jc w:val="center"/>
        </w:trPr>
        <w:tc>
          <w:tcPr>
            <w:tcW w:w="0" w:type="auto"/>
          </w:tcPr>
          <w:p w14:paraId="11B1C3F7" w14:textId="77777777" w:rsidR="00303311" w:rsidRPr="00433FB2" w:rsidRDefault="00303311" w:rsidP="003417E5">
            <w:pPr>
              <w:pStyle w:val="Nidungvnbn"/>
              <w:ind w:firstLine="0"/>
            </w:pPr>
            <w:r w:rsidRPr="00433FB2">
              <w:t>router eigrp 100</w:t>
            </w:r>
          </w:p>
        </w:tc>
      </w:tr>
      <w:tr w:rsidR="00303311" w:rsidRPr="00433FB2" w14:paraId="407CF884" w14:textId="77777777" w:rsidTr="003417E5">
        <w:trPr>
          <w:trHeight w:val="382"/>
          <w:jc w:val="center"/>
        </w:trPr>
        <w:tc>
          <w:tcPr>
            <w:tcW w:w="0" w:type="auto"/>
          </w:tcPr>
          <w:p w14:paraId="7D304967" w14:textId="77777777" w:rsidR="00303311" w:rsidRPr="00433FB2" w:rsidRDefault="00303311" w:rsidP="003417E5">
            <w:pPr>
              <w:pStyle w:val="Nidungvnbn"/>
              <w:ind w:firstLine="0"/>
            </w:pPr>
            <w:r w:rsidRPr="00433FB2">
              <w:t xml:space="preserve"> network 172.27.60.0 0.0.0.31</w:t>
            </w:r>
          </w:p>
        </w:tc>
      </w:tr>
      <w:tr w:rsidR="00303311" w:rsidRPr="00433FB2" w14:paraId="3C7B62E6" w14:textId="77777777" w:rsidTr="003417E5">
        <w:trPr>
          <w:trHeight w:val="372"/>
          <w:jc w:val="center"/>
        </w:trPr>
        <w:tc>
          <w:tcPr>
            <w:tcW w:w="0" w:type="auto"/>
          </w:tcPr>
          <w:p w14:paraId="1556C2C9" w14:textId="77777777" w:rsidR="00303311" w:rsidRPr="00433FB2" w:rsidRDefault="00303311" w:rsidP="003417E5">
            <w:pPr>
              <w:pStyle w:val="Nidungvnbn"/>
              <w:ind w:firstLine="0"/>
            </w:pPr>
            <w:r w:rsidRPr="00433FB2">
              <w:t xml:space="preserve"> network 172.27.10.0 0.0.0.255</w:t>
            </w:r>
          </w:p>
        </w:tc>
      </w:tr>
      <w:tr w:rsidR="00303311" w:rsidRPr="00433FB2" w14:paraId="341C0CE6" w14:textId="77777777" w:rsidTr="003417E5">
        <w:trPr>
          <w:trHeight w:val="372"/>
          <w:jc w:val="center"/>
        </w:trPr>
        <w:tc>
          <w:tcPr>
            <w:tcW w:w="0" w:type="auto"/>
          </w:tcPr>
          <w:p w14:paraId="648DEF23" w14:textId="77777777" w:rsidR="00303311" w:rsidRPr="00433FB2" w:rsidRDefault="00303311" w:rsidP="003417E5">
            <w:pPr>
              <w:pStyle w:val="Nidungvnbn"/>
              <w:ind w:firstLine="0"/>
            </w:pPr>
            <w:r w:rsidRPr="00433FB2">
              <w:t xml:space="preserve"> network 172.27.20.0 0.0.1.255</w:t>
            </w:r>
          </w:p>
        </w:tc>
      </w:tr>
      <w:tr w:rsidR="00303311" w:rsidRPr="00433FB2" w14:paraId="120066B7" w14:textId="77777777" w:rsidTr="003417E5">
        <w:trPr>
          <w:trHeight w:val="372"/>
          <w:jc w:val="center"/>
        </w:trPr>
        <w:tc>
          <w:tcPr>
            <w:tcW w:w="0" w:type="auto"/>
          </w:tcPr>
          <w:p w14:paraId="33279EB5" w14:textId="77777777" w:rsidR="00303311" w:rsidRPr="00433FB2" w:rsidRDefault="00303311" w:rsidP="003417E5">
            <w:pPr>
              <w:pStyle w:val="Nidungvnbn"/>
              <w:ind w:firstLine="0"/>
            </w:pPr>
            <w:r w:rsidRPr="00433FB2">
              <w:t xml:space="preserve"> network 172.27.30.0 0.0.0.127</w:t>
            </w:r>
          </w:p>
        </w:tc>
      </w:tr>
      <w:tr w:rsidR="00303311" w:rsidRPr="00433FB2" w14:paraId="753C1ED4" w14:textId="77777777" w:rsidTr="003417E5">
        <w:trPr>
          <w:trHeight w:val="372"/>
          <w:jc w:val="center"/>
        </w:trPr>
        <w:tc>
          <w:tcPr>
            <w:tcW w:w="0" w:type="auto"/>
          </w:tcPr>
          <w:p w14:paraId="34712F9B" w14:textId="77777777" w:rsidR="00303311" w:rsidRPr="00433FB2" w:rsidRDefault="00303311" w:rsidP="003417E5">
            <w:pPr>
              <w:pStyle w:val="Nidungvnbn"/>
              <w:ind w:firstLine="0"/>
            </w:pPr>
            <w:r w:rsidRPr="00433FB2">
              <w:t xml:space="preserve"> network 172.27.40.0 0.0.0.63</w:t>
            </w:r>
          </w:p>
        </w:tc>
      </w:tr>
      <w:tr w:rsidR="00303311" w:rsidRPr="00433FB2" w14:paraId="6DC86DEB" w14:textId="77777777" w:rsidTr="003417E5">
        <w:trPr>
          <w:trHeight w:val="382"/>
          <w:jc w:val="center"/>
        </w:trPr>
        <w:tc>
          <w:tcPr>
            <w:tcW w:w="0" w:type="auto"/>
          </w:tcPr>
          <w:p w14:paraId="1E779CD6" w14:textId="77777777" w:rsidR="00303311" w:rsidRPr="00433FB2" w:rsidRDefault="00303311" w:rsidP="003417E5">
            <w:pPr>
              <w:pStyle w:val="Nidungvnbn"/>
              <w:ind w:firstLine="0"/>
            </w:pPr>
            <w:r w:rsidRPr="00433FB2">
              <w:t xml:space="preserve"> network 172.27.50.0 0.0.0.15</w:t>
            </w:r>
          </w:p>
        </w:tc>
      </w:tr>
      <w:tr w:rsidR="00303311" w:rsidRPr="00433FB2" w14:paraId="207996CE" w14:textId="77777777" w:rsidTr="003417E5">
        <w:trPr>
          <w:trHeight w:val="372"/>
          <w:jc w:val="center"/>
        </w:trPr>
        <w:tc>
          <w:tcPr>
            <w:tcW w:w="0" w:type="auto"/>
          </w:tcPr>
          <w:p w14:paraId="3D2DC8B5" w14:textId="77777777" w:rsidR="00303311" w:rsidRPr="00433FB2" w:rsidRDefault="00303311" w:rsidP="003417E5">
            <w:pPr>
              <w:pStyle w:val="Nidungvnbn"/>
              <w:ind w:firstLine="0"/>
            </w:pPr>
            <w:r w:rsidRPr="00433FB2">
              <w:t xml:space="preserve"> passive-interface default</w:t>
            </w:r>
          </w:p>
        </w:tc>
      </w:tr>
      <w:tr w:rsidR="00303311" w:rsidRPr="00433FB2" w14:paraId="226E14F7" w14:textId="77777777" w:rsidTr="003417E5">
        <w:trPr>
          <w:trHeight w:val="372"/>
          <w:jc w:val="center"/>
        </w:trPr>
        <w:tc>
          <w:tcPr>
            <w:tcW w:w="0" w:type="auto"/>
          </w:tcPr>
          <w:p w14:paraId="739B2883" w14:textId="77777777" w:rsidR="00303311" w:rsidRPr="00433FB2" w:rsidRDefault="00303311" w:rsidP="003417E5">
            <w:pPr>
              <w:pStyle w:val="Nidungvnbn"/>
              <w:ind w:firstLine="0"/>
            </w:pPr>
            <w:r w:rsidRPr="00433FB2">
              <w:t xml:space="preserve"> no passive-interface GigabitEthernet0/0</w:t>
            </w:r>
          </w:p>
        </w:tc>
      </w:tr>
      <w:tr w:rsidR="00303311" w:rsidRPr="00433FB2" w14:paraId="182F1E88" w14:textId="77777777" w:rsidTr="003417E5">
        <w:trPr>
          <w:trHeight w:val="372"/>
          <w:jc w:val="center"/>
        </w:trPr>
        <w:tc>
          <w:tcPr>
            <w:tcW w:w="0" w:type="auto"/>
          </w:tcPr>
          <w:p w14:paraId="74270671" w14:textId="77777777" w:rsidR="00303311" w:rsidRPr="00433FB2" w:rsidRDefault="00303311" w:rsidP="003417E5">
            <w:pPr>
              <w:pStyle w:val="Nidungvnbn"/>
              <w:ind w:firstLine="0"/>
            </w:pPr>
            <w:r w:rsidRPr="00433FB2">
              <w:t xml:space="preserve"> no passive-interface GigabitEthernet0/0.60</w:t>
            </w:r>
          </w:p>
        </w:tc>
      </w:tr>
      <w:tr w:rsidR="00303311" w:rsidRPr="00433FB2" w14:paraId="06978A0E" w14:textId="77777777" w:rsidTr="003417E5">
        <w:trPr>
          <w:trHeight w:val="372"/>
          <w:jc w:val="center"/>
        </w:trPr>
        <w:tc>
          <w:tcPr>
            <w:tcW w:w="0" w:type="auto"/>
          </w:tcPr>
          <w:p w14:paraId="62B2F616" w14:textId="77777777" w:rsidR="00303311" w:rsidRPr="00433FB2" w:rsidRDefault="00303311" w:rsidP="003417E5">
            <w:pPr>
              <w:pStyle w:val="Nidungvnbn"/>
              <w:ind w:firstLine="0"/>
            </w:pPr>
            <w:r w:rsidRPr="00433FB2">
              <w:t>end</w:t>
            </w:r>
          </w:p>
        </w:tc>
      </w:tr>
    </w:tbl>
    <w:p w14:paraId="4B214517" w14:textId="77777777" w:rsidR="00303311" w:rsidRDefault="00303311" w:rsidP="00303311">
      <w:pPr>
        <w:pStyle w:val="Nidungvnbn"/>
      </w:pPr>
    </w:p>
    <w:p w14:paraId="190E053E" w14:textId="65A68DD2" w:rsidR="001A4EA5" w:rsidRDefault="00303311" w:rsidP="001A4EA5">
      <w:pPr>
        <w:pStyle w:val="Nidungvnbn"/>
      </w:pPr>
      <w:r>
        <w:t>Ta sẽ thực hiện phân tích cấu hình mẫu trên R4</w:t>
      </w:r>
      <w:r w:rsidR="001A4EA5">
        <w:t xml:space="preserve"> như bảng </w:t>
      </w:r>
      <w:r w:rsidR="001A4EA5" w:rsidRPr="00E73244">
        <w:rPr>
          <w:color w:val="000000" w:themeColor="text1"/>
        </w:rPr>
        <w:t>4.4</w:t>
      </w:r>
      <w:r w:rsidR="001A4EA5" w:rsidRPr="00E73244">
        <w:rPr>
          <w:b/>
          <w:bCs/>
          <w:color w:val="000000" w:themeColor="text1"/>
        </w:rPr>
        <w:t xml:space="preserve"> </w:t>
      </w:r>
      <w:r w:rsidR="001A4EA5" w:rsidRPr="001A4EA5">
        <w:t>Đầu tiên, tiến trình EIGRP được kích hoạt bằng câu lệnh router eigrp 100, với AS (Autonomous System) số 100 được thống nhất sử dụng trên toàn bộ hệ thống mạng. Tiếp theo, các mạng con nội bộ thuộc khu vực HQ được khai báo thông qua các lệnh network, bao gồm:</w:t>
      </w:r>
    </w:p>
    <w:p w14:paraId="03597AE8" w14:textId="0E28695E" w:rsidR="001A4EA5" w:rsidRPr="001A4EA5" w:rsidRDefault="001A4EA5">
      <w:pPr>
        <w:pStyle w:val="Nidungvnbn"/>
        <w:numPr>
          <w:ilvl w:val="0"/>
          <w:numId w:val="7"/>
        </w:numPr>
      </w:pPr>
      <w:r w:rsidRPr="001A4EA5">
        <w:t xml:space="preserve">172.27.60.0 0.0.0.31: VLAN </w:t>
      </w:r>
      <w:r w:rsidR="003D5905">
        <w:t>60</w:t>
      </w:r>
    </w:p>
    <w:p w14:paraId="1ACCC8B6" w14:textId="5EEA1F29" w:rsidR="001A4EA5" w:rsidRPr="001A4EA5" w:rsidRDefault="001A4EA5">
      <w:pPr>
        <w:pStyle w:val="Nidungvnbn"/>
        <w:numPr>
          <w:ilvl w:val="0"/>
          <w:numId w:val="7"/>
        </w:numPr>
      </w:pPr>
      <w:r w:rsidRPr="001A4EA5">
        <w:t>172.27.10.0 0.0.0.255: VLAN 10</w:t>
      </w:r>
    </w:p>
    <w:p w14:paraId="3D3CAAF6" w14:textId="56BA5690" w:rsidR="001A4EA5" w:rsidRPr="001A4EA5" w:rsidRDefault="001A4EA5">
      <w:pPr>
        <w:pStyle w:val="Nidungvnbn"/>
        <w:numPr>
          <w:ilvl w:val="0"/>
          <w:numId w:val="7"/>
        </w:numPr>
      </w:pPr>
      <w:r w:rsidRPr="001A4EA5">
        <w:t>172.27.20.0 0.0.1.255: VLAN 20</w:t>
      </w:r>
    </w:p>
    <w:p w14:paraId="5B7765B9" w14:textId="08D9B57E" w:rsidR="001A4EA5" w:rsidRPr="001A4EA5" w:rsidRDefault="001A4EA5">
      <w:pPr>
        <w:pStyle w:val="Nidungvnbn"/>
        <w:numPr>
          <w:ilvl w:val="0"/>
          <w:numId w:val="7"/>
        </w:numPr>
      </w:pPr>
      <w:r w:rsidRPr="001A4EA5">
        <w:lastRenderedPageBreak/>
        <w:t xml:space="preserve">172.27.30.0 0.0.0.127: VLAN 30 </w:t>
      </w:r>
    </w:p>
    <w:p w14:paraId="0E86598E" w14:textId="4597B704" w:rsidR="001A4EA5" w:rsidRPr="001A4EA5" w:rsidRDefault="001A4EA5">
      <w:pPr>
        <w:pStyle w:val="Nidungvnbn"/>
        <w:numPr>
          <w:ilvl w:val="0"/>
          <w:numId w:val="7"/>
        </w:numPr>
      </w:pPr>
      <w:r w:rsidRPr="001A4EA5">
        <w:t>172.27.40.0 0.0.0.63: VLAN 40</w:t>
      </w:r>
    </w:p>
    <w:p w14:paraId="53264CEA" w14:textId="23145ABF" w:rsidR="001A4EA5" w:rsidRPr="001A4EA5" w:rsidRDefault="001A4EA5">
      <w:pPr>
        <w:pStyle w:val="Nidungvnbn"/>
        <w:numPr>
          <w:ilvl w:val="0"/>
          <w:numId w:val="7"/>
        </w:numPr>
      </w:pPr>
      <w:r w:rsidRPr="001A4EA5">
        <w:t>172.27.50.0 0.0.0.15: VLAN 50</w:t>
      </w:r>
    </w:p>
    <w:p w14:paraId="3379900C" w14:textId="6B63850A" w:rsidR="001A4EA5" w:rsidRDefault="00154A2C" w:rsidP="00154A2C">
      <w:pPr>
        <w:pStyle w:val="Nidungvnbn"/>
      </w:pPr>
      <w:r w:rsidRPr="00154A2C">
        <w:t>Các địa chỉ này đều nằm trong dải địa chỉ nội bộ của HQ (172.27.0.0/16), phản ánh các phân đoạn mạng được gán cho các VLAN khác nhau. Để đảm bảo an toàn và tối ưu, lệnh passive-interface default được áp dụng để tắt gửi gói hello trên tất cả các cổng. Tuy nhiên, hai giao diện quan trọng được kích hoạt EIGRP để thiết lập mối quan hệ hàng xóm là GigabitEthernet0/0 và GigabitEthernet0/0.60</w:t>
      </w:r>
      <w:r>
        <w:t xml:space="preserve"> dùng để giao tiếp với các router khác trong khu vực HQ</w:t>
      </w:r>
      <w:r w:rsidR="006A62EC">
        <w:t xml:space="preserve">. </w:t>
      </w:r>
    </w:p>
    <w:p w14:paraId="37AE7A52" w14:textId="1BE1BDE6" w:rsidR="00613079" w:rsidRDefault="00613079" w:rsidP="00154A2C">
      <w:pPr>
        <w:pStyle w:val="Nidungvnbn"/>
      </w:pPr>
      <w:r w:rsidRPr="00613079">
        <w:t>Thiết lập passive-interface trong EIGRP giúp kiểm soát lưu lượng định tuyến và tăng cường bảo mật bằng cách ngăn router gửi/nhận gói Hello trên các giao diện không cần thiết, như cổng kết nối đến switch hoặc người dùng. Lệnh passive-interface default áp dụng cho tất cả các cổng, trong khi no passive-interface được dùng để bật EIGRP trên các cổng cần thiết, thường là các kết nối giữa các router, đảm bảo việc trao đổi thông tin định tuyến chính xác và hiệu quả.</w:t>
      </w:r>
    </w:p>
    <w:p w14:paraId="25F8CD81" w14:textId="77777777" w:rsidR="00613079" w:rsidRPr="00613079" w:rsidRDefault="00613079" w:rsidP="00613079">
      <w:pPr>
        <w:pStyle w:val="Nidungvnbn"/>
      </w:pPr>
      <w:r w:rsidRPr="00613079">
        <w:t>Đối với các router khác như R5, R6, R7 và R8, ngoài việc cấu hình EIGRP với cùng AS 100 và khai báo toàn bộ các mạng nội bộ giống R4 (các mạng thuộc dải 172.27.0.0/16), thì mỗi router đều bổ sung thêm các đường mạng kết nối liên-router và các mạng truyền dẫn ngoài HQ, cụ thể như sau:</w:t>
      </w:r>
    </w:p>
    <w:p w14:paraId="54F0914C" w14:textId="77777777" w:rsidR="00613079" w:rsidRPr="00613079" w:rsidRDefault="00613079">
      <w:pPr>
        <w:pStyle w:val="Nidungvnbn"/>
        <w:numPr>
          <w:ilvl w:val="0"/>
          <w:numId w:val="8"/>
        </w:numPr>
      </w:pPr>
      <w:r w:rsidRPr="00613079">
        <w:t>R5: Bổ sung các đường mạng kết nối đến các router khác thông qua các liên kết như GigabitEthernet0/0, GigabitEthernet0/1, Serial0/3/0, đồng thời thực hiện redistribute ospf 1 để chia sẻ thông tin định tuyến từ OSPF sang EIGRP – đây là điểm đặc biệt giúp R5 hoạt động như một router biên giữa hai giao thức định tuyến.</w:t>
      </w:r>
    </w:p>
    <w:p w14:paraId="2C02FCBC" w14:textId="77777777" w:rsidR="00613079" w:rsidRPr="00613079" w:rsidRDefault="00613079">
      <w:pPr>
        <w:pStyle w:val="Nidungvnbn"/>
        <w:numPr>
          <w:ilvl w:val="0"/>
          <w:numId w:val="8"/>
        </w:numPr>
      </w:pPr>
      <w:r w:rsidRPr="00613079">
        <w:t>R6: Bổ sung mạng 10.10.10.0/30 cho GRE Tunnel giữa R6 và R8, và mạng 200.0.100.0/30 cho kết nối đến router R7 qua đường WAN. Giao diện Tunnel0 và Serial0/3/0 được mở để truyền EIGRP.</w:t>
      </w:r>
    </w:p>
    <w:p w14:paraId="09A66FE6" w14:textId="77777777" w:rsidR="00613079" w:rsidRPr="00613079" w:rsidRDefault="00613079">
      <w:pPr>
        <w:pStyle w:val="Nidungvnbn"/>
        <w:numPr>
          <w:ilvl w:val="0"/>
          <w:numId w:val="8"/>
        </w:numPr>
      </w:pPr>
      <w:r w:rsidRPr="00613079">
        <w:lastRenderedPageBreak/>
        <w:t>R7: Ngoài các mạng nội bộ, R7 bổ sung hai mạng WAN là 200.0.100.0/30 (nối R6–R7) và 200.0.100.4/30 (nối R7–R8), đồng thời mở các cổng Serial và Gigabit để EIGRP hoạt động trên các liên kết này.</w:t>
      </w:r>
    </w:p>
    <w:p w14:paraId="511F757D" w14:textId="77777777" w:rsidR="00613079" w:rsidRPr="00613079" w:rsidRDefault="00613079">
      <w:pPr>
        <w:pStyle w:val="Nidungvnbn"/>
        <w:numPr>
          <w:ilvl w:val="0"/>
          <w:numId w:val="8"/>
        </w:numPr>
      </w:pPr>
      <w:r w:rsidRPr="00613079">
        <w:t>R8: Bổ sung các mạng giống R6, bao gồm 10.10.10.0/30 (tunnel với R6) và 200.0.100.4/30 (kết nối với R7). Cấu hình Tunnel0 tại R8 tương ứng với Tunnel tại R6, giúp đảm bảo đường truyền ảo hoạt động và được quảng bá qua EIGRP.</w:t>
      </w:r>
    </w:p>
    <w:p w14:paraId="5363320F" w14:textId="05B43522" w:rsidR="00303311" w:rsidRPr="00091169" w:rsidRDefault="00613079" w:rsidP="00091169">
      <w:pPr>
        <w:pStyle w:val="Nidungvnbn"/>
      </w:pPr>
      <w:r w:rsidRPr="00613079">
        <w:t>Tóm lại, tất cả các router đều thống nhất sử dụng AS 100 và quảng bá toàn bộ mạng nội bộ HQ. Tuy nhiên, để đảm bảo kết nối liên vùng và truyền tải thông tin định tuyến đầy đủ, các router ngoại vi như R5–R8 được bổ sung thêm các mạng WAN và tunnel phù hợp với vai trò kết nối liên router và các thiết bị đầu cuối ở khu vực ngoài HQ.</w:t>
      </w:r>
      <w:r w:rsidR="004D19C9" w:rsidRPr="00091169">
        <w:t xml:space="preserve"> Sau khi thực hiện xong ta có sẽ thực hiện lệnh show ip route</w:t>
      </w:r>
      <w:r w:rsidR="003E2E38" w:rsidRPr="00091169">
        <w:t xml:space="preserve"> eigrp</w:t>
      </w:r>
      <w:r w:rsidR="004D19C9" w:rsidRPr="00091169">
        <w:t xml:space="preserve"> trên các router để kiểm tra kết quả bảng định tuyến</w:t>
      </w:r>
      <w:r w:rsidR="00971408">
        <w:t>. Dưới đây là kết quả định tuyến eigrp trên R4:</w:t>
      </w:r>
    </w:p>
    <w:p w14:paraId="2EBB8362" w14:textId="4DF222FD" w:rsidR="003E2E38" w:rsidRDefault="003E2E38" w:rsidP="00292326">
      <w:r w:rsidRPr="003E2E38">
        <w:rPr>
          <w:noProof/>
        </w:rPr>
        <w:drawing>
          <wp:inline distT="0" distB="0" distL="0" distR="0" wp14:anchorId="5D352025" wp14:editId="43DDE635">
            <wp:extent cx="5836395" cy="2857500"/>
            <wp:effectExtent l="0" t="0" r="0" b="0"/>
            <wp:docPr id="152810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00030" name=""/>
                    <pic:cNvPicPr/>
                  </pic:nvPicPr>
                  <pic:blipFill>
                    <a:blip r:embed="rId21"/>
                    <a:stretch>
                      <a:fillRect/>
                    </a:stretch>
                  </pic:blipFill>
                  <pic:spPr>
                    <a:xfrm>
                      <a:off x="0" y="0"/>
                      <a:ext cx="5842559" cy="2860518"/>
                    </a:xfrm>
                    <a:prstGeom prst="rect">
                      <a:avLst/>
                    </a:prstGeom>
                  </pic:spPr>
                </pic:pic>
              </a:graphicData>
            </a:graphic>
          </wp:inline>
        </w:drawing>
      </w:r>
    </w:p>
    <w:p w14:paraId="0B834068" w14:textId="58A5EB68" w:rsidR="004D19C9" w:rsidRDefault="003E2E38" w:rsidP="00446FC4">
      <w:pPr>
        <w:pStyle w:val="Hnh"/>
        <w:rPr>
          <w:lang w:val="en-US"/>
        </w:rPr>
      </w:pPr>
      <w:bookmarkStart w:id="83" w:name="_Toc197887524"/>
      <w:bookmarkStart w:id="84" w:name="_Toc198067182"/>
      <w:r w:rsidRPr="00446FC4">
        <w:t>Hình 4.</w:t>
      </w:r>
      <w:r w:rsidR="00AF5268" w:rsidRPr="00446FC4">
        <w:t>7</w:t>
      </w:r>
      <w:r w:rsidRPr="00446FC4">
        <w:t xml:space="preserve"> Kết quả bảng định tuyến eigrp trên R4</w:t>
      </w:r>
      <w:bookmarkEnd w:id="83"/>
      <w:bookmarkEnd w:id="84"/>
    </w:p>
    <w:p w14:paraId="4FEB3E95" w14:textId="279E0EBE" w:rsidR="00292326" w:rsidRDefault="00F37C64" w:rsidP="00292326">
      <w:pPr>
        <w:pStyle w:val="Nidungvnbn"/>
      </w:pPr>
      <w:r>
        <w:t>Ta có thể thực hiện kiểm tra neighbor trên R7 để xem tất cả router được định tuyến eigrp thành công chưa vì R7 nối với tất cả các router trong khu vực HQ</w:t>
      </w:r>
      <w:r w:rsidR="00EF2B58">
        <w:t>.Có thể thấy là nó đã thiết lập láng giềng thành công với R6,R8,R4,R5 thông qua danh sách ip:</w:t>
      </w:r>
    </w:p>
    <w:p w14:paraId="054A1ED8" w14:textId="7882C963" w:rsidR="00292326" w:rsidRDefault="00292326" w:rsidP="00292326">
      <w:pPr>
        <w:pStyle w:val="Nidungvnbn"/>
      </w:pPr>
    </w:p>
    <w:p w14:paraId="01DCBD24" w14:textId="77777777" w:rsidR="008555F1" w:rsidRDefault="00F37C64" w:rsidP="00292326">
      <w:pPr>
        <w:jc w:val="center"/>
        <w:rPr>
          <w:rStyle w:val="HnhChar"/>
          <w:lang w:val="en-US"/>
        </w:rPr>
      </w:pPr>
      <w:r w:rsidRPr="00F37C64">
        <w:rPr>
          <w:noProof/>
        </w:rPr>
        <w:lastRenderedPageBreak/>
        <w:drawing>
          <wp:inline distT="0" distB="0" distL="0" distR="0" wp14:anchorId="5EE7E75C" wp14:editId="00A64E0F">
            <wp:extent cx="5579745" cy="1825625"/>
            <wp:effectExtent l="0" t="0" r="1905" b="3175"/>
            <wp:docPr id="179059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96559" name=""/>
                    <pic:cNvPicPr/>
                  </pic:nvPicPr>
                  <pic:blipFill>
                    <a:blip r:embed="rId22"/>
                    <a:stretch>
                      <a:fillRect/>
                    </a:stretch>
                  </pic:blipFill>
                  <pic:spPr>
                    <a:xfrm>
                      <a:off x="0" y="0"/>
                      <a:ext cx="5579745" cy="1825625"/>
                    </a:xfrm>
                    <a:prstGeom prst="rect">
                      <a:avLst/>
                    </a:prstGeom>
                  </pic:spPr>
                </pic:pic>
              </a:graphicData>
            </a:graphic>
          </wp:inline>
        </w:drawing>
      </w:r>
    </w:p>
    <w:p w14:paraId="5D03B152" w14:textId="04FE3ECB" w:rsidR="00BA3A10" w:rsidRPr="009561DF" w:rsidRDefault="00F37C64" w:rsidP="009561DF">
      <w:pPr>
        <w:pStyle w:val="Hnh"/>
      </w:pPr>
      <w:bookmarkStart w:id="85" w:name="_Toc198067183"/>
      <w:r w:rsidRPr="009561DF">
        <w:t>H</w:t>
      </w:r>
      <w:r w:rsidR="008555F1" w:rsidRPr="009561DF">
        <w:rPr>
          <w:rStyle w:val="HnhChar"/>
          <w:bCs/>
        </w:rPr>
        <w:t>ì</w:t>
      </w:r>
      <w:r w:rsidRPr="009561DF">
        <w:t>nh 4.</w:t>
      </w:r>
      <w:r w:rsidR="001C5287" w:rsidRPr="009561DF">
        <w:t>8</w:t>
      </w:r>
      <w:r w:rsidRPr="009561DF">
        <w:t xml:space="preserve"> Eigrp neighbor trên router R7</w:t>
      </w:r>
      <w:bookmarkEnd w:id="85"/>
    </w:p>
    <w:p w14:paraId="1D7E1CF3" w14:textId="06C9F539" w:rsidR="00E95E11" w:rsidRDefault="00E95E11" w:rsidP="00E95E11">
      <w:pPr>
        <w:pStyle w:val="Heading4"/>
      </w:pPr>
      <w:r>
        <w:t>Định tuyến OSPF tại khu vực Branch</w:t>
      </w:r>
    </w:p>
    <w:p w14:paraId="1AEC61F9" w14:textId="77777777" w:rsidR="00B32156" w:rsidRDefault="00B32156" w:rsidP="00B32156">
      <w:pPr>
        <w:pStyle w:val="Nidungvnbn"/>
      </w:pPr>
      <w:r w:rsidRPr="00B32156">
        <w:t>Tại khu vực Branch, OSPF được triển khai dưới dạng OSPF đa khu vực (Multi-Area OSPF) để tối ưu hóa quá trình trao đổi thông tin định tuyến. Các router R1, R2 và R3 được cấu hình để kết nối với Area 0 (Backbone Area) và các khu vực khác như Area 1 và Area 3, giúp giảm tải cho backbone và phân chia mạng theo từng khu vực chức năng.</w:t>
      </w:r>
    </w:p>
    <w:p w14:paraId="76C8C382" w14:textId="77777777" w:rsidR="00044E51" w:rsidRPr="00B32156" w:rsidRDefault="00044E51" w:rsidP="00B32156">
      <w:pPr>
        <w:pStyle w:val="Nidungvnbn"/>
      </w:pPr>
    </w:p>
    <w:p w14:paraId="5B1227FA" w14:textId="0F015B93" w:rsidR="00044E51" w:rsidRPr="00044E51" w:rsidRDefault="00F507D0" w:rsidP="00044E51">
      <w:pPr>
        <w:pStyle w:val="Caption"/>
      </w:pPr>
      <w:bookmarkStart w:id="86" w:name="_Toc197887525"/>
      <w:bookmarkStart w:id="87" w:name="_Toc198067218"/>
      <w:r>
        <w:t>Bảng 4.</w:t>
      </w:r>
      <w:r w:rsidR="00615555">
        <w:t>5</w:t>
      </w:r>
      <w:r>
        <w:t xml:space="preserve"> Lệnh cấu hình định tuyến ospf trên R3</w:t>
      </w:r>
      <w:bookmarkEnd w:id="86"/>
      <w:bookmarkEnd w:id="87"/>
    </w:p>
    <w:tbl>
      <w:tblPr>
        <w:tblStyle w:val="TableGrid"/>
        <w:tblW w:w="4420" w:type="dxa"/>
        <w:jc w:val="center"/>
        <w:tblLook w:val="04A0" w:firstRow="1" w:lastRow="0" w:firstColumn="1" w:lastColumn="0" w:noHBand="0" w:noVBand="1"/>
      </w:tblPr>
      <w:tblGrid>
        <w:gridCol w:w="4420"/>
      </w:tblGrid>
      <w:tr w:rsidR="00753789" w:rsidRPr="00753789" w14:paraId="4AAED1B3" w14:textId="77777777" w:rsidTr="00B45189">
        <w:trPr>
          <w:trHeight w:val="473"/>
          <w:jc w:val="center"/>
        </w:trPr>
        <w:tc>
          <w:tcPr>
            <w:tcW w:w="0" w:type="auto"/>
            <w:hideMark/>
          </w:tcPr>
          <w:p w14:paraId="5B93A85D" w14:textId="7701B408" w:rsidR="00753789" w:rsidRPr="00753789" w:rsidRDefault="00753789" w:rsidP="00753789">
            <w:pPr>
              <w:jc w:val="center"/>
              <w:rPr>
                <w:b/>
                <w:bCs/>
                <w:sz w:val="26"/>
                <w:szCs w:val="26"/>
              </w:rPr>
            </w:pPr>
            <w:r w:rsidRPr="00753789">
              <w:rPr>
                <w:b/>
                <w:bCs/>
                <w:sz w:val="26"/>
                <w:szCs w:val="26"/>
              </w:rPr>
              <w:t>R3</w:t>
            </w:r>
          </w:p>
        </w:tc>
      </w:tr>
      <w:tr w:rsidR="00753789" w:rsidRPr="00753789" w14:paraId="7E80AD63" w14:textId="77777777" w:rsidTr="00B45189">
        <w:trPr>
          <w:trHeight w:val="462"/>
          <w:jc w:val="center"/>
        </w:trPr>
        <w:tc>
          <w:tcPr>
            <w:tcW w:w="0" w:type="auto"/>
            <w:hideMark/>
          </w:tcPr>
          <w:p w14:paraId="2FAF98AB" w14:textId="77777777" w:rsidR="00753789" w:rsidRPr="00753789" w:rsidRDefault="00753789" w:rsidP="00753789">
            <w:pPr>
              <w:rPr>
                <w:sz w:val="26"/>
                <w:szCs w:val="26"/>
              </w:rPr>
            </w:pPr>
            <w:r w:rsidRPr="00753789">
              <w:rPr>
                <w:sz w:val="26"/>
                <w:szCs w:val="26"/>
              </w:rPr>
              <w:t>interface Loopback0</w:t>
            </w:r>
          </w:p>
        </w:tc>
      </w:tr>
      <w:tr w:rsidR="00753789" w:rsidRPr="00753789" w14:paraId="7A05A9C3" w14:textId="77777777" w:rsidTr="00B45189">
        <w:trPr>
          <w:trHeight w:val="473"/>
          <w:jc w:val="center"/>
        </w:trPr>
        <w:tc>
          <w:tcPr>
            <w:tcW w:w="0" w:type="auto"/>
            <w:hideMark/>
          </w:tcPr>
          <w:p w14:paraId="2988A3EE" w14:textId="77777777" w:rsidR="00753789" w:rsidRPr="00753789" w:rsidRDefault="00753789" w:rsidP="00753789">
            <w:pPr>
              <w:rPr>
                <w:sz w:val="26"/>
                <w:szCs w:val="26"/>
              </w:rPr>
            </w:pPr>
            <w:r w:rsidRPr="00753789">
              <w:rPr>
                <w:sz w:val="26"/>
                <w:szCs w:val="26"/>
              </w:rPr>
              <w:t>ip address 10.28.30.1 255.255.255.0</w:t>
            </w:r>
          </w:p>
        </w:tc>
      </w:tr>
      <w:tr w:rsidR="00753789" w:rsidRPr="00753789" w14:paraId="52B2AAEA" w14:textId="77777777" w:rsidTr="00B45189">
        <w:trPr>
          <w:trHeight w:val="473"/>
          <w:jc w:val="center"/>
        </w:trPr>
        <w:tc>
          <w:tcPr>
            <w:tcW w:w="0" w:type="auto"/>
            <w:hideMark/>
          </w:tcPr>
          <w:p w14:paraId="464EA8E8" w14:textId="77777777" w:rsidR="00753789" w:rsidRPr="00753789" w:rsidRDefault="00753789" w:rsidP="00753789">
            <w:pPr>
              <w:rPr>
                <w:sz w:val="26"/>
                <w:szCs w:val="26"/>
              </w:rPr>
            </w:pPr>
            <w:r w:rsidRPr="00753789">
              <w:rPr>
                <w:sz w:val="26"/>
                <w:szCs w:val="26"/>
              </w:rPr>
              <w:t>interface Loopback1</w:t>
            </w:r>
          </w:p>
        </w:tc>
      </w:tr>
      <w:tr w:rsidR="00753789" w:rsidRPr="00753789" w14:paraId="46795737" w14:textId="77777777" w:rsidTr="00B45189">
        <w:trPr>
          <w:trHeight w:val="473"/>
          <w:jc w:val="center"/>
        </w:trPr>
        <w:tc>
          <w:tcPr>
            <w:tcW w:w="0" w:type="auto"/>
            <w:hideMark/>
          </w:tcPr>
          <w:p w14:paraId="2B53BCA9" w14:textId="77777777" w:rsidR="00753789" w:rsidRPr="00753789" w:rsidRDefault="00753789" w:rsidP="00753789">
            <w:pPr>
              <w:rPr>
                <w:sz w:val="26"/>
                <w:szCs w:val="26"/>
              </w:rPr>
            </w:pPr>
            <w:r w:rsidRPr="00753789">
              <w:rPr>
                <w:sz w:val="26"/>
                <w:szCs w:val="26"/>
              </w:rPr>
              <w:t>ip address 10.28.31.1 255.255.255.128</w:t>
            </w:r>
          </w:p>
        </w:tc>
      </w:tr>
      <w:tr w:rsidR="00753789" w:rsidRPr="00753789" w14:paraId="689A3E9F" w14:textId="77777777" w:rsidTr="00B45189">
        <w:trPr>
          <w:trHeight w:val="462"/>
          <w:jc w:val="center"/>
        </w:trPr>
        <w:tc>
          <w:tcPr>
            <w:tcW w:w="0" w:type="auto"/>
            <w:hideMark/>
          </w:tcPr>
          <w:p w14:paraId="3813BF2F" w14:textId="77777777" w:rsidR="00753789" w:rsidRPr="00753789" w:rsidRDefault="00753789" w:rsidP="00753789">
            <w:pPr>
              <w:rPr>
                <w:sz w:val="26"/>
                <w:szCs w:val="26"/>
              </w:rPr>
            </w:pPr>
            <w:r w:rsidRPr="00753789">
              <w:rPr>
                <w:sz w:val="26"/>
                <w:szCs w:val="26"/>
              </w:rPr>
              <w:t>router ospf 1</w:t>
            </w:r>
          </w:p>
        </w:tc>
      </w:tr>
      <w:tr w:rsidR="00753789" w:rsidRPr="00753789" w14:paraId="2D897B29" w14:textId="77777777" w:rsidTr="00B45189">
        <w:trPr>
          <w:trHeight w:val="473"/>
          <w:jc w:val="center"/>
        </w:trPr>
        <w:tc>
          <w:tcPr>
            <w:tcW w:w="0" w:type="auto"/>
            <w:hideMark/>
          </w:tcPr>
          <w:p w14:paraId="00613DB8" w14:textId="77777777" w:rsidR="00753789" w:rsidRPr="00753789" w:rsidRDefault="00753789" w:rsidP="00753789">
            <w:pPr>
              <w:rPr>
                <w:sz w:val="26"/>
                <w:szCs w:val="26"/>
              </w:rPr>
            </w:pPr>
            <w:r w:rsidRPr="00753789">
              <w:rPr>
                <w:sz w:val="26"/>
                <w:szCs w:val="26"/>
              </w:rPr>
              <w:t>router-id 3.3.3.3</w:t>
            </w:r>
          </w:p>
        </w:tc>
      </w:tr>
      <w:tr w:rsidR="00753789" w:rsidRPr="00753789" w14:paraId="458FE75E" w14:textId="77777777" w:rsidTr="00B45189">
        <w:trPr>
          <w:trHeight w:val="473"/>
          <w:jc w:val="center"/>
        </w:trPr>
        <w:tc>
          <w:tcPr>
            <w:tcW w:w="0" w:type="auto"/>
            <w:hideMark/>
          </w:tcPr>
          <w:p w14:paraId="0E469A08" w14:textId="77777777" w:rsidR="00753789" w:rsidRPr="00753789" w:rsidRDefault="00753789" w:rsidP="00753789">
            <w:pPr>
              <w:rPr>
                <w:sz w:val="26"/>
                <w:szCs w:val="26"/>
              </w:rPr>
            </w:pPr>
            <w:r w:rsidRPr="00753789">
              <w:rPr>
                <w:sz w:val="26"/>
                <w:szCs w:val="26"/>
              </w:rPr>
              <w:t>network 10.28.1.3 0.0.0.0 area 0</w:t>
            </w:r>
          </w:p>
        </w:tc>
      </w:tr>
      <w:tr w:rsidR="00753789" w:rsidRPr="00753789" w14:paraId="28A685F4" w14:textId="77777777" w:rsidTr="00B45189">
        <w:trPr>
          <w:trHeight w:val="473"/>
          <w:jc w:val="center"/>
        </w:trPr>
        <w:tc>
          <w:tcPr>
            <w:tcW w:w="0" w:type="auto"/>
            <w:hideMark/>
          </w:tcPr>
          <w:p w14:paraId="3CABDF69" w14:textId="77777777" w:rsidR="00753789" w:rsidRPr="00753789" w:rsidRDefault="00753789" w:rsidP="00753789">
            <w:pPr>
              <w:rPr>
                <w:sz w:val="26"/>
                <w:szCs w:val="26"/>
              </w:rPr>
            </w:pPr>
            <w:r w:rsidRPr="00753789">
              <w:rPr>
                <w:sz w:val="26"/>
                <w:szCs w:val="26"/>
              </w:rPr>
              <w:t>network 10.28.30.0 0.0.0.255 area 3</w:t>
            </w:r>
          </w:p>
        </w:tc>
      </w:tr>
      <w:tr w:rsidR="00753789" w:rsidRPr="00753789" w14:paraId="65BBA681" w14:textId="77777777" w:rsidTr="00B45189">
        <w:trPr>
          <w:trHeight w:val="462"/>
          <w:jc w:val="center"/>
        </w:trPr>
        <w:tc>
          <w:tcPr>
            <w:tcW w:w="0" w:type="auto"/>
            <w:hideMark/>
          </w:tcPr>
          <w:p w14:paraId="176DAE12" w14:textId="77777777" w:rsidR="00753789" w:rsidRPr="00753789" w:rsidRDefault="00753789" w:rsidP="00753789">
            <w:pPr>
              <w:rPr>
                <w:sz w:val="26"/>
                <w:szCs w:val="26"/>
              </w:rPr>
            </w:pPr>
            <w:r w:rsidRPr="00753789">
              <w:rPr>
                <w:sz w:val="26"/>
                <w:szCs w:val="26"/>
              </w:rPr>
              <w:t>network 10.28.31.0 0.0.0.127 area 3</w:t>
            </w:r>
          </w:p>
        </w:tc>
      </w:tr>
      <w:tr w:rsidR="00753789" w:rsidRPr="00753789" w14:paraId="01CEE8B6" w14:textId="77777777" w:rsidTr="00B45189">
        <w:trPr>
          <w:trHeight w:val="473"/>
          <w:jc w:val="center"/>
        </w:trPr>
        <w:tc>
          <w:tcPr>
            <w:tcW w:w="0" w:type="auto"/>
            <w:hideMark/>
          </w:tcPr>
          <w:p w14:paraId="6AEF8504" w14:textId="77777777" w:rsidR="00753789" w:rsidRPr="00753789" w:rsidRDefault="00753789" w:rsidP="00753789">
            <w:pPr>
              <w:rPr>
                <w:sz w:val="26"/>
                <w:szCs w:val="26"/>
              </w:rPr>
            </w:pPr>
            <w:r w:rsidRPr="00753789">
              <w:rPr>
                <w:sz w:val="26"/>
                <w:szCs w:val="26"/>
              </w:rPr>
              <w:lastRenderedPageBreak/>
              <w:t>passive-interface default</w:t>
            </w:r>
          </w:p>
        </w:tc>
      </w:tr>
      <w:tr w:rsidR="00753789" w:rsidRPr="00753789" w14:paraId="2CBCF17F" w14:textId="77777777" w:rsidTr="00B45189">
        <w:trPr>
          <w:trHeight w:val="473"/>
          <w:jc w:val="center"/>
        </w:trPr>
        <w:tc>
          <w:tcPr>
            <w:tcW w:w="0" w:type="auto"/>
            <w:hideMark/>
          </w:tcPr>
          <w:p w14:paraId="79C24423" w14:textId="77777777" w:rsidR="00753789" w:rsidRPr="00753789" w:rsidRDefault="00753789" w:rsidP="00753789">
            <w:pPr>
              <w:rPr>
                <w:sz w:val="26"/>
                <w:szCs w:val="26"/>
              </w:rPr>
            </w:pPr>
            <w:r w:rsidRPr="00753789">
              <w:rPr>
                <w:sz w:val="26"/>
                <w:szCs w:val="26"/>
              </w:rPr>
              <w:t>no passive-interface GigabitEthernet0/0</w:t>
            </w:r>
          </w:p>
        </w:tc>
      </w:tr>
    </w:tbl>
    <w:p w14:paraId="06A90F86" w14:textId="77777777" w:rsidR="00CF381D" w:rsidRPr="00753789" w:rsidRDefault="00CF381D" w:rsidP="00CF381D">
      <w:pPr>
        <w:pStyle w:val="Nidungvnbn"/>
      </w:pPr>
      <w:r w:rsidRPr="00753789">
        <w:t>Trên router R1, các interface Loopback0 và Loopback1 được đưa vào Area 1, trong khi interface kết nối tới mạng trung tâm (10.28.1.1) thuộc Area 0. Việc chia tách này giúp cô lập các mạng con, cải thiện khả năng hội tụ và khả năng mở rộng. Câu lệnh passive-interface default giúp chặn gửi nhận OSPF Hello trên tất cả các interface, chỉ cho phép các interface cần thiết (như GigabitEthernet0/0) hoạt động định tuyến nhờ no passive-interface.</w:t>
      </w:r>
    </w:p>
    <w:p w14:paraId="1EC536E3" w14:textId="77777777" w:rsidR="00CF381D" w:rsidRPr="00753789" w:rsidRDefault="00CF381D" w:rsidP="00CF381D">
      <w:pPr>
        <w:pStyle w:val="Nidungvnbn"/>
      </w:pPr>
      <w:r w:rsidRPr="00753789">
        <w:t>Router R2 được cấu hình với Area 0 và Area 3. Interface Loopback0 (10.28.20.1/25) thuộc Area 3, trong khi liên kết với backbone là Area 0. Điều này biến R2 thành Area Border Router (ABR) giữa Area 0 và Area 3.</w:t>
      </w:r>
    </w:p>
    <w:p w14:paraId="0ED76694" w14:textId="77777777" w:rsidR="00CF381D" w:rsidRDefault="00CF381D" w:rsidP="00CF381D">
      <w:pPr>
        <w:pStyle w:val="Nidungvnbn"/>
      </w:pPr>
      <w:r w:rsidRPr="00753789">
        <w:t>Router R3 được cấu hình tham gia định tuyến OSPF với hai khu vực: Area 0 (backbone) và Area 3. Trong cấu hình, R3 sử dụng hai địa chỉ loopback là 10.28.30.1/24 và 10.28.31.1/25 để mô phỏng các mạng nội bộ và được quảng bá vào Area 3 thông qua các lệnh network. Lệnh router-id 3.3.3.3 được sử dụng để định danh R3 trong tiến trình OSPF. Để tăng tính bảo mật và tránh gửi các gói tin Hello không cần thiết, lệnh passive-interface default được áp dụng để mặc định tắt chế độ gửi Hello trên tất cả các cổng. Sau đó, cổng GigabitEthernet0/0 – cổng kết nối thực tế giữa các router – được kích hoạt trở lại bằng lệnh no passive-interface nhằm đảm bảo thiết lập láng giềng OSPF thành công.</w:t>
      </w:r>
    </w:p>
    <w:p w14:paraId="79E071E3" w14:textId="4AEEB233" w:rsidR="00044E51" w:rsidRDefault="00CF381D" w:rsidP="00CF381D">
      <w:pPr>
        <w:pStyle w:val="Nidungvnbn"/>
      </w:pPr>
      <w:r w:rsidRPr="00753789">
        <w:t xml:space="preserve">Tương tự R3, các router R1 và R2 cũng được cấu hình OSPF theo mô hình đa khu vực. Tuy nhiên, thay vì sử dụng các mạng loopback thuộc dải 10.28.30.0/24 và 10.28.31.0/25 như R3, thì R1 sử dụng các mạng nội bộ 10.28.10.0/23 và 10.28.12.0/23 thuộc Area 1; </w:t>
      </w:r>
      <w:r w:rsidR="004C10A2">
        <w:t xml:space="preserve"> </w:t>
      </w:r>
      <w:r w:rsidRPr="00753789">
        <w:t xml:space="preserve">còn R2 sử dụng mạng loopback 10.28.20.0/25 trong Area 3. </w:t>
      </w:r>
    </w:p>
    <w:p w14:paraId="2C33990D" w14:textId="234A7112" w:rsidR="00753789" w:rsidRDefault="00CF381D" w:rsidP="00CF381D">
      <w:pPr>
        <w:pStyle w:val="Nidungvnbn"/>
      </w:pPr>
      <w:r w:rsidRPr="00753789">
        <w:t>Các router này đều tuân theo cùng một nguyên tắc cấu hình OSPF nhưng khác nhau về địa chỉ mạng, khu vực OSPF tham gia và router ID cụ thể.</w:t>
      </w:r>
      <w:r w:rsidR="00F44DB9">
        <w:t xml:space="preserve"> Dùng lệnh show ip route ospf để kiểm tra bảng định tuyến.</w:t>
      </w:r>
    </w:p>
    <w:p w14:paraId="5CFF9BDC" w14:textId="2FDF4442" w:rsidR="00044E51" w:rsidRPr="00753789" w:rsidRDefault="00044E51" w:rsidP="00044E51">
      <w:pPr>
        <w:pStyle w:val="Nidungvnbn"/>
        <w:ind w:firstLine="0"/>
      </w:pPr>
    </w:p>
    <w:p w14:paraId="26B3C17B" w14:textId="446FEDC8" w:rsidR="00F40A4E" w:rsidRDefault="00F40A4E" w:rsidP="00CF381D">
      <w:pPr>
        <w:pStyle w:val="Nidungvnbn"/>
        <w:jc w:val="center"/>
      </w:pPr>
      <w:r w:rsidRPr="00F40A4E">
        <w:rPr>
          <w:noProof/>
        </w:rPr>
        <w:lastRenderedPageBreak/>
        <w:drawing>
          <wp:inline distT="0" distB="0" distL="0" distR="0" wp14:anchorId="1501E637" wp14:editId="250EAE67">
            <wp:extent cx="4533900" cy="2670703"/>
            <wp:effectExtent l="0" t="0" r="0" b="0"/>
            <wp:docPr id="39911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969" name=""/>
                    <pic:cNvPicPr/>
                  </pic:nvPicPr>
                  <pic:blipFill>
                    <a:blip r:embed="rId23"/>
                    <a:stretch>
                      <a:fillRect/>
                    </a:stretch>
                  </pic:blipFill>
                  <pic:spPr>
                    <a:xfrm>
                      <a:off x="0" y="0"/>
                      <a:ext cx="4533900" cy="2670703"/>
                    </a:xfrm>
                    <a:prstGeom prst="rect">
                      <a:avLst/>
                    </a:prstGeom>
                  </pic:spPr>
                </pic:pic>
              </a:graphicData>
            </a:graphic>
          </wp:inline>
        </w:drawing>
      </w:r>
    </w:p>
    <w:p w14:paraId="1C78A47F" w14:textId="3A69A55F" w:rsidR="00F40A4E" w:rsidRPr="00F40A4E" w:rsidRDefault="00F40A4E" w:rsidP="00F40A4E">
      <w:pPr>
        <w:pStyle w:val="Hnh"/>
      </w:pPr>
      <w:r w:rsidRPr="00F40A4E">
        <w:t xml:space="preserve"> </w:t>
      </w:r>
      <w:bookmarkStart w:id="88" w:name="_Toc198067184"/>
      <w:r w:rsidRPr="00F40A4E">
        <w:t>Hình 4.</w:t>
      </w:r>
      <w:r w:rsidR="00CF381D">
        <w:rPr>
          <w:lang w:val="en-US"/>
        </w:rPr>
        <w:t>9</w:t>
      </w:r>
      <w:r w:rsidRPr="00F40A4E">
        <w:t xml:space="preserve"> Kết quả bảng định tuyến ospf trên R1</w:t>
      </w:r>
      <w:bookmarkEnd w:id="88"/>
    </w:p>
    <w:p w14:paraId="4BEE7285" w14:textId="7F7FDD8C" w:rsidR="00F40A4E" w:rsidRDefault="009C5385" w:rsidP="009C5385">
      <w:pPr>
        <w:pStyle w:val="Nidungvnbn"/>
        <w:spacing w:line="240" w:lineRule="auto"/>
      </w:pPr>
      <w:r>
        <w:t>Sau khi cấu hình xong có thể kiểm tra ospf neighbor trên R1</w:t>
      </w:r>
      <w:r w:rsidR="0029588E">
        <w:t xml:space="preserve"> để xem có thấy các router khác </w:t>
      </w:r>
      <w:r w:rsidR="00A43CEF">
        <w:t>đã được thiết lập láng giềng:</w:t>
      </w:r>
    </w:p>
    <w:p w14:paraId="0CFFE595" w14:textId="48A53A69" w:rsidR="009C5385" w:rsidRDefault="009C5385" w:rsidP="009C5385">
      <w:pPr>
        <w:pStyle w:val="Nidungvnbn"/>
        <w:spacing w:line="240" w:lineRule="auto"/>
      </w:pPr>
      <w:r w:rsidRPr="009C5385">
        <w:rPr>
          <w:noProof/>
        </w:rPr>
        <w:drawing>
          <wp:inline distT="0" distB="0" distL="0" distR="0" wp14:anchorId="05BEA105" wp14:editId="33501D46">
            <wp:extent cx="5263176" cy="1889760"/>
            <wp:effectExtent l="0" t="0" r="0" b="0"/>
            <wp:docPr id="68994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0616" name=""/>
                    <pic:cNvPicPr/>
                  </pic:nvPicPr>
                  <pic:blipFill>
                    <a:blip r:embed="rId24"/>
                    <a:stretch>
                      <a:fillRect/>
                    </a:stretch>
                  </pic:blipFill>
                  <pic:spPr>
                    <a:xfrm>
                      <a:off x="0" y="0"/>
                      <a:ext cx="5264016" cy="1890062"/>
                    </a:xfrm>
                    <a:prstGeom prst="rect">
                      <a:avLst/>
                    </a:prstGeom>
                  </pic:spPr>
                </pic:pic>
              </a:graphicData>
            </a:graphic>
          </wp:inline>
        </w:drawing>
      </w:r>
    </w:p>
    <w:p w14:paraId="6E1F9044" w14:textId="436AEE12" w:rsidR="00F40A4E" w:rsidRPr="00103F49" w:rsidRDefault="009C5385" w:rsidP="009C5385">
      <w:pPr>
        <w:pStyle w:val="Hnh"/>
      </w:pPr>
      <w:bookmarkStart w:id="89" w:name="_Toc198067185"/>
      <w:r>
        <w:t>Hình 4.1</w:t>
      </w:r>
      <w:r w:rsidR="00246966">
        <w:rPr>
          <w:lang w:val="en-US"/>
        </w:rPr>
        <w:t>0</w:t>
      </w:r>
      <w:r>
        <w:t xml:space="preserve"> ospf neighbor trên router R1</w:t>
      </w:r>
      <w:bookmarkEnd w:id="89"/>
    </w:p>
    <w:p w14:paraId="7CC0B138" w14:textId="0FE7B0B5" w:rsidR="00751CC2" w:rsidRPr="00751CC2" w:rsidRDefault="00E95E11" w:rsidP="00751CC2">
      <w:pPr>
        <w:pStyle w:val="Heading4"/>
        <w:rPr>
          <w:szCs w:val="28"/>
        </w:rPr>
      </w:pPr>
      <w:r w:rsidRPr="00E95E11">
        <w:rPr>
          <w:szCs w:val="28"/>
        </w:rPr>
        <w:t>Định tuyến mặc đ</w:t>
      </w:r>
      <w:r w:rsidR="00211A6E">
        <w:rPr>
          <w:szCs w:val="28"/>
        </w:rPr>
        <w:t>ị</w:t>
      </w:r>
      <w:r w:rsidRPr="00E95E11">
        <w:rPr>
          <w:szCs w:val="28"/>
        </w:rPr>
        <w:t>nh từ router R5 đến Access</w:t>
      </w:r>
    </w:p>
    <w:p w14:paraId="7F799A92" w14:textId="5C4617A6" w:rsidR="00751CC2" w:rsidRPr="002B49E3" w:rsidRDefault="00751CC2" w:rsidP="002B49E3">
      <w:pPr>
        <w:pStyle w:val="Nidungvnbn"/>
      </w:pPr>
      <w:r w:rsidRPr="002B49E3">
        <w:t>Ở phần này thực hiện lệnh ip route 0.0.0.0 0.0.0.0 200.0.100.10. Lệnh này định nghĩa rằng mọi gói tin không biết đích sẽ được chuyển tiếp đến địa chỉ IP 200.0.100.10 – tức router ACCESS. Tuyến mặc định này sau đó sẽ được phân phối (redistribute) vào các giao thức định tuyến đang chạy trên R5</w:t>
      </w:r>
      <w:r w:rsidR="00112210" w:rsidRPr="002B49E3">
        <w:t xml:space="preserve"> như </w:t>
      </w:r>
      <w:r w:rsidRPr="002B49E3">
        <w:t>OSPF và EIGRP, để các router khác trong hệ thống cũng biết cách đi ra ngoài mạng.</w:t>
      </w:r>
    </w:p>
    <w:p w14:paraId="25301ECF" w14:textId="6DB3B4F3" w:rsidR="00E95E11" w:rsidRDefault="00E95E11" w:rsidP="00E95E11">
      <w:pPr>
        <w:pStyle w:val="Heading4"/>
        <w:rPr>
          <w:szCs w:val="28"/>
        </w:rPr>
      </w:pPr>
      <w:r w:rsidRPr="00E95E11">
        <w:rPr>
          <w:szCs w:val="28"/>
        </w:rPr>
        <w:t>Redistribution giữa OSPF và EIGRP</w:t>
      </w:r>
      <w:r w:rsidR="0015745D">
        <w:rPr>
          <w:szCs w:val="28"/>
        </w:rPr>
        <w:t xml:space="preserve"> trên R5</w:t>
      </w:r>
    </w:p>
    <w:p w14:paraId="79EB80B8" w14:textId="5A238F5D" w:rsidR="002B49E3" w:rsidRDefault="002B49E3" w:rsidP="002B49E3">
      <w:pPr>
        <w:pStyle w:val="Nidungvnbn"/>
      </w:pPr>
      <w:r w:rsidRPr="002B49E3">
        <w:lastRenderedPageBreak/>
        <w:t>Trong mô hình mạng này, router R5 đóng vai trò trung gian giữa hai miền định tuyến sử dụng hai giao thức khác nhau: EIGRP trong khu vực nội bộ và OSPF trong phần mạng kết nối ra bên ngoài. Để đảm bảo các thiết bị trong cả hai miền định tuyến có thể học và sử dụng thông tin định tuyến lẫn nhau, cần triển khai kỹ thuật redistribution – tái phân phối định tuyến giữa hai giao thức trên cùng một router.</w:t>
      </w:r>
    </w:p>
    <w:p w14:paraId="3176DCC4" w14:textId="783C1362" w:rsidR="00353AE1" w:rsidRDefault="00353AE1" w:rsidP="00353AE1">
      <w:pPr>
        <w:pStyle w:val="Caption"/>
      </w:pPr>
      <w:bookmarkStart w:id="90" w:name="_Toc198067219"/>
      <w:r>
        <w:t>Bảng 4.</w:t>
      </w:r>
      <w:r w:rsidR="00246966">
        <w:t>6</w:t>
      </w:r>
      <w:r>
        <w:t xml:space="preserve"> Lệnh cấu hình redistribution ospf eigrp trên R5</w:t>
      </w:r>
      <w:bookmarkEnd w:id="90"/>
    </w:p>
    <w:tbl>
      <w:tblPr>
        <w:tblStyle w:val="TableGrid"/>
        <w:tblW w:w="8930" w:type="dxa"/>
        <w:tblLook w:val="04A0" w:firstRow="1" w:lastRow="0" w:firstColumn="1" w:lastColumn="0" w:noHBand="0" w:noVBand="1"/>
      </w:tblPr>
      <w:tblGrid>
        <w:gridCol w:w="4797"/>
        <w:gridCol w:w="4133"/>
      </w:tblGrid>
      <w:tr w:rsidR="00353AE1" w:rsidRPr="003B4BD9" w14:paraId="6FCD7232" w14:textId="77777777" w:rsidTr="00112F94">
        <w:trPr>
          <w:trHeight w:val="395"/>
        </w:trPr>
        <w:tc>
          <w:tcPr>
            <w:tcW w:w="0" w:type="auto"/>
          </w:tcPr>
          <w:p w14:paraId="1B5068E8" w14:textId="77777777" w:rsidR="00353AE1" w:rsidRPr="003B4BD9" w:rsidRDefault="00353AE1" w:rsidP="00112F94">
            <w:pPr>
              <w:rPr>
                <w:sz w:val="26"/>
                <w:szCs w:val="26"/>
              </w:rPr>
            </w:pPr>
            <w:r w:rsidRPr="006C00D6">
              <w:rPr>
                <w:sz w:val="26"/>
                <w:szCs w:val="26"/>
              </w:rPr>
              <w:t>router eigrp 100</w:t>
            </w:r>
          </w:p>
        </w:tc>
        <w:tc>
          <w:tcPr>
            <w:tcW w:w="0" w:type="auto"/>
          </w:tcPr>
          <w:p w14:paraId="76D54BE4" w14:textId="77777777" w:rsidR="00353AE1" w:rsidRPr="003B4BD9" w:rsidRDefault="00353AE1" w:rsidP="00112F94">
            <w:pPr>
              <w:rPr>
                <w:sz w:val="26"/>
                <w:szCs w:val="26"/>
              </w:rPr>
            </w:pPr>
            <w:r w:rsidRPr="00B83A98">
              <w:rPr>
                <w:sz w:val="26"/>
                <w:szCs w:val="26"/>
              </w:rPr>
              <w:t>router ospf 1</w:t>
            </w:r>
          </w:p>
        </w:tc>
      </w:tr>
      <w:tr w:rsidR="00353AE1" w:rsidRPr="003B4BD9" w14:paraId="2C1F93BB" w14:textId="77777777" w:rsidTr="00112F94">
        <w:trPr>
          <w:trHeight w:val="387"/>
        </w:trPr>
        <w:tc>
          <w:tcPr>
            <w:tcW w:w="0" w:type="auto"/>
          </w:tcPr>
          <w:p w14:paraId="37A2D87B" w14:textId="77777777" w:rsidR="00353AE1" w:rsidRPr="003B4BD9" w:rsidRDefault="00353AE1" w:rsidP="00112F94">
            <w:pPr>
              <w:rPr>
                <w:sz w:val="26"/>
                <w:szCs w:val="26"/>
              </w:rPr>
            </w:pPr>
            <w:r w:rsidRPr="006C00D6">
              <w:rPr>
                <w:sz w:val="26"/>
                <w:szCs w:val="26"/>
              </w:rPr>
              <w:t xml:space="preserve"> network 172.27.60.0 0.0.0.31</w:t>
            </w:r>
          </w:p>
        </w:tc>
        <w:tc>
          <w:tcPr>
            <w:tcW w:w="0" w:type="auto"/>
          </w:tcPr>
          <w:p w14:paraId="7D57CB4F" w14:textId="77777777" w:rsidR="00353AE1" w:rsidRPr="003B4BD9" w:rsidRDefault="00353AE1" w:rsidP="00112F94">
            <w:pPr>
              <w:rPr>
                <w:sz w:val="26"/>
                <w:szCs w:val="26"/>
              </w:rPr>
            </w:pPr>
            <w:r w:rsidRPr="00B83A98">
              <w:rPr>
                <w:sz w:val="26"/>
                <w:szCs w:val="26"/>
              </w:rPr>
              <w:t xml:space="preserve"> router-id 5.5.5.5</w:t>
            </w:r>
          </w:p>
        </w:tc>
      </w:tr>
      <w:tr w:rsidR="00353AE1" w:rsidRPr="003B4BD9" w14:paraId="3E345F03" w14:textId="77777777" w:rsidTr="00112F94">
        <w:trPr>
          <w:trHeight w:val="395"/>
        </w:trPr>
        <w:tc>
          <w:tcPr>
            <w:tcW w:w="0" w:type="auto"/>
          </w:tcPr>
          <w:p w14:paraId="5273347D" w14:textId="77777777" w:rsidR="00353AE1" w:rsidRPr="003B4BD9" w:rsidRDefault="00353AE1" w:rsidP="00112F94">
            <w:pPr>
              <w:rPr>
                <w:sz w:val="26"/>
                <w:szCs w:val="26"/>
              </w:rPr>
            </w:pPr>
            <w:r w:rsidRPr="006C00D6">
              <w:rPr>
                <w:sz w:val="26"/>
                <w:szCs w:val="26"/>
              </w:rPr>
              <w:t xml:space="preserve"> network 172.27.10.0 0.0.0.255</w:t>
            </w:r>
          </w:p>
        </w:tc>
        <w:tc>
          <w:tcPr>
            <w:tcW w:w="0" w:type="auto"/>
          </w:tcPr>
          <w:p w14:paraId="28B18B29" w14:textId="77777777" w:rsidR="00353AE1" w:rsidRPr="003B4BD9" w:rsidRDefault="00353AE1" w:rsidP="00112F94">
            <w:pPr>
              <w:rPr>
                <w:sz w:val="26"/>
                <w:szCs w:val="26"/>
              </w:rPr>
            </w:pPr>
            <w:r w:rsidRPr="00B83A98">
              <w:rPr>
                <w:sz w:val="26"/>
                <w:szCs w:val="26"/>
              </w:rPr>
              <w:t xml:space="preserve"> network 10.28.1.4 0.0.0.0 area 0        </w:t>
            </w:r>
          </w:p>
        </w:tc>
      </w:tr>
      <w:tr w:rsidR="00353AE1" w:rsidRPr="003B4BD9" w14:paraId="392A1D37" w14:textId="77777777" w:rsidTr="00112F94">
        <w:trPr>
          <w:trHeight w:val="395"/>
        </w:trPr>
        <w:tc>
          <w:tcPr>
            <w:tcW w:w="0" w:type="auto"/>
          </w:tcPr>
          <w:p w14:paraId="7A2DDBFD" w14:textId="77777777" w:rsidR="00353AE1" w:rsidRPr="003B4BD9" w:rsidRDefault="00353AE1" w:rsidP="00112F94">
            <w:pPr>
              <w:rPr>
                <w:sz w:val="26"/>
                <w:szCs w:val="26"/>
              </w:rPr>
            </w:pPr>
            <w:r w:rsidRPr="006C00D6">
              <w:rPr>
                <w:sz w:val="26"/>
                <w:szCs w:val="26"/>
              </w:rPr>
              <w:t xml:space="preserve"> network 172.27.20.0 0.0.1.255</w:t>
            </w:r>
          </w:p>
        </w:tc>
        <w:tc>
          <w:tcPr>
            <w:tcW w:w="0" w:type="auto"/>
          </w:tcPr>
          <w:p w14:paraId="4C5D7A50" w14:textId="77777777" w:rsidR="00353AE1" w:rsidRPr="003B4BD9" w:rsidRDefault="00353AE1" w:rsidP="00112F94">
            <w:pPr>
              <w:rPr>
                <w:sz w:val="26"/>
                <w:szCs w:val="26"/>
              </w:rPr>
            </w:pPr>
            <w:r w:rsidRPr="00B83A98">
              <w:rPr>
                <w:sz w:val="26"/>
                <w:szCs w:val="26"/>
              </w:rPr>
              <w:t xml:space="preserve"> redistribute eigrp 100 subnets            </w:t>
            </w:r>
          </w:p>
        </w:tc>
      </w:tr>
      <w:tr w:rsidR="00353AE1" w:rsidRPr="003B4BD9" w14:paraId="6BD8A07A" w14:textId="77777777" w:rsidTr="00112F94">
        <w:trPr>
          <w:trHeight w:val="395"/>
        </w:trPr>
        <w:tc>
          <w:tcPr>
            <w:tcW w:w="0" w:type="auto"/>
          </w:tcPr>
          <w:p w14:paraId="1FAF8BC4" w14:textId="77777777" w:rsidR="00353AE1" w:rsidRPr="003B4BD9" w:rsidRDefault="00353AE1" w:rsidP="00112F94">
            <w:pPr>
              <w:rPr>
                <w:sz w:val="26"/>
                <w:szCs w:val="26"/>
              </w:rPr>
            </w:pPr>
            <w:r w:rsidRPr="006C00D6">
              <w:rPr>
                <w:sz w:val="26"/>
                <w:szCs w:val="26"/>
              </w:rPr>
              <w:t xml:space="preserve"> network 172.27.30.0 0.0.0.127</w:t>
            </w:r>
          </w:p>
        </w:tc>
        <w:tc>
          <w:tcPr>
            <w:tcW w:w="0" w:type="auto"/>
          </w:tcPr>
          <w:p w14:paraId="2C91AE4E" w14:textId="77777777" w:rsidR="00353AE1" w:rsidRPr="003B4BD9" w:rsidRDefault="00353AE1" w:rsidP="00112F94">
            <w:pPr>
              <w:rPr>
                <w:sz w:val="26"/>
                <w:szCs w:val="26"/>
              </w:rPr>
            </w:pPr>
            <w:r w:rsidRPr="00B83A98">
              <w:rPr>
                <w:sz w:val="26"/>
                <w:szCs w:val="26"/>
              </w:rPr>
              <w:t xml:space="preserve"> default-information originate             </w:t>
            </w:r>
          </w:p>
        </w:tc>
      </w:tr>
      <w:tr w:rsidR="00353AE1" w:rsidRPr="003B4BD9" w14:paraId="558D7EA7" w14:textId="77777777" w:rsidTr="00112F94">
        <w:trPr>
          <w:trHeight w:val="387"/>
        </w:trPr>
        <w:tc>
          <w:tcPr>
            <w:tcW w:w="0" w:type="auto"/>
          </w:tcPr>
          <w:p w14:paraId="709166B9" w14:textId="77777777" w:rsidR="00353AE1" w:rsidRPr="003B4BD9" w:rsidRDefault="00353AE1" w:rsidP="00112F94">
            <w:pPr>
              <w:rPr>
                <w:sz w:val="26"/>
                <w:szCs w:val="26"/>
              </w:rPr>
            </w:pPr>
            <w:r w:rsidRPr="006C00D6">
              <w:rPr>
                <w:sz w:val="26"/>
                <w:szCs w:val="26"/>
              </w:rPr>
              <w:t xml:space="preserve"> network 172.27.40.0 0.0.0.63</w:t>
            </w:r>
          </w:p>
        </w:tc>
        <w:tc>
          <w:tcPr>
            <w:tcW w:w="0" w:type="auto"/>
          </w:tcPr>
          <w:p w14:paraId="151EB189" w14:textId="77777777" w:rsidR="00353AE1" w:rsidRPr="003B4BD9" w:rsidRDefault="00353AE1" w:rsidP="00112F94">
            <w:pPr>
              <w:rPr>
                <w:sz w:val="26"/>
                <w:szCs w:val="26"/>
              </w:rPr>
            </w:pPr>
            <w:r w:rsidRPr="00B83A98">
              <w:rPr>
                <w:sz w:val="26"/>
                <w:szCs w:val="26"/>
              </w:rPr>
              <w:t xml:space="preserve"> passive-interface default</w:t>
            </w:r>
          </w:p>
        </w:tc>
      </w:tr>
      <w:tr w:rsidR="00353AE1" w:rsidRPr="003B4BD9" w14:paraId="2E2702E1" w14:textId="77777777" w:rsidTr="00112F94">
        <w:trPr>
          <w:trHeight w:val="395"/>
        </w:trPr>
        <w:tc>
          <w:tcPr>
            <w:tcW w:w="0" w:type="auto"/>
          </w:tcPr>
          <w:p w14:paraId="3040BB1D" w14:textId="77777777" w:rsidR="00353AE1" w:rsidRPr="003B4BD9" w:rsidRDefault="00353AE1" w:rsidP="00112F94">
            <w:pPr>
              <w:rPr>
                <w:sz w:val="26"/>
                <w:szCs w:val="26"/>
              </w:rPr>
            </w:pPr>
            <w:r w:rsidRPr="006C00D6">
              <w:rPr>
                <w:sz w:val="26"/>
                <w:szCs w:val="26"/>
              </w:rPr>
              <w:t xml:space="preserve"> network 172.27.50.0 0.0.0.15</w:t>
            </w:r>
          </w:p>
        </w:tc>
        <w:tc>
          <w:tcPr>
            <w:tcW w:w="0" w:type="auto"/>
          </w:tcPr>
          <w:p w14:paraId="3E571756" w14:textId="77777777" w:rsidR="00353AE1" w:rsidRPr="003B4BD9" w:rsidRDefault="00353AE1" w:rsidP="00112F94">
            <w:pPr>
              <w:rPr>
                <w:sz w:val="26"/>
                <w:szCs w:val="26"/>
              </w:rPr>
            </w:pPr>
            <w:r w:rsidRPr="00B83A98">
              <w:rPr>
                <w:sz w:val="26"/>
                <w:szCs w:val="26"/>
              </w:rPr>
              <w:t xml:space="preserve"> no passive-interface GigabitEthernet0/0</w:t>
            </w:r>
          </w:p>
        </w:tc>
      </w:tr>
      <w:tr w:rsidR="00353AE1" w:rsidRPr="003B4BD9" w14:paraId="77B372A0" w14:textId="77777777" w:rsidTr="00112F94">
        <w:trPr>
          <w:trHeight w:val="395"/>
        </w:trPr>
        <w:tc>
          <w:tcPr>
            <w:tcW w:w="0" w:type="auto"/>
          </w:tcPr>
          <w:p w14:paraId="29A633E7" w14:textId="77777777" w:rsidR="00353AE1" w:rsidRPr="003B4BD9" w:rsidRDefault="00353AE1" w:rsidP="00112F94">
            <w:pPr>
              <w:rPr>
                <w:sz w:val="26"/>
                <w:szCs w:val="26"/>
              </w:rPr>
            </w:pPr>
            <w:r w:rsidRPr="006C00D6">
              <w:rPr>
                <w:sz w:val="26"/>
                <w:szCs w:val="26"/>
              </w:rPr>
              <w:t xml:space="preserve"> redistribute ospf 1 metric 10000 100 255 1 1500</w:t>
            </w:r>
          </w:p>
        </w:tc>
        <w:tc>
          <w:tcPr>
            <w:tcW w:w="0" w:type="auto"/>
          </w:tcPr>
          <w:p w14:paraId="6821E74D" w14:textId="77777777" w:rsidR="00353AE1" w:rsidRPr="003B4BD9" w:rsidRDefault="00353AE1" w:rsidP="00112F94">
            <w:pPr>
              <w:rPr>
                <w:sz w:val="26"/>
                <w:szCs w:val="26"/>
              </w:rPr>
            </w:pPr>
            <w:r w:rsidRPr="00B83A98">
              <w:rPr>
                <w:sz w:val="26"/>
                <w:szCs w:val="26"/>
              </w:rPr>
              <w:t xml:space="preserve"> no passive-interface GigabitEthernet0/1</w:t>
            </w:r>
          </w:p>
        </w:tc>
      </w:tr>
      <w:tr w:rsidR="00353AE1" w:rsidRPr="003B4BD9" w14:paraId="202E0696" w14:textId="77777777" w:rsidTr="00112F94">
        <w:trPr>
          <w:trHeight w:val="395"/>
        </w:trPr>
        <w:tc>
          <w:tcPr>
            <w:tcW w:w="0" w:type="auto"/>
          </w:tcPr>
          <w:p w14:paraId="3A41556B" w14:textId="77777777" w:rsidR="00353AE1" w:rsidRPr="003B4BD9" w:rsidRDefault="00353AE1" w:rsidP="00112F94">
            <w:pPr>
              <w:rPr>
                <w:sz w:val="26"/>
                <w:szCs w:val="26"/>
              </w:rPr>
            </w:pPr>
            <w:r w:rsidRPr="006C00D6">
              <w:rPr>
                <w:color w:val="000000" w:themeColor="text1"/>
                <w:sz w:val="26"/>
                <w:szCs w:val="26"/>
              </w:rPr>
              <w:t xml:space="preserve"> redistribute static </w:t>
            </w:r>
          </w:p>
        </w:tc>
        <w:tc>
          <w:tcPr>
            <w:tcW w:w="0" w:type="auto"/>
          </w:tcPr>
          <w:p w14:paraId="7776B5EC" w14:textId="77777777" w:rsidR="00353AE1" w:rsidRPr="003B4BD9" w:rsidRDefault="00353AE1" w:rsidP="00112F94">
            <w:pPr>
              <w:rPr>
                <w:sz w:val="26"/>
                <w:szCs w:val="26"/>
              </w:rPr>
            </w:pPr>
            <w:r w:rsidRPr="00B83A98">
              <w:rPr>
                <w:sz w:val="26"/>
                <w:szCs w:val="26"/>
              </w:rPr>
              <w:t xml:space="preserve"> no passive-interface Serial0/3/0</w:t>
            </w:r>
          </w:p>
        </w:tc>
      </w:tr>
      <w:tr w:rsidR="00353AE1" w:rsidRPr="003B4BD9" w14:paraId="6BBA582B" w14:textId="77777777" w:rsidTr="00112F94">
        <w:trPr>
          <w:trHeight w:val="387"/>
        </w:trPr>
        <w:tc>
          <w:tcPr>
            <w:tcW w:w="0" w:type="auto"/>
          </w:tcPr>
          <w:p w14:paraId="20BF790B" w14:textId="77777777" w:rsidR="00353AE1" w:rsidRPr="003B4BD9" w:rsidRDefault="00353AE1" w:rsidP="00112F94">
            <w:pPr>
              <w:rPr>
                <w:sz w:val="26"/>
                <w:szCs w:val="26"/>
              </w:rPr>
            </w:pPr>
            <w:r w:rsidRPr="006C00D6">
              <w:rPr>
                <w:sz w:val="26"/>
                <w:szCs w:val="26"/>
              </w:rPr>
              <w:t xml:space="preserve"> passive-interface default</w:t>
            </w:r>
          </w:p>
        </w:tc>
        <w:tc>
          <w:tcPr>
            <w:tcW w:w="0" w:type="auto"/>
          </w:tcPr>
          <w:p w14:paraId="6C935896" w14:textId="77777777" w:rsidR="00353AE1" w:rsidRPr="003B4BD9" w:rsidRDefault="00353AE1" w:rsidP="00112F94">
            <w:pPr>
              <w:rPr>
                <w:sz w:val="26"/>
                <w:szCs w:val="26"/>
              </w:rPr>
            </w:pPr>
            <w:r w:rsidRPr="00B83A98">
              <w:rPr>
                <w:sz w:val="26"/>
                <w:szCs w:val="26"/>
              </w:rPr>
              <w:t>end</w:t>
            </w:r>
          </w:p>
        </w:tc>
      </w:tr>
    </w:tbl>
    <w:p w14:paraId="399EC74B" w14:textId="77777777" w:rsidR="00353AE1" w:rsidRPr="002B49E3" w:rsidRDefault="00353AE1" w:rsidP="008D4913">
      <w:pPr>
        <w:pStyle w:val="Nidungvnbn"/>
        <w:ind w:firstLine="0"/>
      </w:pPr>
    </w:p>
    <w:p w14:paraId="5AB609E7" w14:textId="79B6B6DA" w:rsidR="002B49E3" w:rsidRPr="002B49E3" w:rsidRDefault="002B49E3">
      <w:pPr>
        <w:pStyle w:val="Nidungvnbn"/>
        <w:numPr>
          <w:ilvl w:val="0"/>
          <w:numId w:val="9"/>
        </w:numPr>
      </w:pPr>
      <w:r w:rsidRPr="002B49E3">
        <w:t>Redistribute từ EIGRP sang OSPF</w:t>
      </w:r>
      <w:r w:rsidR="00B12FBB">
        <w:t>:</w:t>
      </w:r>
    </w:p>
    <w:p w14:paraId="5F41C681" w14:textId="4FA1F1A7" w:rsidR="002B49E3" w:rsidRPr="002B49E3" w:rsidRDefault="002B49E3" w:rsidP="002B49E3">
      <w:pPr>
        <w:pStyle w:val="Nidungvnbn"/>
      </w:pPr>
      <w:r w:rsidRPr="002B49E3">
        <w:t>Trên R5, tiến trình OSPF được khởi tạo với router-id là 5.5.5.5. R5 đưa mạng kết nối về backbone (10.28.1.4) vào OSPF Area 0 thông qua lệnh network 10.28.1.4 0.0.0.0 area 0. Để chia sẻ các route học được từ tiến trình EIGRP, lệnh redistribute eigrp 100 subnets được sử dụng. Tùy chọn subnets đảm bảo rằng các subnet có độ dài khác nhau đều được tái phân phối, thay vì chỉ các route classful.</w:t>
      </w:r>
    </w:p>
    <w:p w14:paraId="52C95CAE" w14:textId="7C292586" w:rsidR="002B49E3" w:rsidRPr="002B49E3" w:rsidRDefault="002B49E3" w:rsidP="002B49E3">
      <w:pPr>
        <w:pStyle w:val="Nidungvnbn"/>
      </w:pPr>
      <w:r w:rsidRPr="002B49E3">
        <w:t xml:space="preserve">Bên cạnh đó, tuyến mặc định đã được cấu hình trên R5 (ip route 0.0.0.0 0.0.0.0 200.0.100.10) sẽ được quảng bá vào OSPF bằng lệnh default-information originate. </w:t>
      </w:r>
      <w:r w:rsidRPr="002B49E3">
        <w:lastRenderedPageBreak/>
        <w:t>Điều này cho phép các router khác trong OSPF biết đường đi ra Internet thông qua R5. Để kiểm soát việc gửi bản tin OSPF Hello, R5 cấu hình passive-interface default để tắt chế độ gửi nhận OSPF trên tất cả các interface, và chỉ mở lại trên những cổng cần thiết như GigabitEthernet0/0, GigabitEthernet0/1 và Serial0/3/0.</w:t>
      </w:r>
    </w:p>
    <w:p w14:paraId="11F55C0D" w14:textId="3BF323F1" w:rsidR="002B49E3" w:rsidRPr="002B49E3" w:rsidRDefault="002B49E3">
      <w:pPr>
        <w:pStyle w:val="Nidungvnbn"/>
        <w:numPr>
          <w:ilvl w:val="0"/>
          <w:numId w:val="9"/>
        </w:numPr>
      </w:pPr>
      <w:r w:rsidRPr="002B49E3">
        <w:t>Redistribute từ OSPF sang EIGRP</w:t>
      </w:r>
      <w:r w:rsidR="00B12FBB">
        <w:t>:</w:t>
      </w:r>
    </w:p>
    <w:p w14:paraId="6624B490" w14:textId="79524DB6" w:rsidR="00B555EA" w:rsidRPr="007575BA" w:rsidRDefault="002B49E3" w:rsidP="00B555EA">
      <w:pPr>
        <w:pStyle w:val="Nidungvnbn"/>
      </w:pPr>
      <w:r w:rsidRPr="002B49E3">
        <w:t>Ở chiều ngược lại, trong tiến trình EIGRP (AS 100), R5 đưa các mạng nội bộ như 172.27.10.0/24, 172.27.20.0/23, ..., 172.27.60.0/27 vào định tuyến bằng các lệnh network. Để chia sẻ các route học được từ OSPF, lệnh redistribute ospf 1 metric 10000 100 255 1 1500 được sử dụng. Lệnh này yêu cầu bắt buộc cung cấp các thông số metric vì OSPF không sử dụng các thành phần metric tương tự như EIGRP.</w:t>
      </w:r>
    </w:p>
    <w:p w14:paraId="3BC85E5C" w14:textId="6957B873" w:rsidR="007575BA" w:rsidRDefault="007575BA" w:rsidP="009C5385">
      <w:pPr>
        <w:jc w:val="center"/>
      </w:pPr>
      <w:r w:rsidRPr="007575BA">
        <w:rPr>
          <w:noProof/>
        </w:rPr>
        <w:drawing>
          <wp:inline distT="0" distB="0" distL="0" distR="0" wp14:anchorId="654BFEFF" wp14:editId="7740B98C">
            <wp:extent cx="5288280" cy="2512094"/>
            <wp:effectExtent l="0" t="0" r="7620" b="2540"/>
            <wp:docPr id="59712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21517" name=""/>
                    <pic:cNvPicPr/>
                  </pic:nvPicPr>
                  <pic:blipFill rotWithShape="1">
                    <a:blip r:embed="rId25"/>
                    <a:srcRect t="1609" b="-1"/>
                    <a:stretch/>
                  </pic:blipFill>
                  <pic:spPr bwMode="auto">
                    <a:xfrm>
                      <a:off x="0" y="0"/>
                      <a:ext cx="5309675" cy="2522257"/>
                    </a:xfrm>
                    <a:prstGeom prst="rect">
                      <a:avLst/>
                    </a:prstGeom>
                    <a:ln>
                      <a:noFill/>
                    </a:ln>
                    <a:extLst>
                      <a:ext uri="{53640926-AAD7-44D8-BBD7-CCE9431645EC}">
                        <a14:shadowObscured xmlns:a14="http://schemas.microsoft.com/office/drawing/2010/main"/>
                      </a:ext>
                    </a:extLst>
                  </pic:spPr>
                </pic:pic>
              </a:graphicData>
            </a:graphic>
          </wp:inline>
        </w:drawing>
      </w:r>
    </w:p>
    <w:p w14:paraId="556ED9BE" w14:textId="2B717845" w:rsidR="007575BA" w:rsidRPr="00D06436" w:rsidRDefault="007575BA" w:rsidP="00446FC4">
      <w:pPr>
        <w:pStyle w:val="Hnh"/>
        <w:rPr>
          <w:lang w:val="en-US"/>
        </w:rPr>
      </w:pPr>
      <w:bookmarkStart w:id="91" w:name="_Toc197887526"/>
      <w:bookmarkStart w:id="92" w:name="_Toc198067186"/>
      <w:r>
        <w:t>Hình 4.</w:t>
      </w:r>
      <w:r w:rsidR="004C18BC">
        <w:rPr>
          <w:lang w:val="en-US"/>
        </w:rPr>
        <w:t>11</w:t>
      </w:r>
      <w:r>
        <w:t xml:space="preserve"> Kết quả bảng định tuyến trên R5 và R2</w:t>
      </w:r>
      <w:bookmarkEnd w:id="91"/>
      <w:r w:rsidR="00D06436">
        <w:rPr>
          <w:lang w:val="en-US"/>
        </w:rPr>
        <w:t xml:space="preserve"> sau khi redistribution</w:t>
      </w:r>
      <w:bookmarkEnd w:id="92"/>
    </w:p>
    <w:p w14:paraId="329DAB4D" w14:textId="4CB9D19E" w:rsidR="00B555EA" w:rsidRPr="00B555EA" w:rsidRDefault="00B555EA" w:rsidP="00A36C20">
      <w:pPr>
        <w:pStyle w:val="Nidungvnbn"/>
      </w:pPr>
      <w:r w:rsidRPr="007575BA">
        <w:t>Khi thực hiện cấu hình lệnh xong ta có thể kiểm tra bảng định tuyến trên R5 bằng lệnh show ip route và kiểm tra bảng định tuyến của một router bất kì xem R5 có phân phối được thông tin định tuyến giữa 2 giao thức hay không. Sau đây là kết quả bảng định tuyến trên R5 và R2 để cho thấy kết quả hoạt động của R5 cũng như thông tin định tuyến mà các Router</w:t>
      </w:r>
      <w:r>
        <w:t xml:space="preserve"> của 2 khu vực</w:t>
      </w:r>
      <w:r w:rsidRPr="007575BA">
        <w:t xml:space="preserve"> chia sẻ được với nhau</w:t>
      </w:r>
      <w:r>
        <w:t xml:space="preserve"> như hình</w:t>
      </w:r>
      <w:r w:rsidR="00200286">
        <w:t xml:space="preserve"> 4.9</w:t>
      </w:r>
    </w:p>
    <w:p w14:paraId="2FFDBE4B" w14:textId="64AF9B42" w:rsidR="00857673" w:rsidRDefault="00857673" w:rsidP="00857673">
      <w:pPr>
        <w:pStyle w:val="Heading3"/>
      </w:pPr>
      <w:bookmarkStart w:id="93" w:name="_Toc198046798"/>
      <w:r>
        <w:t>Định tuyến ipv6</w:t>
      </w:r>
      <w:bookmarkEnd w:id="93"/>
    </w:p>
    <w:p w14:paraId="53C267F5" w14:textId="6BC8F963" w:rsidR="00627659" w:rsidRDefault="00627659" w:rsidP="00627659">
      <w:pPr>
        <w:pStyle w:val="Heading4"/>
      </w:pPr>
      <w:r>
        <w:t>Định tuyến EIGRP tại khu vực HQ</w:t>
      </w:r>
    </w:p>
    <w:p w14:paraId="4EFA011B" w14:textId="4520D98E" w:rsidR="00C34710" w:rsidRDefault="00C34710" w:rsidP="00C34710">
      <w:pPr>
        <w:pStyle w:val="Nidungvnbn"/>
      </w:pPr>
      <w:r w:rsidRPr="00C34710">
        <w:lastRenderedPageBreak/>
        <w:t>Trong mạng HQ, giao thức định tuyến EIGRP for IPv6 được triển khai để thiết lập quá trình trao đổi thông tin định tuyến giữa các router R4 đến R8. Các bước cấu hình định tuyến IPv6 bao gồm:</w:t>
      </w:r>
    </w:p>
    <w:p w14:paraId="159F1772" w14:textId="77777777" w:rsidR="00C34710" w:rsidRDefault="00C34710" w:rsidP="00C34710">
      <w:pPr>
        <w:pStyle w:val="Nidungvnbn"/>
      </w:pPr>
      <w:r>
        <w:t>Kích hoạt định tuyến IPv6 toàn cục</w:t>
      </w:r>
    </w:p>
    <w:p w14:paraId="76F2538C" w14:textId="3CC5D5FD" w:rsidR="00C34710" w:rsidRDefault="00C34710" w:rsidP="00C34710">
      <w:pPr>
        <w:pStyle w:val="Nidungvnbn"/>
      </w:pPr>
      <w:r>
        <w:t xml:space="preserve">Trên tất cả các router trong mạng HQ (R4, R5, R6, R7, R8), ta kích hoạt chức năng định tuyến IPv6 toàn cục bằng lệnh:  </w:t>
      </w:r>
      <w:r w:rsidRPr="00C34710">
        <w:t>ipv6 unicast-routing</w:t>
      </w:r>
    </w:p>
    <w:p w14:paraId="34E579A6" w14:textId="4F9ECD83" w:rsidR="00C34710" w:rsidRDefault="00C34710" w:rsidP="00C34710">
      <w:pPr>
        <w:pStyle w:val="Nidungvnbn"/>
      </w:pPr>
      <w:r w:rsidRPr="00C34710">
        <w:t>Cấu hình IPv6 và EIGRP trên các sub-interface R4</w:t>
      </w:r>
      <w:r>
        <w:t>:</w:t>
      </w:r>
    </w:p>
    <w:p w14:paraId="7C7EAE44" w14:textId="7046AB4C" w:rsidR="00C34710" w:rsidRDefault="00C34710" w:rsidP="00C34710">
      <w:pPr>
        <w:pStyle w:val="Nidungvnbn"/>
      </w:pPr>
      <w:r w:rsidRPr="00C34710">
        <w:t>Router R4 chịu trách nhiệm định tuyến giữa các VLAN trong mạng nội bộ, nên được gán các địa chỉ IPv6 theo từng VLAN cụ thể thông qua các sub-interface:</w:t>
      </w:r>
    </w:p>
    <w:p w14:paraId="0EAAC20C" w14:textId="4C688998" w:rsidR="00C34710" w:rsidRDefault="002505C8" w:rsidP="002505C8">
      <w:pPr>
        <w:pStyle w:val="Caption"/>
      </w:pPr>
      <w:bookmarkStart w:id="94" w:name="_Toc197887527"/>
      <w:bookmarkStart w:id="95" w:name="_Toc198067220"/>
      <w:r>
        <w:t>Bảng 4.</w:t>
      </w:r>
      <w:r w:rsidR="004C18BC">
        <w:t>7</w:t>
      </w:r>
      <w:r>
        <w:t xml:space="preserve"> Lệnh cấu hình eigrp ipv6</w:t>
      </w:r>
      <w:r w:rsidR="005C25F6">
        <w:t xml:space="preserve"> cho sub interface</w:t>
      </w:r>
      <w:r>
        <w:t xml:space="preserve"> trên R4</w:t>
      </w:r>
      <w:bookmarkEnd w:id="94"/>
      <w:bookmarkEnd w:id="95"/>
    </w:p>
    <w:tbl>
      <w:tblPr>
        <w:tblStyle w:val="TableGrid"/>
        <w:tblW w:w="4691" w:type="dxa"/>
        <w:jc w:val="center"/>
        <w:tblLook w:val="04A0" w:firstRow="1" w:lastRow="0" w:firstColumn="1" w:lastColumn="0" w:noHBand="0" w:noVBand="1"/>
      </w:tblPr>
      <w:tblGrid>
        <w:gridCol w:w="4691"/>
      </w:tblGrid>
      <w:tr w:rsidR="00C34710" w:rsidRPr="00C34710" w14:paraId="7A90E707" w14:textId="77777777" w:rsidTr="00174FCC">
        <w:trPr>
          <w:trHeight w:val="496"/>
          <w:jc w:val="center"/>
        </w:trPr>
        <w:tc>
          <w:tcPr>
            <w:tcW w:w="0" w:type="auto"/>
          </w:tcPr>
          <w:p w14:paraId="5C992798" w14:textId="77777777" w:rsidR="00C34710" w:rsidRPr="005C25F6" w:rsidRDefault="00C34710" w:rsidP="00C34710">
            <w:pPr>
              <w:jc w:val="center"/>
              <w:rPr>
                <w:b/>
                <w:bCs/>
                <w:sz w:val="26"/>
                <w:szCs w:val="26"/>
              </w:rPr>
            </w:pPr>
            <w:r w:rsidRPr="005C25F6">
              <w:rPr>
                <w:b/>
                <w:bCs/>
                <w:sz w:val="26"/>
                <w:szCs w:val="26"/>
              </w:rPr>
              <w:t>R4</w:t>
            </w:r>
          </w:p>
        </w:tc>
      </w:tr>
      <w:tr w:rsidR="00C34710" w:rsidRPr="00C34710" w14:paraId="1561C071" w14:textId="77777777" w:rsidTr="00174FCC">
        <w:trPr>
          <w:trHeight w:val="485"/>
          <w:jc w:val="center"/>
        </w:trPr>
        <w:tc>
          <w:tcPr>
            <w:tcW w:w="0" w:type="auto"/>
          </w:tcPr>
          <w:p w14:paraId="23FBFE91" w14:textId="77777777" w:rsidR="00C34710" w:rsidRPr="00C34710" w:rsidRDefault="00C34710" w:rsidP="00C34710">
            <w:pPr>
              <w:rPr>
                <w:sz w:val="26"/>
                <w:szCs w:val="26"/>
              </w:rPr>
            </w:pPr>
            <w:r w:rsidRPr="00C34710">
              <w:rPr>
                <w:sz w:val="26"/>
                <w:szCs w:val="26"/>
              </w:rPr>
              <w:t>interface Gig0/0.10</w:t>
            </w:r>
          </w:p>
        </w:tc>
      </w:tr>
      <w:tr w:rsidR="00C34710" w:rsidRPr="00C34710" w14:paraId="12C0A091" w14:textId="77777777" w:rsidTr="00174FCC">
        <w:trPr>
          <w:trHeight w:val="496"/>
          <w:jc w:val="center"/>
        </w:trPr>
        <w:tc>
          <w:tcPr>
            <w:tcW w:w="0" w:type="auto"/>
          </w:tcPr>
          <w:p w14:paraId="622078A1" w14:textId="77777777" w:rsidR="00C34710" w:rsidRPr="00C34710" w:rsidRDefault="00C34710" w:rsidP="00C34710">
            <w:pPr>
              <w:rPr>
                <w:sz w:val="26"/>
                <w:szCs w:val="26"/>
              </w:rPr>
            </w:pPr>
            <w:r w:rsidRPr="00C34710">
              <w:rPr>
                <w:sz w:val="26"/>
                <w:szCs w:val="26"/>
              </w:rPr>
              <w:t xml:space="preserve"> encapsulation dot1Q 10</w:t>
            </w:r>
          </w:p>
        </w:tc>
      </w:tr>
      <w:tr w:rsidR="00C34710" w:rsidRPr="00C34710" w14:paraId="63FE0C0D" w14:textId="77777777" w:rsidTr="00174FCC">
        <w:trPr>
          <w:trHeight w:val="496"/>
          <w:jc w:val="center"/>
        </w:trPr>
        <w:tc>
          <w:tcPr>
            <w:tcW w:w="0" w:type="auto"/>
          </w:tcPr>
          <w:p w14:paraId="02DC999F" w14:textId="77777777" w:rsidR="00C34710" w:rsidRPr="00C34710" w:rsidRDefault="00C34710" w:rsidP="00C34710">
            <w:pPr>
              <w:rPr>
                <w:sz w:val="26"/>
                <w:szCs w:val="26"/>
              </w:rPr>
            </w:pPr>
            <w:r w:rsidRPr="00C34710">
              <w:rPr>
                <w:sz w:val="26"/>
                <w:szCs w:val="26"/>
              </w:rPr>
              <w:t xml:space="preserve"> ipv6 address 2019:ABBA:CDDC:0::1/64</w:t>
            </w:r>
          </w:p>
        </w:tc>
      </w:tr>
      <w:tr w:rsidR="00C34710" w:rsidRPr="00C34710" w14:paraId="2A4B8064" w14:textId="77777777" w:rsidTr="00174FCC">
        <w:trPr>
          <w:trHeight w:val="496"/>
          <w:jc w:val="center"/>
        </w:trPr>
        <w:tc>
          <w:tcPr>
            <w:tcW w:w="0" w:type="auto"/>
          </w:tcPr>
          <w:p w14:paraId="24213DC5" w14:textId="77777777" w:rsidR="00C34710" w:rsidRPr="00C34710" w:rsidRDefault="00C34710" w:rsidP="00C34710">
            <w:pPr>
              <w:rPr>
                <w:sz w:val="26"/>
                <w:szCs w:val="26"/>
              </w:rPr>
            </w:pPr>
            <w:r w:rsidRPr="00C34710">
              <w:rPr>
                <w:sz w:val="26"/>
                <w:szCs w:val="26"/>
              </w:rPr>
              <w:t xml:space="preserve"> ipv6 address FE80::1 link-local</w:t>
            </w:r>
          </w:p>
        </w:tc>
      </w:tr>
      <w:tr w:rsidR="00C34710" w:rsidRPr="00C34710" w14:paraId="05012C3C" w14:textId="77777777" w:rsidTr="00174FCC">
        <w:trPr>
          <w:trHeight w:val="485"/>
          <w:jc w:val="center"/>
        </w:trPr>
        <w:tc>
          <w:tcPr>
            <w:tcW w:w="0" w:type="auto"/>
          </w:tcPr>
          <w:p w14:paraId="2D893D4B" w14:textId="77777777" w:rsidR="00C34710" w:rsidRPr="00C34710" w:rsidRDefault="00C34710" w:rsidP="00C34710">
            <w:pPr>
              <w:rPr>
                <w:sz w:val="26"/>
                <w:szCs w:val="26"/>
              </w:rPr>
            </w:pPr>
            <w:r w:rsidRPr="00C34710">
              <w:rPr>
                <w:sz w:val="26"/>
                <w:szCs w:val="26"/>
              </w:rPr>
              <w:t xml:space="preserve"> ipv6 enable</w:t>
            </w:r>
          </w:p>
        </w:tc>
      </w:tr>
      <w:tr w:rsidR="00C34710" w:rsidRPr="00C34710" w14:paraId="47A67F1F" w14:textId="77777777" w:rsidTr="00174FCC">
        <w:trPr>
          <w:trHeight w:val="496"/>
          <w:jc w:val="center"/>
        </w:trPr>
        <w:tc>
          <w:tcPr>
            <w:tcW w:w="0" w:type="auto"/>
          </w:tcPr>
          <w:p w14:paraId="190A9FF0" w14:textId="77777777" w:rsidR="00C34710" w:rsidRPr="00C34710" w:rsidRDefault="00C34710" w:rsidP="00C34710">
            <w:pPr>
              <w:rPr>
                <w:sz w:val="26"/>
                <w:szCs w:val="26"/>
              </w:rPr>
            </w:pPr>
            <w:r w:rsidRPr="00C34710">
              <w:rPr>
                <w:sz w:val="26"/>
                <w:szCs w:val="26"/>
              </w:rPr>
              <w:t xml:space="preserve"> ipv6 eigrp 10</w:t>
            </w:r>
          </w:p>
        </w:tc>
      </w:tr>
    </w:tbl>
    <w:p w14:paraId="44DCC3BA" w14:textId="4A0EA7C4" w:rsidR="005C25F6" w:rsidRDefault="005C25F6" w:rsidP="005C25F6">
      <w:pPr>
        <w:pStyle w:val="Nidungvnbn"/>
      </w:pPr>
      <w:r w:rsidRPr="005C25F6">
        <w:t>Các sub-interface VLAN 20 đến 50 cấu hình tương tự, chỉ thay đổi địa chỉ mạng Điều này cho phép các PC trong các VLAN khác nhau giao tiếp với nhau qua địa chỉ IPv6 và tham gia vào quá trình định tuyến với EIGRP.</w:t>
      </w:r>
    </w:p>
    <w:p w14:paraId="57AA8FB9" w14:textId="3728723A" w:rsidR="005C25F6" w:rsidRDefault="005C25F6" w:rsidP="005C25F6">
      <w:pPr>
        <w:pStyle w:val="Nidungvnbn"/>
      </w:pPr>
      <w:r w:rsidRPr="005C25F6">
        <w:t xml:space="preserve">Cấu hình EIGRP </w:t>
      </w:r>
      <w:r>
        <w:t>I</w:t>
      </w:r>
      <w:r w:rsidRPr="005C25F6">
        <w:t>Pv6 trên các router trong HQ</w:t>
      </w:r>
      <w:r>
        <w:t>:</w:t>
      </w:r>
    </w:p>
    <w:p w14:paraId="5DAF5D36" w14:textId="285D4E31" w:rsidR="005C25F6" w:rsidRDefault="005C25F6" w:rsidP="005C25F6">
      <w:pPr>
        <w:pStyle w:val="Nidungvnbn"/>
      </w:pPr>
      <w:r w:rsidRPr="005C25F6">
        <w:t>Trên từng router trong site HQ, cấu hình ipv6 router eigrp 10 với router-id tương ứng, và kích hoạt EIGRP trên các interface tham gia định tuyến:</w:t>
      </w:r>
    </w:p>
    <w:p w14:paraId="7FA34C11" w14:textId="212535E2" w:rsidR="005C25F6" w:rsidRDefault="005C25F6" w:rsidP="004625D1">
      <w:pPr>
        <w:pStyle w:val="Caption"/>
      </w:pPr>
      <w:bookmarkStart w:id="96" w:name="_Toc197887528"/>
      <w:bookmarkStart w:id="97" w:name="_Toc198067221"/>
      <w:r>
        <w:t>Bảng 4.</w:t>
      </w:r>
      <w:r w:rsidR="004C18BC">
        <w:t>8</w:t>
      </w:r>
      <w:r>
        <w:t xml:space="preserve"> Lệnh cấu hình eigrp ipv6 trên r</w:t>
      </w:r>
      <w:r w:rsidR="004625D1">
        <w:t>5</w:t>
      </w:r>
      <w:bookmarkEnd w:id="96"/>
      <w:bookmarkEnd w:id="97"/>
    </w:p>
    <w:tbl>
      <w:tblPr>
        <w:tblStyle w:val="TableGrid"/>
        <w:tblW w:w="2844" w:type="dxa"/>
        <w:jc w:val="center"/>
        <w:tblLook w:val="04A0" w:firstRow="1" w:lastRow="0" w:firstColumn="1" w:lastColumn="0" w:noHBand="0" w:noVBand="1"/>
      </w:tblPr>
      <w:tblGrid>
        <w:gridCol w:w="2844"/>
      </w:tblGrid>
      <w:tr w:rsidR="004625D1" w:rsidRPr="004625D1" w14:paraId="4C96D7DC" w14:textId="77777777" w:rsidTr="00711132">
        <w:trPr>
          <w:trHeight w:val="406"/>
          <w:jc w:val="center"/>
        </w:trPr>
        <w:tc>
          <w:tcPr>
            <w:tcW w:w="0" w:type="auto"/>
          </w:tcPr>
          <w:p w14:paraId="61F9F0C6" w14:textId="77777777" w:rsidR="004625D1" w:rsidRPr="004625D1" w:rsidRDefault="004625D1" w:rsidP="00BA167E">
            <w:pPr>
              <w:pStyle w:val="Nidungvnbn"/>
              <w:ind w:firstLine="0"/>
              <w:jc w:val="center"/>
              <w:rPr>
                <w:b/>
                <w:bCs/>
              </w:rPr>
            </w:pPr>
            <w:r w:rsidRPr="004625D1">
              <w:rPr>
                <w:b/>
                <w:bCs/>
              </w:rPr>
              <w:t>R5</w:t>
            </w:r>
          </w:p>
        </w:tc>
      </w:tr>
      <w:tr w:rsidR="004625D1" w:rsidRPr="004625D1" w14:paraId="327CE9CD" w14:textId="77777777" w:rsidTr="00711132">
        <w:trPr>
          <w:trHeight w:val="406"/>
          <w:jc w:val="center"/>
        </w:trPr>
        <w:tc>
          <w:tcPr>
            <w:tcW w:w="0" w:type="auto"/>
          </w:tcPr>
          <w:p w14:paraId="51E3FD65" w14:textId="77777777" w:rsidR="004625D1" w:rsidRPr="004625D1" w:rsidRDefault="004625D1" w:rsidP="00BA167E">
            <w:pPr>
              <w:pStyle w:val="Nidungvnbn"/>
              <w:ind w:firstLine="0"/>
            </w:pPr>
            <w:r w:rsidRPr="004625D1">
              <w:t>ipv6 router eigrp 10</w:t>
            </w:r>
          </w:p>
        </w:tc>
      </w:tr>
      <w:tr w:rsidR="004625D1" w:rsidRPr="004625D1" w14:paraId="257FC06D" w14:textId="77777777" w:rsidTr="00711132">
        <w:trPr>
          <w:trHeight w:val="417"/>
          <w:jc w:val="center"/>
        </w:trPr>
        <w:tc>
          <w:tcPr>
            <w:tcW w:w="0" w:type="auto"/>
          </w:tcPr>
          <w:p w14:paraId="7D223CB4" w14:textId="77777777" w:rsidR="004625D1" w:rsidRPr="004625D1" w:rsidRDefault="004625D1" w:rsidP="00BA167E">
            <w:pPr>
              <w:pStyle w:val="Nidungvnbn"/>
              <w:ind w:firstLine="0"/>
            </w:pPr>
            <w:r w:rsidRPr="004625D1">
              <w:t xml:space="preserve"> eigrp router-id 5.5.5.5</w:t>
            </w:r>
          </w:p>
        </w:tc>
      </w:tr>
      <w:tr w:rsidR="004625D1" w:rsidRPr="004625D1" w14:paraId="22635BBD" w14:textId="77777777" w:rsidTr="00711132">
        <w:trPr>
          <w:trHeight w:val="406"/>
          <w:jc w:val="center"/>
        </w:trPr>
        <w:tc>
          <w:tcPr>
            <w:tcW w:w="0" w:type="auto"/>
          </w:tcPr>
          <w:p w14:paraId="594E0D5C" w14:textId="77777777" w:rsidR="004625D1" w:rsidRPr="004625D1" w:rsidRDefault="004625D1" w:rsidP="00BA167E">
            <w:pPr>
              <w:pStyle w:val="Nidungvnbn"/>
              <w:ind w:firstLine="0"/>
            </w:pPr>
            <w:r w:rsidRPr="004625D1">
              <w:lastRenderedPageBreak/>
              <w:t>interface Se0/3/0</w:t>
            </w:r>
          </w:p>
        </w:tc>
      </w:tr>
      <w:tr w:rsidR="004625D1" w:rsidRPr="004625D1" w14:paraId="52058F3E" w14:textId="77777777" w:rsidTr="00711132">
        <w:trPr>
          <w:trHeight w:val="406"/>
          <w:jc w:val="center"/>
        </w:trPr>
        <w:tc>
          <w:tcPr>
            <w:tcW w:w="0" w:type="auto"/>
          </w:tcPr>
          <w:p w14:paraId="58C328EA" w14:textId="77777777" w:rsidR="004625D1" w:rsidRPr="004625D1" w:rsidRDefault="004625D1" w:rsidP="00BA167E">
            <w:pPr>
              <w:pStyle w:val="Nidungvnbn"/>
              <w:ind w:firstLine="0"/>
            </w:pPr>
            <w:r w:rsidRPr="004625D1">
              <w:t xml:space="preserve"> ipv6 eigrp 10</w:t>
            </w:r>
          </w:p>
        </w:tc>
      </w:tr>
      <w:tr w:rsidR="004625D1" w:rsidRPr="004625D1" w14:paraId="710BB2D0" w14:textId="77777777" w:rsidTr="00711132">
        <w:trPr>
          <w:trHeight w:val="406"/>
          <w:jc w:val="center"/>
        </w:trPr>
        <w:tc>
          <w:tcPr>
            <w:tcW w:w="0" w:type="auto"/>
          </w:tcPr>
          <w:p w14:paraId="3A552F7D" w14:textId="77777777" w:rsidR="004625D1" w:rsidRPr="004625D1" w:rsidRDefault="004625D1" w:rsidP="00BA167E">
            <w:pPr>
              <w:pStyle w:val="Nidungvnbn"/>
              <w:ind w:firstLine="0"/>
            </w:pPr>
            <w:r w:rsidRPr="004625D1">
              <w:t>interface Gig0/1</w:t>
            </w:r>
          </w:p>
        </w:tc>
      </w:tr>
      <w:tr w:rsidR="004625D1" w:rsidRPr="004625D1" w14:paraId="37BB39C8" w14:textId="77777777" w:rsidTr="00711132">
        <w:trPr>
          <w:trHeight w:val="406"/>
          <w:jc w:val="center"/>
        </w:trPr>
        <w:tc>
          <w:tcPr>
            <w:tcW w:w="0" w:type="auto"/>
          </w:tcPr>
          <w:p w14:paraId="68D7BEAF" w14:textId="77777777" w:rsidR="004625D1" w:rsidRPr="004625D1" w:rsidRDefault="004625D1" w:rsidP="00BA167E">
            <w:pPr>
              <w:pStyle w:val="Nidungvnbn"/>
              <w:ind w:firstLine="0"/>
            </w:pPr>
            <w:r w:rsidRPr="004625D1">
              <w:t xml:space="preserve"> ipv6 eigrp 10</w:t>
            </w:r>
          </w:p>
        </w:tc>
      </w:tr>
    </w:tbl>
    <w:p w14:paraId="24CA7DB0" w14:textId="43C45206" w:rsidR="004625D1" w:rsidRDefault="004625D1" w:rsidP="005C25F6">
      <w:pPr>
        <w:pStyle w:val="Nidungvnbn"/>
      </w:pPr>
      <w:r w:rsidRPr="004625D1">
        <w:t xml:space="preserve">Router R4, </w:t>
      </w:r>
      <w:r w:rsidR="00EE3CCD">
        <w:t>R</w:t>
      </w:r>
      <w:r w:rsidRPr="004625D1">
        <w:t>6, R7, R8</w:t>
      </w:r>
      <w:r w:rsidRPr="004625D1">
        <w:rPr>
          <w:b/>
          <w:bCs/>
        </w:rPr>
        <w:t>:</w:t>
      </w:r>
      <w:r w:rsidRPr="004625D1">
        <w:t xml:space="preserve"> mỗi router đều cấu hình router-id khác nhau và kích hoạt EIGRP trên các interface liên kết (Gigabit hoặc Serial) tham gia định tuyến trong mạng HQ.</w:t>
      </w:r>
    </w:p>
    <w:p w14:paraId="0F078927" w14:textId="2D490438" w:rsidR="007C458B" w:rsidRDefault="007C458B" w:rsidP="005C25F6">
      <w:pPr>
        <w:pStyle w:val="Nidungvnbn"/>
      </w:pPr>
      <w:r w:rsidRPr="007C458B">
        <w:t>Định tuyến mặc định đến site ACCESS</w:t>
      </w:r>
      <w:r>
        <w:t>:</w:t>
      </w:r>
    </w:p>
    <w:p w14:paraId="09B238FC" w14:textId="17B7D4B1" w:rsidR="007C458B" w:rsidRDefault="007C458B" w:rsidP="00237D7B">
      <w:pPr>
        <w:pStyle w:val="Nidungvnbn"/>
      </w:pPr>
      <w:r w:rsidRPr="00237D7B">
        <w:t>Trên router R5, cấu hình một tuyến mặc định đến site Access sử dụng địa chỉ IPv6 đích là ::/0, với next-hop là router Access: ipv6 route ::/0 2019:ABBA:AAAA:1::1. Tuyến này được redistribute (phân phối) vào giao thức EIGRP để các router trong site HQ biết cách gửi gói tin đến bên ngoài: ipv6 router eigrp 10,redistribute static</w:t>
      </w:r>
      <w:r w:rsidR="00237D7B">
        <w:t>.</w:t>
      </w:r>
    </w:p>
    <w:p w14:paraId="12E7A4C1" w14:textId="74DE9B8D" w:rsidR="0040157C" w:rsidRDefault="0040157C" w:rsidP="003B6E47">
      <w:pPr>
        <w:jc w:val="center"/>
      </w:pPr>
      <w:r w:rsidRPr="0040157C">
        <w:rPr>
          <w:noProof/>
        </w:rPr>
        <w:drawing>
          <wp:inline distT="0" distB="0" distL="0" distR="0" wp14:anchorId="6AF8B7C0" wp14:editId="7A58661A">
            <wp:extent cx="3429000" cy="2369862"/>
            <wp:effectExtent l="0" t="0" r="0" b="0"/>
            <wp:docPr id="141104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44100" name=""/>
                    <pic:cNvPicPr/>
                  </pic:nvPicPr>
                  <pic:blipFill rotWithShape="1">
                    <a:blip r:embed="rId26"/>
                    <a:srcRect t="1" b="1325"/>
                    <a:stretch/>
                  </pic:blipFill>
                  <pic:spPr bwMode="auto">
                    <a:xfrm>
                      <a:off x="0" y="0"/>
                      <a:ext cx="3446498" cy="2381955"/>
                    </a:xfrm>
                    <a:prstGeom prst="rect">
                      <a:avLst/>
                    </a:prstGeom>
                    <a:ln>
                      <a:noFill/>
                    </a:ln>
                    <a:extLst>
                      <a:ext uri="{53640926-AAD7-44D8-BBD7-CCE9431645EC}">
                        <a14:shadowObscured xmlns:a14="http://schemas.microsoft.com/office/drawing/2010/main"/>
                      </a:ext>
                    </a:extLst>
                  </pic:spPr>
                </pic:pic>
              </a:graphicData>
            </a:graphic>
          </wp:inline>
        </w:drawing>
      </w:r>
    </w:p>
    <w:p w14:paraId="065D5F00" w14:textId="40669900" w:rsidR="00957EF8" w:rsidRDefault="0040157C" w:rsidP="00AC3859">
      <w:pPr>
        <w:pStyle w:val="Hnh"/>
        <w:rPr>
          <w:lang w:val="en-US"/>
        </w:rPr>
      </w:pPr>
      <w:bookmarkStart w:id="98" w:name="_Toc197887529"/>
      <w:bookmarkStart w:id="99" w:name="_Toc198067187"/>
      <w:r>
        <w:t>Hình 4.</w:t>
      </w:r>
      <w:r w:rsidR="004C18BC">
        <w:rPr>
          <w:lang w:val="en-US"/>
        </w:rPr>
        <w:t>12</w:t>
      </w:r>
      <w:r>
        <w:t xml:space="preserve"> Kết quả bảng định tuyến ipv6 trên R5</w:t>
      </w:r>
      <w:bookmarkEnd w:id="98"/>
      <w:bookmarkEnd w:id="99"/>
    </w:p>
    <w:p w14:paraId="5E79DCF3" w14:textId="6B67F5C1" w:rsidR="00EF5C78" w:rsidRDefault="00EF5C78" w:rsidP="00EF5C78">
      <w:pPr>
        <w:pStyle w:val="Nidungvnbn"/>
      </w:pPr>
      <w:r>
        <w:t>Sau khi thực hiện xong cấu hình định tuyến ipv6 trên khu vực HQ ta dùng lệnh show ip route để kiểm tra bảng định tuyến của router bất kì để xác nhận kết quả thực hiện. Hình</w:t>
      </w:r>
      <w:r w:rsidR="00957DCF">
        <w:t xml:space="preserve"> 4.9</w:t>
      </w:r>
      <w:r>
        <w:t xml:space="preserve"> trên là kết quả thực hiện thành công trên R5</w:t>
      </w:r>
      <w:r w:rsidR="007633DF">
        <w:t>.</w:t>
      </w:r>
    </w:p>
    <w:p w14:paraId="788A125B" w14:textId="15503A61" w:rsidR="00857673" w:rsidRDefault="00857673" w:rsidP="00857673">
      <w:pPr>
        <w:pStyle w:val="Heading2"/>
        <w:rPr>
          <w:lang w:val="en-US"/>
        </w:rPr>
      </w:pPr>
      <w:bookmarkStart w:id="100" w:name="_Toc198046799"/>
      <w:r w:rsidRPr="00857673">
        <w:t>Chuyển mạch</w:t>
      </w:r>
      <w:bookmarkEnd w:id="100"/>
    </w:p>
    <w:p w14:paraId="5105877F" w14:textId="337661EA" w:rsidR="00435E24" w:rsidRDefault="00435E24" w:rsidP="00F74249">
      <w:pPr>
        <w:pStyle w:val="Heading3"/>
      </w:pPr>
      <w:bookmarkStart w:id="101" w:name="_Toc198046800"/>
      <w:r w:rsidRPr="00435E24">
        <w:t>Cấu hình VTP và VLAN</w:t>
      </w:r>
      <w:bookmarkEnd w:id="101"/>
    </w:p>
    <w:p w14:paraId="246DAC8F" w14:textId="6D481634" w:rsidR="00F74249" w:rsidRPr="00F74249" w:rsidRDefault="00F74249" w:rsidP="00F74249">
      <w:pPr>
        <w:pStyle w:val="Nidungvnbn"/>
      </w:pPr>
      <w:r w:rsidRPr="00F74249">
        <w:lastRenderedPageBreak/>
        <w:t xml:space="preserve">Để quản lý thống nhất cơ sở dữ liệu VLAN tại khu vực HQ, hệ thống sử dụng giao thức VTP với </w:t>
      </w:r>
      <w:r w:rsidR="00776C24">
        <w:t xml:space="preserve">vtp </w:t>
      </w:r>
      <w:r w:rsidRPr="00F74249">
        <w:t xml:space="preserve">domain là tdtu và </w:t>
      </w:r>
      <w:r w:rsidR="00776C24">
        <w:t xml:space="preserve">vtp </w:t>
      </w:r>
      <w:r w:rsidRPr="00F74249">
        <w:t>password là tdtuvn. Switch S1 được cấu hình ở chế độ VTP server</w:t>
      </w:r>
      <w:r w:rsidR="00564AC3">
        <w:t xml:space="preserve"> thông qua lệnh vtp mode server </w:t>
      </w:r>
      <w:r w:rsidRPr="00F74249">
        <w:t>để tạo và phân phối VLAN, còn các switch còn lại (S2, S3, S4) được cấu hình là VTP client</w:t>
      </w:r>
      <w:r w:rsidR="00564AC3">
        <w:t xml:space="preserve"> thông qua lệnh vtp mode client</w:t>
      </w:r>
      <w:r w:rsidRPr="00F74249">
        <w:t>, giúp tự động đồng bộ VLAN từ server mà không cần cấu hình thủ công.</w:t>
      </w:r>
    </w:p>
    <w:p w14:paraId="1E81B6FA" w14:textId="6B054B50" w:rsidR="00F74249" w:rsidRPr="00F74249" w:rsidRDefault="00F74249" w:rsidP="00F74249">
      <w:pPr>
        <w:pStyle w:val="Nidungvnbn"/>
      </w:pPr>
      <w:r w:rsidRPr="00F74249">
        <w:t>Trên VTP Server S1, các VLAN sau được tạo ra để phục vụ cho các đơn vị và mục đích riêng biệt:</w:t>
      </w:r>
      <w:r w:rsidR="00776C24">
        <w:t xml:space="preserve"> </w:t>
      </w:r>
    </w:p>
    <w:p w14:paraId="7155642B" w14:textId="77777777" w:rsidR="00F74249" w:rsidRPr="00F74249" w:rsidRDefault="00F74249">
      <w:pPr>
        <w:pStyle w:val="Nidungvnbn"/>
        <w:numPr>
          <w:ilvl w:val="0"/>
          <w:numId w:val="10"/>
        </w:numPr>
      </w:pPr>
      <w:r w:rsidRPr="00F74249">
        <w:t>VLAN 10 – UNIT1</w:t>
      </w:r>
    </w:p>
    <w:p w14:paraId="73F0AD2B" w14:textId="77777777" w:rsidR="00F74249" w:rsidRPr="00F74249" w:rsidRDefault="00F74249">
      <w:pPr>
        <w:pStyle w:val="Nidungvnbn"/>
        <w:numPr>
          <w:ilvl w:val="0"/>
          <w:numId w:val="10"/>
        </w:numPr>
      </w:pPr>
      <w:r w:rsidRPr="00F74249">
        <w:t>VLAN 20 – UNIT2</w:t>
      </w:r>
    </w:p>
    <w:p w14:paraId="73304C05" w14:textId="77777777" w:rsidR="00F74249" w:rsidRPr="00F74249" w:rsidRDefault="00F74249">
      <w:pPr>
        <w:pStyle w:val="Nidungvnbn"/>
        <w:numPr>
          <w:ilvl w:val="0"/>
          <w:numId w:val="10"/>
        </w:numPr>
      </w:pPr>
      <w:r w:rsidRPr="00F74249">
        <w:t>VLAN 30 – UNIT3</w:t>
      </w:r>
    </w:p>
    <w:p w14:paraId="1EE15055" w14:textId="77777777" w:rsidR="00F74249" w:rsidRPr="00F74249" w:rsidRDefault="00F74249">
      <w:pPr>
        <w:pStyle w:val="Nidungvnbn"/>
        <w:numPr>
          <w:ilvl w:val="0"/>
          <w:numId w:val="10"/>
        </w:numPr>
      </w:pPr>
      <w:r w:rsidRPr="00F74249">
        <w:t>VLAN 40 – GUEST</w:t>
      </w:r>
    </w:p>
    <w:p w14:paraId="44D391BD" w14:textId="77777777" w:rsidR="00F74249" w:rsidRPr="00F74249" w:rsidRDefault="00F74249">
      <w:pPr>
        <w:pStyle w:val="Nidungvnbn"/>
        <w:numPr>
          <w:ilvl w:val="0"/>
          <w:numId w:val="10"/>
        </w:numPr>
      </w:pPr>
      <w:r w:rsidRPr="00F74249">
        <w:t>VLAN 50 – SERVERS</w:t>
      </w:r>
    </w:p>
    <w:p w14:paraId="038AD6BB" w14:textId="77777777" w:rsidR="00F74249" w:rsidRPr="00F74249" w:rsidRDefault="00F74249">
      <w:pPr>
        <w:pStyle w:val="Nidungvnbn"/>
        <w:numPr>
          <w:ilvl w:val="0"/>
          <w:numId w:val="10"/>
        </w:numPr>
      </w:pPr>
      <w:r w:rsidRPr="00F74249">
        <w:t>VLAN 60 – MANAGEMENT</w:t>
      </w:r>
    </w:p>
    <w:p w14:paraId="4C6C953B" w14:textId="0D39C492" w:rsidR="009C5385" w:rsidRDefault="009C5385" w:rsidP="001C1DD6">
      <w:pPr>
        <w:pStyle w:val="Nidungvnbn"/>
        <w:jc w:val="center"/>
      </w:pPr>
      <w:r w:rsidRPr="009C5385">
        <w:rPr>
          <w:noProof/>
        </w:rPr>
        <w:drawing>
          <wp:inline distT="0" distB="0" distL="0" distR="0" wp14:anchorId="7C36C584" wp14:editId="511209FC">
            <wp:extent cx="4401632" cy="2529840"/>
            <wp:effectExtent l="0" t="0" r="0" b="3810"/>
            <wp:docPr id="208272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28426" name=""/>
                    <pic:cNvPicPr/>
                  </pic:nvPicPr>
                  <pic:blipFill>
                    <a:blip r:embed="rId27"/>
                    <a:stretch>
                      <a:fillRect/>
                    </a:stretch>
                  </pic:blipFill>
                  <pic:spPr>
                    <a:xfrm>
                      <a:off x="0" y="0"/>
                      <a:ext cx="4416334" cy="2538290"/>
                    </a:xfrm>
                    <a:prstGeom prst="rect">
                      <a:avLst/>
                    </a:prstGeom>
                  </pic:spPr>
                </pic:pic>
              </a:graphicData>
            </a:graphic>
          </wp:inline>
        </w:drawing>
      </w:r>
    </w:p>
    <w:p w14:paraId="22A8AA0C" w14:textId="454FB2A0" w:rsidR="009C5385" w:rsidRPr="00F74249" w:rsidRDefault="009C5385" w:rsidP="009C5385">
      <w:pPr>
        <w:pStyle w:val="Hnh"/>
      </w:pPr>
      <w:bookmarkStart w:id="102" w:name="_Toc198067188"/>
      <w:r>
        <w:t>Hình 4.</w:t>
      </w:r>
      <w:r w:rsidR="00217781">
        <w:rPr>
          <w:lang w:val="en-US"/>
        </w:rPr>
        <w:t>13</w:t>
      </w:r>
      <w:r>
        <w:t xml:space="preserve"> Danh sách các vlan được tạo trên S1</w:t>
      </w:r>
      <w:bookmarkEnd w:id="102"/>
    </w:p>
    <w:p w14:paraId="1A2566D6" w14:textId="40873F7B" w:rsidR="00F74249" w:rsidRDefault="00435E24" w:rsidP="00F74249">
      <w:pPr>
        <w:pStyle w:val="Heading3"/>
      </w:pPr>
      <w:bookmarkStart w:id="103" w:name="_Toc198046801"/>
      <w:r w:rsidRPr="00435E24">
        <w:t>Cấu hình giao thức Spanning Tree</w:t>
      </w:r>
      <w:bookmarkEnd w:id="103"/>
    </w:p>
    <w:p w14:paraId="5901BB0B" w14:textId="1E9B7D97" w:rsidR="0014033B" w:rsidRDefault="0014033B" w:rsidP="0014033B">
      <w:pPr>
        <w:pStyle w:val="Nidungvnbn"/>
      </w:pPr>
      <w:r>
        <w:t xml:space="preserve">Hệ thống chuyển mạch trong mạng được cấu hình sử dụng Rapid PVST+  một biến thể nâng cao của giao thức STP truyền thống, cho phép thời gian hội tụ nhanh hơn khi có sự thay đổi topology như link down hoặc thiết bị bị ngắt kết nối. Rapid </w:t>
      </w:r>
      <w:r>
        <w:lastRenderedPageBreak/>
        <w:t>PVST+ hoạt động riêng biệt trên từng VLAN, từ đó đảm bảo tính linh hoạt và hiệu quả trong kiểm soát vòng lặp mạng.</w:t>
      </w:r>
      <w:r w:rsidR="00A25A0E">
        <w:t xml:space="preserve"> </w:t>
      </w:r>
    </w:p>
    <w:p w14:paraId="5F442BE5" w14:textId="1BD5CEA5" w:rsidR="00041977" w:rsidRDefault="0014033B" w:rsidP="0014033B">
      <w:pPr>
        <w:pStyle w:val="Nidungvnbn"/>
      </w:pPr>
      <w:r>
        <w:t>Cấu hình để kích hoạt chế độ Rapid PVST+ trên toàn bộ hệ thống switch:</w:t>
      </w:r>
      <w:r w:rsidR="00A25A0E">
        <w:t xml:space="preserve"> </w:t>
      </w:r>
      <w:r w:rsidR="00A25A0E" w:rsidRPr="00A25A0E">
        <w:t>spanning-tree mode rapid-pvst</w:t>
      </w:r>
    </w:p>
    <w:p w14:paraId="464A0676" w14:textId="77777777" w:rsidR="00A25A0E" w:rsidRPr="00A25A0E" w:rsidRDefault="00A25A0E" w:rsidP="00A25A0E">
      <w:pPr>
        <w:pStyle w:val="Nidungvnbn"/>
      </w:pPr>
      <w:r w:rsidRPr="00A25A0E">
        <w:t>Để kiểm soát đường đi ưu tiên và hướng lưu lượng theo thiết kế, các Root Bridge được phân công như sau:</w:t>
      </w:r>
    </w:p>
    <w:p w14:paraId="124B9282" w14:textId="0C4621CA" w:rsidR="00A25A0E" w:rsidRPr="00A25A0E" w:rsidRDefault="00A25A0E">
      <w:pPr>
        <w:pStyle w:val="Nidungvnbn"/>
        <w:numPr>
          <w:ilvl w:val="0"/>
          <w:numId w:val="11"/>
        </w:numPr>
      </w:pPr>
      <w:r w:rsidRPr="00A25A0E">
        <w:t>Switch S1 được thiết lập là Root Bridge cho VLAN 10, 20, 30, là các VLAN dành cho đơn vị (UNIT), với giá trị priority là 4096 – thấp hơn giá trị mặc định (32768), giúp S1 được ưu tiên làm gốc</w:t>
      </w:r>
      <w:r w:rsidR="00B770C0">
        <w:t xml:space="preserve"> với lệnh </w:t>
      </w:r>
      <w:r w:rsidR="00B770C0" w:rsidRPr="00B770C0">
        <w:t>spanning-tree vlan 10,20,30 priority 4096</w:t>
      </w:r>
    </w:p>
    <w:p w14:paraId="6D78FECA" w14:textId="5408B1DD" w:rsidR="00A25A0E" w:rsidRDefault="00A25A0E">
      <w:pPr>
        <w:pStyle w:val="Nidungvnbn"/>
        <w:numPr>
          <w:ilvl w:val="0"/>
          <w:numId w:val="11"/>
        </w:numPr>
      </w:pPr>
      <w:r w:rsidRPr="00A25A0E">
        <w:t>Switch S2 được chọn làm Root Bridge cho VLAN 40, 50, 60, đại diện cho các VLAN khách, server và quản lý. Priority cũng được thiết lập là 4096</w:t>
      </w:r>
      <w:r w:rsidR="00B770C0">
        <w:t xml:space="preserve"> với lệnh </w:t>
      </w:r>
      <w:r w:rsidR="00B770C0" w:rsidRPr="00B770C0">
        <w:t>spanning-tree vlan 40,50,60 priority 4096</w:t>
      </w:r>
      <w:r w:rsidR="00B770C0">
        <w:t>.</w:t>
      </w:r>
    </w:p>
    <w:p w14:paraId="1268F45C" w14:textId="313824D3" w:rsidR="00772E9B" w:rsidRDefault="00772E9B" w:rsidP="00772E9B">
      <w:pPr>
        <w:jc w:val="center"/>
      </w:pPr>
      <w:r w:rsidRPr="00772E9B">
        <w:rPr>
          <w:noProof/>
        </w:rPr>
        <w:drawing>
          <wp:inline distT="0" distB="0" distL="0" distR="0" wp14:anchorId="51E97410" wp14:editId="609D82F3">
            <wp:extent cx="4195926" cy="2964180"/>
            <wp:effectExtent l="0" t="0" r="0" b="7620"/>
            <wp:docPr id="18664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9610" name=""/>
                    <pic:cNvPicPr/>
                  </pic:nvPicPr>
                  <pic:blipFill>
                    <a:blip r:embed="rId28"/>
                    <a:stretch>
                      <a:fillRect/>
                    </a:stretch>
                  </pic:blipFill>
                  <pic:spPr>
                    <a:xfrm>
                      <a:off x="0" y="0"/>
                      <a:ext cx="4204218" cy="2970038"/>
                    </a:xfrm>
                    <a:prstGeom prst="rect">
                      <a:avLst/>
                    </a:prstGeom>
                  </pic:spPr>
                </pic:pic>
              </a:graphicData>
            </a:graphic>
          </wp:inline>
        </w:drawing>
      </w:r>
    </w:p>
    <w:p w14:paraId="3C4AC9A9" w14:textId="798A58E8" w:rsidR="00772E9B" w:rsidRDefault="00772E9B" w:rsidP="00772E9B">
      <w:pPr>
        <w:pStyle w:val="Hnh"/>
      </w:pPr>
      <w:bookmarkStart w:id="104" w:name="_Toc198067189"/>
      <w:r>
        <w:t>Hình 4.</w:t>
      </w:r>
      <w:r w:rsidR="00F36EA8">
        <w:rPr>
          <w:lang w:val="en-US"/>
        </w:rPr>
        <w:t>14</w:t>
      </w:r>
      <w:r>
        <w:t xml:space="preserve"> Spanning tree trên switch S1</w:t>
      </w:r>
      <w:bookmarkEnd w:id="104"/>
    </w:p>
    <w:p w14:paraId="299856AB" w14:textId="43AC9CD2" w:rsidR="00772E9B" w:rsidRPr="00772E9B" w:rsidRDefault="00772E9B" w:rsidP="00772E9B">
      <w:pPr>
        <w:pStyle w:val="Nidungvnbn"/>
      </w:pPr>
      <w:r w:rsidRPr="00772E9B">
        <w:t>Sau khi cấu hình có thể dùng lệnh show spanning-tree trên switch để kiểm chứng thông tin cấu hình.</w:t>
      </w:r>
    </w:p>
    <w:p w14:paraId="26C80AF7" w14:textId="760B424D" w:rsidR="00435E24" w:rsidRDefault="00435E24" w:rsidP="00F74249">
      <w:pPr>
        <w:pStyle w:val="Heading3"/>
      </w:pPr>
      <w:bookmarkStart w:id="105" w:name="_Toc198046802"/>
      <w:r w:rsidRPr="00435E24">
        <w:t>VLAN quản lý và truy cập SSH</w:t>
      </w:r>
      <w:bookmarkEnd w:id="105"/>
    </w:p>
    <w:p w14:paraId="3321CC32" w14:textId="3EC8AF57" w:rsidR="00041977" w:rsidRPr="00842B14" w:rsidRDefault="00F34592" w:rsidP="00842B14">
      <w:pPr>
        <w:pStyle w:val="Nidungvnbn"/>
      </w:pPr>
      <w:r w:rsidRPr="00842B14">
        <w:lastRenderedPageBreak/>
        <w:t>Để hỗ trợ quản trị tập trung và an toàn, tất cả các switch đều được gán địa chỉ IP trong VLAN 60 (vùng quản lý) với subnet /27 là 172.27.60.0/27</w:t>
      </w:r>
    </w:p>
    <w:p w14:paraId="18098EAB" w14:textId="709534C1" w:rsidR="00F34592" w:rsidRPr="00842B14" w:rsidRDefault="00F34592" w:rsidP="00842B14">
      <w:pPr>
        <w:pStyle w:val="Nidungvnbn"/>
      </w:pPr>
      <w:r w:rsidRPr="00842B14">
        <w:t>Mỗi switch sử dụng default-gateway là 172.27.60.1 để có thể kết nối ra ngoài, đồng thời cho phép truy cập SSH từ xa. Các bước cấu hình SSH gồm:</w:t>
      </w:r>
    </w:p>
    <w:p w14:paraId="3B35EDA7" w14:textId="7123E4FC" w:rsidR="00282D7F" w:rsidRDefault="00282D7F" w:rsidP="00842B14">
      <w:pPr>
        <w:pStyle w:val="Caption"/>
      </w:pPr>
      <w:bookmarkStart w:id="106" w:name="_Toc197887530"/>
      <w:bookmarkStart w:id="107" w:name="_Toc198067222"/>
      <w:r>
        <w:t>Bảng 4.</w:t>
      </w:r>
      <w:r w:rsidR="0064129F">
        <w:t>9</w:t>
      </w:r>
      <w:r>
        <w:t xml:space="preserve"> Lệnh cấu hình ssh trên các switch</w:t>
      </w:r>
      <w:bookmarkEnd w:id="106"/>
      <w:bookmarkEnd w:id="107"/>
    </w:p>
    <w:tbl>
      <w:tblPr>
        <w:tblStyle w:val="TableGrid"/>
        <w:tblW w:w="4512" w:type="dxa"/>
        <w:jc w:val="center"/>
        <w:tblLook w:val="04A0" w:firstRow="1" w:lastRow="0" w:firstColumn="1" w:lastColumn="0" w:noHBand="0" w:noVBand="1"/>
      </w:tblPr>
      <w:tblGrid>
        <w:gridCol w:w="4512"/>
      </w:tblGrid>
      <w:tr w:rsidR="00282D7F" w:rsidRPr="00F15C98" w14:paraId="3A3829C2" w14:textId="77777777" w:rsidTr="003C5FED">
        <w:trPr>
          <w:trHeight w:val="443"/>
          <w:jc w:val="center"/>
        </w:trPr>
        <w:tc>
          <w:tcPr>
            <w:tcW w:w="0" w:type="auto"/>
          </w:tcPr>
          <w:p w14:paraId="74173AD0" w14:textId="77777777" w:rsidR="00282D7F" w:rsidRPr="00F15C98" w:rsidRDefault="00282D7F" w:rsidP="00F15C98">
            <w:pPr>
              <w:jc w:val="center"/>
              <w:rPr>
                <w:b/>
                <w:bCs/>
                <w:sz w:val="26"/>
                <w:szCs w:val="26"/>
              </w:rPr>
            </w:pPr>
            <w:r w:rsidRPr="00F15C98">
              <w:rPr>
                <w:b/>
                <w:bCs/>
                <w:sz w:val="26"/>
                <w:szCs w:val="26"/>
              </w:rPr>
              <w:t>SW</w:t>
            </w:r>
          </w:p>
        </w:tc>
      </w:tr>
      <w:tr w:rsidR="00282D7F" w:rsidRPr="00F15C98" w14:paraId="77624EF4" w14:textId="77777777" w:rsidTr="003C5FED">
        <w:trPr>
          <w:trHeight w:val="433"/>
          <w:jc w:val="center"/>
        </w:trPr>
        <w:tc>
          <w:tcPr>
            <w:tcW w:w="0" w:type="auto"/>
          </w:tcPr>
          <w:p w14:paraId="17A6DC68" w14:textId="77777777" w:rsidR="00282D7F" w:rsidRPr="00F15C98" w:rsidRDefault="00282D7F" w:rsidP="00F15C98">
            <w:pPr>
              <w:rPr>
                <w:sz w:val="26"/>
                <w:szCs w:val="26"/>
              </w:rPr>
            </w:pPr>
            <w:r w:rsidRPr="00F15C98">
              <w:rPr>
                <w:sz w:val="26"/>
                <w:szCs w:val="26"/>
              </w:rPr>
              <w:t>ip domain-name tdtu.vn</w:t>
            </w:r>
          </w:p>
        </w:tc>
      </w:tr>
      <w:tr w:rsidR="00282D7F" w:rsidRPr="00F15C98" w14:paraId="59D7F844" w14:textId="77777777" w:rsidTr="003C5FED">
        <w:trPr>
          <w:trHeight w:val="443"/>
          <w:jc w:val="center"/>
        </w:trPr>
        <w:tc>
          <w:tcPr>
            <w:tcW w:w="0" w:type="auto"/>
          </w:tcPr>
          <w:p w14:paraId="117BEA4B" w14:textId="77777777" w:rsidR="00282D7F" w:rsidRPr="00F15C98" w:rsidRDefault="00282D7F" w:rsidP="00F15C98">
            <w:pPr>
              <w:rPr>
                <w:sz w:val="26"/>
                <w:szCs w:val="26"/>
              </w:rPr>
            </w:pPr>
            <w:r w:rsidRPr="00F15C98">
              <w:rPr>
                <w:sz w:val="26"/>
                <w:szCs w:val="26"/>
              </w:rPr>
              <w:t>crypto key generate rsa modulus 1024</w:t>
            </w:r>
          </w:p>
        </w:tc>
      </w:tr>
      <w:tr w:rsidR="00282D7F" w:rsidRPr="00F15C98" w14:paraId="63F65109" w14:textId="77777777" w:rsidTr="003C5FED">
        <w:trPr>
          <w:trHeight w:val="443"/>
          <w:jc w:val="center"/>
        </w:trPr>
        <w:tc>
          <w:tcPr>
            <w:tcW w:w="0" w:type="auto"/>
          </w:tcPr>
          <w:p w14:paraId="4D5C2B4F" w14:textId="77777777" w:rsidR="00282D7F" w:rsidRPr="00F15C98" w:rsidRDefault="00282D7F" w:rsidP="00F15C98">
            <w:pPr>
              <w:rPr>
                <w:sz w:val="26"/>
                <w:szCs w:val="26"/>
              </w:rPr>
            </w:pPr>
            <w:r w:rsidRPr="00F15C98">
              <w:rPr>
                <w:sz w:val="26"/>
                <w:szCs w:val="26"/>
              </w:rPr>
              <w:t>username admin privilege 15 secret cisco</w:t>
            </w:r>
          </w:p>
        </w:tc>
      </w:tr>
      <w:tr w:rsidR="00282D7F" w:rsidRPr="00F15C98" w14:paraId="5268280A" w14:textId="77777777" w:rsidTr="003C5FED">
        <w:trPr>
          <w:trHeight w:val="443"/>
          <w:jc w:val="center"/>
        </w:trPr>
        <w:tc>
          <w:tcPr>
            <w:tcW w:w="0" w:type="auto"/>
          </w:tcPr>
          <w:p w14:paraId="7B8FB037" w14:textId="77777777" w:rsidR="00282D7F" w:rsidRPr="00F15C98" w:rsidRDefault="00282D7F" w:rsidP="00F15C98">
            <w:pPr>
              <w:rPr>
                <w:sz w:val="26"/>
                <w:szCs w:val="26"/>
              </w:rPr>
            </w:pPr>
            <w:r w:rsidRPr="00F15C98">
              <w:rPr>
                <w:sz w:val="26"/>
                <w:szCs w:val="26"/>
              </w:rPr>
              <w:t>line vty 0 4</w:t>
            </w:r>
          </w:p>
        </w:tc>
      </w:tr>
      <w:tr w:rsidR="00282D7F" w:rsidRPr="00F15C98" w14:paraId="013F779E" w14:textId="77777777" w:rsidTr="003C5FED">
        <w:trPr>
          <w:trHeight w:val="433"/>
          <w:jc w:val="center"/>
        </w:trPr>
        <w:tc>
          <w:tcPr>
            <w:tcW w:w="0" w:type="auto"/>
          </w:tcPr>
          <w:p w14:paraId="00D4DD6E" w14:textId="77777777" w:rsidR="00282D7F" w:rsidRPr="00F15C98" w:rsidRDefault="00282D7F" w:rsidP="00F15C98">
            <w:pPr>
              <w:rPr>
                <w:sz w:val="26"/>
                <w:szCs w:val="26"/>
              </w:rPr>
            </w:pPr>
            <w:r w:rsidRPr="00F15C98">
              <w:rPr>
                <w:sz w:val="26"/>
                <w:szCs w:val="26"/>
              </w:rPr>
              <w:t>login local</w:t>
            </w:r>
          </w:p>
        </w:tc>
      </w:tr>
      <w:tr w:rsidR="00282D7F" w:rsidRPr="00F15C98" w14:paraId="7B1E4B83" w14:textId="77777777" w:rsidTr="003C5FED">
        <w:trPr>
          <w:trHeight w:val="443"/>
          <w:jc w:val="center"/>
        </w:trPr>
        <w:tc>
          <w:tcPr>
            <w:tcW w:w="0" w:type="auto"/>
          </w:tcPr>
          <w:p w14:paraId="7ADC93C8" w14:textId="77777777" w:rsidR="00282D7F" w:rsidRPr="00F15C98" w:rsidRDefault="00282D7F" w:rsidP="00F15C98">
            <w:pPr>
              <w:rPr>
                <w:sz w:val="26"/>
                <w:szCs w:val="26"/>
              </w:rPr>
            </w:pPr>
            <w:r w:rsidRPr="00F15C98">
              <w:rPr>
                <w:sz w:val="26"/>
                <w:szCs w:val="26"/>
              </w:rPr>
              <w:t>transport input ssh</w:t>
            </w:r>
          </w:p>
        </w:tc>
      </w:tr>
    </w:tbl>
    <w:p w14:paraId="427DEDC3" w14:textId="77777777" w:rsidR="00282D7F" w:rsidRDefault="00282D7F" w:rsidP="00D606AC">
      <w:pPr>
        <w:pStyle w:val="Nidungvnbn"/>
        <w:ind w:firstLine="0"/>
      </w:pPr>
    </w:p>
    <w:p w14:paraId="4A1AC7AD" w14:textId="488B1710" w:rsidR="00282D7F" w:rsidRDefault="00282D7F" w:rsidP="00041977">
      <w:pPr>
        <w:pStyle w:val="Nidungvnbn"/>
      </w:pPr>
      <w:r w:rsidRPr="00282D7F">
        <w:t>Việc cấu hình SSH giúp bảo mật phiên làm việc từ xa, tránh truy cập trái phép và nâng cao tính bảo mật hệ thống mạng.</w:t>
      </w:r>
    </w:p>
    <w:p w14:paraId="6FC2A2C0" w14:textId="28A71C27" w:rsidR="00435E24" w:rsidRDefault="00435E24" w:rsidP="00F74249">
      <w:pPr>
        <w:pStyle w:val="Heading3"/>
      </w:pPr>
      <w:bookmarkStart w:id="108" w:name="_Toc198046803"/>
      <w:r w:rsidRPr="00435E24">
        <w:t>Router-on-a-Stick – Kết nối giữa các VLAN</w:t>
      </w:r>
      <w:bookmarkEnd w:id="108"/>
    </w:p>
    <w:p w14:paraId="1D8C52A6" w14:textId="2A7E76E7" w:rsidR="003C5FED" w:rsidRDefault="006D02AD" w:rsidP="0054190D">
      <w:pPr>
        <w:pStyle w:val="Nidungvnbn"/>
      </w:pPr>
      <w:r w:rsidRPr="006D02AD">
        <w:t xml:space="preserve">Để các VLAN có thể liên lạc với nhau, hệ thống triển khai mô hình Router-on-a-Stick thông qua router R4. Cổng kết nối giữa R4 và switch SW1 (FastEthernet0/6) được cấu hình ở chế độ trunk, cho phép truyền dữ liệu của nhiều VLAN. </w:t>
      </w:r>
    </w:p>
    <w:p w14:paraId="4305472D" w14:textId="641263F5" w:rsidR="00846A8E" w:rsidRDefault="00846A8E" w:rsidP="00846A8E">
      <w:pPr>
        <w:pStyle w:val="Nidungvnbn"/>
      </w:pPr>
      <w:r w:rsidRPr="008867A8">
        <w:t>Việc chỉ định .60 là native VLAN đảm bảo tương thích với cấu hình trunk trên switch, nơi VLAN 60 cũng được khai báo là native.</w:t>
      </w:r>
      <w:r w:rsidRPr="008867A8">
        <w:rPr>
          <w:sz w:val="24"/>
          <w:szCs w:val="24"/>
        </w:rPr>
        <w:t xml:space="preserve"> </w:t>
      </w:r>
      <w:r w:rsidRPr="008867A8">
        <w:t xml:space="preserve">Trên </w:t>
      </w:r>
      <w:r>
        <w:t xml:space="preserve">cổng </w:t>
      </w:r>
      <w:r w:rsidRPr="008867A8">
        <w:t>switch S1</w:t>
      </w:r>
      <w:r>
        <w:t xml:space="preserve"> nối đến router R4 cũng sẽ được thiết lập đường native vlan 60 và cho phép những vlan giao tiếp thông qua cổng này.</w:t>
      </w:r>
      <w:r w:rsidRPr="00846A8E">
        <w:t xml:space="preserve"> </w:t>
      </w:r>
      <w:r w:rsidRPr="006D02AD">
        <w:t>Trên R4, mỗi subinterface tương ứng với một VLAN:</w:t>
      </w:r>
    </w:p>
    <w:p w14:paraId="19BA6F7F" w14:textId="77DC5ED3" w:rsidR="00846A8E" w:rsidRDefault="00846A8E" w:rsidP="00846A8E">
      <w:pPr>
        <w:pStyle w:val="Caption"/>
      </w:pPr>
      <w:bookmarkStart w:id="109" w:name="_Toc198067223"/>
      <w:r>
        <w:t>Bảng 4.</w:t>
      </w:r>
      <w:r w:rsidR="0064129F">
        <w:t>10</w:t>
      </w:r>
      <w:r>
        <w:t xml:space="preserve"> Lệnh cấu hình router on a stick trên R4</w:t>
      </w:r>
      <w:bookmarkEnd w:id="109"/>
    </w:p>
    <w:tbl>
      <w:tblPr>
        <w:tblStyle w:val="TableGrid"/>
        <w:tblW w:w="4471" w:type="dxa"/>
        <w:jc w:val="center"/>
        <w:tblLook w:val="04A0" w:firstRow="1" w:lastRow="0" w:firstColumn="1" w:lastColumn="0" w:noHBand="0" w:noVBand="1"/>
      </w:tblPr>
      <w:tblGrid>
        <w:gridCol w:w="4471"/>
      </w:tblGrid>
      <w:tr w:rsidR="00846A8E" w:rsidRPr="00380C06" w14:paraId="768A6B52" w14:textId="77777777" w:rsidTr="00112F94">
        <w:trPr>
          <w:trHeight w:val="466"/>
          <w:jc w:val="center"/>
        </w:trPr>
        <w:tc>
          <w:tcPr>
            <w:tcW w:w="0" w:type="auto"/>
          </w:tcPr>
          <w:p w14:paraId="3A30A082" w14:textId="77777777" w:rsidR="00846A8E" w:rsidRPr="00380C06" w:rsidRDefault="00846A8E" w:rsidP="00112F94">
            <w:pPr>
              <w:jc w:val="center"/>
              <w:rPr>
                <w:b/>
                <w:bCs/>
                <w:sz w:val="26"/>
                <w:szCs w:val="26"/>
              </w:rPr>
            </w:pPr>
            <w:r w:rsidRPr="00380C06">
              <w:rPr>
                <w:b/>
                <w:bCs/>
                <w:sz w:val="26"/>
                <w:szCs w:val="26"/>
              </w:rPr>
              <w:t>R4</w:t>
            </w:r>
          </w:p>
        </w:tc>
      </w:tr>
      <w:tr w:rsidR="00846A8E" w:rsidRPr="00380C06" w14:paraId="4DE53E6F" w14:textId="77777777" w:rsidTr="00112F94">
        <w:trPr>
          <w:trHeight w:val="455"/>
          <w:jc w:val="center"/>
        </w:trPr>
        <w:tc>
          <w:tcPr>
            <w:tcW w:w="0" w:type="auto"/>
          </w:tcPr>
          <w:p w14:paraId="37442FA9" w14:textId="77777777" w:rsidR="00846A8E" w:rsidRPr="00380C06" w:rsidRDefault="00846A8E" w:rsidP="00112F94">
            <w:pPr>
              <w:rPr>
                <w:sz w:val="26"/>
                <w:szCs w:val="26"/>
              </w:rPr>
            </w:pPr>
            <w:r w:rsidRPr="00380C06">
              <w:rPr>
                <w:sz w:val="26"/>
                <w:szCs w:val="26"/>
              </w:rPr>
              <w:lastRenderedPageBreak/>
              <w:t>interface Gig0/0.10</w:t>
            </w:r>
          </w:p>
        </w:tc>
      </w:tr>
      <w:tr w:rsidR="00846A8E" w:rsidRPr="00380C06" w14:paraId="016A5A9D" w14:textId="77777777" w:rsidTr="00112F94">
        <w:trPr>
          <w:trHeight w:val="466"/>
          <w:jc w:val="center"/>
        </w:trPr>
        <w:tc>
          <w:tcPr>
            <w:tcW w:w="0" w:type="auto"/>
          </w:tcPr>
          <w:p w14:paraId="6E991292" w14:textId="77777777" w:rsidR="00846A8E" w:rsidRPr="00380C06" w:rsidRDefault="00846A8E" w:rsidP="00112F94">
            <w:pPr>
              <w:rPr>
                <w:sz w:val="26"/>
                <w:szCs w:val="26"/>
              </w:rPr>
            </w:pPr>
            <w:r w:rsidRPr="00380C06">
              <w:rPr>
                <w:sz w:val="26"/>
                <w:szCs w:val="26"/>
              </w:rPr>
              <w:t xml:space="preserve"> encapsulation dot1Q 10</w:t>
            </w:r>
          </w:p>
        </w:tc>
      </w:tr>
      <w:tr w:rsidR="00846A8E" w:rsidRPr="00380C06" w14:paraId="1BC492B3" w14:textId="77777777" w:rsidTr="00112F94">
        <w:trPr>
          <w:trHeight w:val="466"/>
          <w:jc w:val="center"/>
        </w:trPr>
        <w:tc>
          <w:tcPr>
            <w:tcW w:w="0" w:type="auto"/>
          </w:tcPr>
          <w:p w14:paraId="6822D7FA" w14:textId="77777777" w:rsidR="00846A8E" w:rsidRPr="00380C06" w:rsidRDefault="00846A8E" w:rsidP="00112F94">
            <w:pPr>
              <w:rPr>
                <w:sz w:val="26"/>
                <w:szCs w:val="26"/>
              </w:rPr>
            </w:pPr>
            <w:r w:rsidRPr="00380C06">
              <w:rPr>
                <w:sz w:val="26"/>
                <w:szCs w:val="26"/>
              </w:rPr>
              <w:t xml:space="preserve"> ip address 172.27.10.1 255.255.255.0</w:t>
            </w:r>
          </w:p>
        </w:tc>
      </w:tr>
      <w:tr w:rsidR="00846A8E" w:rsidRPr="00380C06" w14:paraId="35A526D1" w14:textId="77777777" w:rsidTr="00112F94">
        <w:trPr>
          <w:trHeight w:val="466"/>
          <w:jc w:val="center"/>
        </w:trPr>
        <w:tc>
          <w:tcPr>
            <w:tcW w:w="0" w:type="auto"/>
          </w:tcPr>
          <w:p w14:paraId="5F3CAC26" w14:textId="77777777" w:rsidR="00846A8E" w:rsidRPr="00380C06" w:rsidRDefault="00846A8E" w:rsidP="00112F94">
            <w:pPr>
              <w:rPr>
                <w:sz w:val="26"/>
                <w:szCs w:val="26"/>
              </w:rPr>
            </w:pPr>
            <w:r w:rsidRPr="00380C06">
              <w:rPr>
                <w:sz w:val="26"/>
                <w:szCs w:val="26"/>
              </w:rPr>
              <w:t>...</w:t>
            </w:r>
          </w:p>
        </w:tc>
      </w:tr>
      <w:tr w:rsidR="00846A8E" w:rsidRPr="00380C06" w14:paraId="6A9370F0" w14:textId="77777777" w:rsidTr="00112F94">
        <w:trPr>
          <w:trHeight w:val="455"/>
          <w:jc w:val="center"/>
        </w:trPr>
        <w:tc>
          <w:tcPr>
            <w:tcW w:w="0" w:type="auto"/>
          </w:tcPr>
          <w:p w14:paraId="1BCEE0D1" w14:textId="77777777" w:rsidR="00846A8E" w:rsidRPr="00380C06" w:rsidRDefault="00846A8E" w:rsidP="00112F94">
            <w:pPr>
              <w:rPr>
                <w:sz w:val="26"/>
                <w:szCs w:val="26"/>
              </w:rPr>
            </w:pPr>
            <w:r w:rsidRPr="00380C06">
              <w:rPr>
                <w:sz w:val="26"/>
                <w:szCs w:val="26"/>
              </w:rPr>
              <w:t>interface Gig0/0.60</w:t>
            </w:r>
          </w:p>
        </w:tc>
      </w:tr>
      <w:tr w:rsidR="00846A8E" w:rsidRPr="00380C06" w14:paraId="56A0E8E8" w14:textId="77777777" w:rsidTr="00112F94">
        <w:trPr>
          <w:trHeight w:val="466"/>
          <w:jc w:val="center"/>
        </w:trPr>
        <w:tc>
          <w:tcPr>
            <w:tcW w:w="0" w:type="auto"/>
          </w:tcPr>
          <w:p w14:paraId="35609E2D" w14:textId="77777777" w:rsidR="00846A8E" w:rsidRPr="00380C06" w:rsidRDefault="00846A8E" w:rsidP="00112F94">
            <w:pPr>
              <w:rPr>
                <w:sz w:val="26"/>
                <w:szCs w:val="26"/>
              </w:rPr>
            </w:pPr>
            <w:r w:rsidRPr="00380C06">
              <w:rPr>
                <w:sz w:val="26"/>
                <w:szCs w:val="26"/>
              </w:rPr>
              <w:t xml:space="preserve"> encapsulation dot1Q 60 native</w:t>
            </w:r>
          </w:p>
        </w:tc>
      </w:tr>
      <w:tr w:rsidR="00846A8E" w:rsidRPr="00380C06" w14:paraId="7598179C" w14:textId="77777777" w:rsidTr="00112F94">
        <w:trPr>
          <w:trHeight w:val="466"/>
          <w:jc w:val="center"/>
        </w:trPr>
        <w:tc>
          <w:tcPr>
            <w:tcW w:w="0" w:type="auto"/>
          </w:tcPr>
          <w:p w14:paraId="7613EDD6" w14:textId="77777777" w:rsidR="00846A8E" w:rsidRPr="00380C06" w:rsidRDefault="00846A8E" w:rsidP="00112F94">
            <w:pPr>
              <w:rPr>
                <w:sz w:val="26"/>
                <w:szCs w:val="26"/>
              </w:rPr>
            </w:pPr>
            <w:r w:rsidRPr="00380C06">
              <w:rPr>
                <w:sz w:val="26"/>
                <w:szCs w:val="26"/>
              </w:rPr>
              <w:t xml:space="preserve"> ip address 172.27.60.1 255.255.255.224</w:t>
            </w:r>
          </w:p>
        </w:tc>
      </w:tr>
    </w:tbl>
    <w:p w14:paraId="1B50F83C" w14:textId="77777777" w:rsidR="00846A8E" w:rsidRDefault="00846A8E" w:rsidP="00846A8E">
      <w:pPr>
        <w:pStyle w:val="Nidungvnbn"/>
      </w:pPr>
    </w:p>
    <w:p w14:paraId="1A12ACED" w14:textId="291AFFB7" w:rsidR="0078661F" w:rsidRPr="0078661F" w:rsidRDefault="0078661F" w:rsidP="0078661F">
      <w:pPr>
        <w:pStyle w:val="Nidungvnbn"/>
      </w:pPr>
      <w:r w:rsidRPr="0078661F">
        <w:t>Kiểm tra vlan được gánbằng lệnh show ip int br trên R4 :</w:t>
      </w:r>
    </w:p>
    <w:p w14:paraId="2933D8DA" w14:textId="01E08F07" w:rsidR="00846A8E" w:rsidRDefault="00846A8E" w:rsidP="00846A8E">
      <w:pPr>
        <w:pStyle w:val="Nidungvnbn"/>
      </w:pPr>
      <w:r w:rsidRPr="00846A8E">
        <w:rPr>
          <w:noProof/>
        </w:rPr>
        <w:drawing>
          <wp:inline distT="0" distB="0" distL="0" distR="0" wp14:anchorId="1EDBB232" wp14:editId="7F0414CD">
            <wp:extent cx="5579745" cy="1997710"/>
            <wp:effectExtent l="0" t="0" r="1905" b="2540"/>
            <wp:docPr id="7106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741" name=""/>
                    <pic:cNvPicPr/>
                  </pic:nvPicPr>
                  <pic:blipFill>
                    <a:blip r:embed="rId29"/>
                    <a:stretch>
                      <a:fillRect/>
                    </a:stretch>
                  </pic:blipFill>
                  <pic:spPr>
                    <a:xfrm>
                      <a:off x="0" y="0"/>
                      <a:ext cx="5579745" cy="1997710"/>
                    </a:xfrm>
                    <a:prstGeom prst="rect">
                      <a:avLst/>
                    </a:prstGeom>
                  </pic:spPr>
                </pic:pic>
              </a:graphicData>
            </a:graphic>
          </wp:inline>
        </w:drawing>
      </w:r>
    </w:p>
    <w:p w14:paraId="7EA95F02" w14:textId="3553CCD4" w:rsidR="00846A8E" w:rsidRDefault="00846A8E" w:rsidP="00856882">
      <w:pPr>
        <w:pStyle w:val="Hnh"/>
      </w:pPr>
      <w:r>
        <w:t xml:space="preserve"> </w:t>
      </w:r>
      <w:bookmarkStart w:id="110" w:name="_Toc198067190"/>
      <w:r>
        <w:t>Hình 4.</w:t>
      </w:r>
      <w:r w:rsidR="00A20866">
        <w:rPr>
          <w:lang w:val="en-US"/>
        </w:rPr>
        <w:t>15</w:t>
      </w:r>
      <w:r>
        <w:t xml:space="preserve"> Kết quả tạo và gán ip vlan sub interface trên R4</w:t>
      </w:r>
      <w:bookmarkEnd w:id="110"/>
    </w:p>
    <w:p w14:paraId="18809843" w14:textId="18D17F53" w:rsidR="00435E24" w:rsidRPr="00D606AC" w:rsidRDefault="00435E24" w:rsidP="00D606AC">
      <w:pPr>
        <w:pStyle w:val="Heading3"/>
      </w:pPr>
      <w:bookmarkStart w:id="111" w:name="_Toc198046804"/>
      <w:r w:rsidRPr="00D606AC">
        <w:t>Cấu hình EtherChannel với LACP</w:t>
      </w:r>
      <w:bookmarkEnd w:id="111"/>
    </w:p>
    <w:p w14:paraId="018F9321" w14:textId="78BC00EC" w:rsidR="00437B64" w:rsidRDefault="00751C65" w:rsidP="00CE6204">
      <w:pPr>
        <w:pStyle w:val="Nidungvnbn"/>
        <w:rPr>
          <w:bCs/>
        </w:rPr>
      </w:pPr>
      <w:r w:rsidRPr="00751C65">
        <w:rPr>
          <w:bCs/>
        </w:rPr>
        <w:t>Nhằm tăng băng thông và tính dự phòng, các kết nối giữa các switch được cấu hình EtherChannel sử dụng giao thức LACP</w:t>
      </w:r>
      <w:r>
        <w:rPr>
          <w:bCs/>
        </w:rPr>
        <w:t xml:space="preserve">. </w:t>
      </w:r>
      <w:r w:rsidR="00B37B7F">
        <w:rPr>
          <w:bCs/>
        </w:rPr>
        <w:t>G</w:t>
      </w:r>
      <w:r w:rsidRPr="00751C65">
        <w:rPr>
          <w:bCs/>
        </w:rPr>
        <w:t>iao thức này cho phép các switch thương lượng việc gộp các cổng vật lý thành một kênh logic duy nhất gọi là Port-Channel.</w:t>
      </w:r>
      <w:r w:rsidR="00941E1D" w:rsidRPr="00941E1D">
        <w:rPr>
          <w:sz w:val="24"/>
          <w:szCs w:val="24"/>
        </w:rPr>
        <w:t xml:space="preserve"> </w:t>
      </w:r>
      <w:r w:rsidR="00941E1D" w:rsidRPr="00941E1D">
        <w:rPr>
          <w:bCs/>
        </w:rPr>
        <w:t>Các kết nối cụ thể như sau:</w:t>
      </w:r>
    </w:p>
    <w:p w14:paraId="663FF354" w14:textId="078C5446" w:rsidR="00941E1D" w:rsidRDefault="00941E1D" w:rsidP="00941E1D">
      <w:pPr>
        <w:pStyle w:val="Caption"/>
      </w:pPr>
      <w:bookmarkStart w:id="112" w:name="_Toc197887531"/>
      <w:bookmarkStart w:id="113" w:name="_Toc198067224"/>
      <w:r>
        <w:t>Bảng 4.</w:t>
      </w:r>
      <w:r w:rsidR="000B2DB8">
        <w:t>1</w:t>
      </w:r>
      <w:r w:rsidR="00A20866">
        <w:t>1</w:t>
      </w:r>
      <w:r>
        <w:t xml:space="preserve"> Kết nối port channel</w:t>
      </w:r>
      <w:bookmarkEnd w:id="112"/>
      <w:bookmarkEnd w:id="113"/>
    </w:p>
    <w:tbl>
      <w:tblPr>
        <w:tblStyle w:val="TableGrid"/>
        <w:tblW w:w="0" w:type="auto"/>
        <w:jc w:val="center"/>
        <w:tblLook w:val="04A0" w:firstRow="1" w:lastRow="0" w:firstColumn="1" w:lastColumn="0" w:noHBand="0" w:noVBand="1"/>
      </w:tblPr>
      <w:tblGrid>
        <w:gridCol w:w="1423"/>
        <w:gridCol w:w="2160"/>
        <w:gridCol w:w="1812"/>
      </w:tblGrid>
      <w:tr w:rsidR="00941E1D" w:rsidRPr="00380C06" w14:paraId="2D0299E7" w14:textId="77777777" w:rsidTr="00941E1D">
        <w:trPr>
          <w:jc w:val="center"/>
        </w:trPr>
        <w:tc>
          <w:tcPr>
            <w:tcW w:w="0" w:type="auto"/>
            <w:hideMark/>
          </w:tcPr>
          <w:p w14:paraId="47B12B92" w14:textId="77777777" w:rsidR="00941E1D" w:rsidRPr="00380C06" w:rsidRDefault="00941E1D" w:rsidP="00380C06">
            <w:pPr>
              <w:rPr>
                <w:sz w:val="26"/>
                <w:szCs w:val="26"/>
              </w:rPr>
            </w:pPr>
            <w:r w:rsidRPr="00380C06">
              <w:rPr>
                <w:sz w:val="26"/>
                <w:szCs w:val="26"/>
              </w:rPr>
              <w:t>Cặp Switch</w:t>
            </w:r>
          </w:p>
        </w:tc>
        <w:tc>
          <w:tcPr>
            <w:tcW w:w="0" w:type="auto"/>
            <w:hideMark/>
          </w:tcPr>
          <w:p w14:paraId="72E14EB6" w14:textId="77777777" w:rsidR="00941E1D" w:rsidRPr="00380C06" w:rsidRDefault="00941E1D" w:rsidP="00380C06">
            <w:pPr>
              <w:rPr>
                <w:sz w:val="26"/>
                <w:szCs w:val="26"/>
              </w:rPr>
            </w:pPr>
            <w:r w:rsidRPr="00380C06">
              <w:rPr>
                <w:sz w:val="26"/>
                <w:szCs w:val="26"/>
              </w:rPr>
              <w:t>Cổng S1/S3/S2/S4</w:t>
            </w:r>
          </w:p>
        </w:tc>
        <w:tc>
          <w:tcPr>
            <w:tcW w:w="0" w:type="auto"/>
            <w:hideMark/>
          </w:tcPr>
          <w:p w14:paraId="489591AE" w14:textId="77777777" w:rsidR="00941E1D" w:rsidRPr="00380C06" w:rsidRDefault="00941E1D" w:rsidP="00380C06">
            <w:pPr>
              <w:rPr>
                <w:sz w:val="26"/>
                <w:szCs w:val="26"/>
              </w:rPr>
            </w:pPr>
            <w:r w:rsidRPr="00380C06">
              <w:rPr>
                <w:sz w:val="26"/>
                <w:szCs w:val="26"/>
              </w:rPr>
              <w:t>Channel Group</w:t>
            </w:r>
          </w:p>
        </w:tc>
      </w:tr>
      <w:tr w:rsidR="00941E1D" w:rsidRPr="00380C06" w14:paraId="5E4D9FB9" w14:textId="77777777" w:rsidTr="00941E1D">
        <w:trPr>
          <w:jc w:val="center"/>
        </w:trPr>
        <w:tc>
          <w:tcPr>
            <w:tcW w:w="0" w:type="auto"/>
            <w:hideMark/>
          </w:tcPr>
          <w:p w14:paraId="57D6F6A7" w14:textId="77777777" w:rsidR="00941E1D" w:rsidRPr="00380C06" w:rsidRDefault="00941E1D" w:rsidP="006D4F4D">
            <w:pPr>
              <w:jc w:val="center"/>
              <w:rPr>
                <w:sz w:val="26"/>
                <w:szCs w:val="26"/>
              </w:rPr>
            </w:pPr>
            <w:r w:rsidRPr="00380C06">
              <w:rPr>
                <w:sz w:val="26"/>
                <w:szCs w:val="26"/>
              </w:rPr>
              <w:t>S1 ↔ S2</w:t>
            </w:r>
          </w:p>
        </w:tc>
        <w:tc>
          <w:tcPr>
            <w:tcW w:w="0" w:type="auto"/>
            <w:hideMark/>
          </w:tcPr>
          <w:p w14:paraId="6CC1464C" w14:textId="77777777" w:rsidR="00941E1D" w:rsidRPr="00380C06" w:rsidRDefault="00941E1D" w:rsidP="006D4F4D">
            <w:pPr>
              <w:jc w:val="center"/>
              <w:rPr>
                <w:sz w:val="26"/>
                <w:szCs w:val="26"/>
              </w:rPr>
            </w:pPr>
            <w:r w:rsidRPr="00380C06">
              <w:rPr>
                <w:sz w:val="26"/>
                <w:szCs w:val="26"/>
              </w:rPr>
              <w:t>Fa0/2, Fa0/3</w:t>
            </w:r>
          </w:p>
        </w:tc>
        <w:tc>
          <w:tcPr>
            <w:tcW w:w="0" w:type="auto"/>
            <w:hideMark/>
          </w:tcPr>
          <w:p w14:paraId="4DB2C573" w14:textId="77777777" w:rsidR="00941E1D" w:rsidRPr="00380C06" w:rsidRDefault="00941E1D" w:rsidP="006D4F4D">
            <w:pPr>
              <w:jc w:val="center"/>
              <w:rPr>
                <w:sz w:val="26"/>
                <w:szCs w:val="26"/>
              </w:rPr>
            </w:pPr>
            <w:r w:rsidRPr="00380C06">
              <w:rPr>
                <w:sz w:val="26"/>
                <w:szCs w:val="26"/>
              </w:rPr>
              <w:t>1</w:t>
            </w:r>
          </w:p>
        </w:tc>
      </w:tr>
      <w:tr w:rsidR="00941E1D" w:rsidRPr="00380C06" w14:paraId="6CB581BD" w14:textId="77777777" w:rsidTr="00941E1D">
        <w:trPr>
          <w:jc w:val="center"/>
        </w:trPr>
        <w:tc>
          <w:tcPr>
            <w:tcW w:w="0" w:type="auto"/>
            <w:hideMark/>
          </w:tcPr>
          <w:p w14:paraId="62F558F7" w14:textId="77777777" w:rsidR="00941E1D" w:rsidRPr="00380C06" w:rsidRDefault="00941E1D" w:rsidP="006D4F4D">
            <w:pPr>
              <w:jc w:val="center"/>
              <w:rPr>
                <w:sz w:val="26"/>
                <w:szCs w:val="26"/>
              </w:rPr>
            </w:pPr>
            <w:r w:rsidRPr="00380C06">
              <w:rPr>
                <w:sz w:val="26"/>
                <w:szCs w:val="26"/>
              </w:rPr>
              <w:t>S1 ↔ S3</w:t>
            </w:r>
          </w:p>
        </w:tc>
        <w:tc>
          <w:tcPr>
            <w:tcW w:w="0" w:type="auto"/>
            <w:hideMark/>
          </w:tcPr>
          <w:p w14:paraId="7962F6FC" w14:textId="77777777" w:rsidR="00941E1D" w:rsidRPr="00380C06" w:rsidRDefault="00941E1D" w:rsidP="006D4F4D">
            <w:pPr>
              <w:jc w:val="center"/>
              <w:rPr>
                <w:sz w:val="26"/>
                <w:szCs w:val="26"/>
              </w:rPr>
            </w:pPr>
            <w:r w:rsidRPr="00380C06">
              <w:rPr>
                <w:sz w:val="26"/>
                <w:szCs w:val="26"/>
              </w:rPr>
              <w:t>Fa0/4, Fa0/5</w:t>
            </w:r>
          </w:p>
        </w:tc>
        <w:tc>
          <w:tcPr>
            <w:tcW w:w="0" w:type="auto"/>
            <w:hideMark/>
          </w:tcPr>
          <w:p w14:paraId="64AA1A08" w14:textId="77777777" w:rsidR="00941E1D" w:rsidRPr="00380C06" w:rsidRDefault="00941E1D" w:rsidP="006D4F4D">
            <w:pPr>
              <w:jc w:val="center"/>
              <w:rPr>
                <w:sz w:val="26"/>
                <w:szCs w:val="26"/>
              </w:rPr>
            </w:pPr>
            <w:r w:rsidRPr="00380C06">
              <w:rPr>
                <w:sz w:val="26"/>
                <w:szCs w:val="26"/>
              </w:rPr>
              <w:t>2</w:t>
            </w:r>
          </w:p>
        </w:tc>
      </w:tr>
      <w:tr w:rsidR="00941E1D" w:rsidRPr="00380C06" w14:paraId="6B8E1C2C" w14:textId="77777777" w:rsidTr="00941E1D">
        <w:trPr>
          <w:jc w:val="center"/>
        </w:trPr>
        <w:tc>
          <w:tcPr>
            <w:tcW w:w="0" w:type="auto"/>
            <w:hideMark/>
          </w:tcPr>
          <w:p w14:paraId="0A3F31E4" w14:textId="77777777" w:rsidR="00941E1D" w:rsidRPr="00380C06" w:rsidRDefault="00941E1D" w:rsidP="006D4F4D">
            <w:pPr>
              <w:jc w:val="center"/>
              <w:rPr>
                <w:sz w:val="26"/>
                <w:szCs w:val="26"/>
              </w:rPr>
            </w:pPr>
            <w:r w:rsidRPr="00380C06">
              <w:rPr>
                <w:sz w:val="26"/>
                <w:szCs w:val="26"/>
              </w:rPr>
              <w:lastRenderedPageBreak/>
              <w:t>S2 ↔ S4</w:t>
            </w:r>
          </w:p>
        </w:tc>
        <w:tc>
          <w:tcPr>
            <w:tcW w:w="0" w:type="auto"/>
            <w:hideMark/>
          </w:tcPr>
          <w:p w14:paraId="35699F9E" w14:textId="77777777" w:rsidR="00941E1D" w:rsidRPr="00380C06" w:rsidRDefault="00941E1D" w:rsidP="006D4F4D">
            <w:pPr>
              <w:jc w:val="center"/>
              <w:rPr>
                <w:sz w:val="26"/>
                <w:szCs w:val="26"/>
              </w:rPr>
            </w:pPr>
            <w:r w:rsidRPr="00380C06">
              <w:rPr>
                <w:sz w:val="26"/>
                <w:szCs w:val="26"/>
              </w:rPr>
              <w:t>Fa0/4, Fa0/5</w:t>
            </w:r>
          </w:p>
        </w:tc>
        <w:tc>
          <w:tcPr>
            <w:tcW w:w="0" w:type="auto"/>
            <w:hideMark/>
          </w:tcPr>
          <w:p w14:paraId="301D352F" w14:textId="77777777" w:rsidR="00941E1D" w:rsidRPr="00380C06" w:rsidRDefault="00941E1D" w:rsidP="006D4F4D">
            <w:pPr>
              <w:jc w:val="center"/>
              <w:rPr>
                <w:sz w:val="26"/>
                <w:szCs w:val="26"/>
              </w:rPr>
            </w:pPr>
            <w:r w:rsidRPr="00380C06">
              <w:rPr>
                <w:sz w:val="26"/>
                <w:szCs w:val="26"/>
              </w:rPr>
              <w:t>3</w:t>
            </w:r>
          </w:p>
        </w:tc>
      </w:tr>
      <w:tr w:rsidR="00941E1D" w:rsidRPr="00380C06" w14:paraId="65350AC4" w14:textId="77777777" w:rsidTr="00941E1D">
        <w:trPr>
          <w:jc w:val="center"/>
        </w:trPr>
        <w:tc>
          <w:tcPr>
            <w:tcW w:w="0" w:type="auto"/>
            <w:hideMark/>
          </w:tcPr>
          <w:p w14:paraId="45DBA47E" w14:textId="77777777" w:rsidR="00941E1D" w:rsidRPr="00380C06" w:rsidRDefault="00941E1D" w:rsidP="006D4F4D">
            <w:pPr>
              <w:jc w:val="center"/>
              <w:rPr>
                <w:sz w:val="26"/>
                <w:szCs w:val="26"/>
              </w:rPr>
            </w:pPr>
            <w:r w:rsidRPr="00380C06">
              <w:rPr>
                <w:sz w:val="26"/>
                <w:szCs w:val="26"/>
              </w:rPr>
              <w:t>S3 ↔ S4</w:t>
            </w:r>
          </w:p>
        </w:tc>
        <w:tc>
          <w:tcPr>
            <w:tcW w:w="0" w:type="auto"/>
            <w:hideMark/>
          </w:tcPr>
          <w:p w14:paraId="16424DD1" w14:textId="77777777" w:rsidR="00941E1D" w:rsidRPr="00380C06" w:rsidRDefault="00941E1D" w:rsidP="006D4F4D">
            <w:pPr>
              <w:jc w:val="center"/>
              <w:rPr>
                <w:sz w:val="26"/>
                <w:szCs w:val="26"/>
              </w:rPr>
            </w:pPr>
            <w:r w:rsidRPr="00380C06">
              <w:rPr>
                <w:sz w:val="26"/>
                <w:szCs w:val="26"/>
              </w:rPr>
              <w:t>Fa0/1, Fa0/2</w:t>
            </w:r>
          </w:p>
        </w:tc>
        <w:tc>
          <w:tcPr>
            <w:tcW w:w="0" w:type="auto"/>
            <w:hideMark/>
          </w:tcPr>
          <w:p w14:paraId="08B00ED1" w14:textId="77777777" w:rsidR="00941E1D" w:rsidRPr="00380C06" w:rsidRDefault="00941E1D" w:rsidP="006D4F4D">
            <w:pPr>
              <w:jc w:val="center"/>
              <w:rPr>
                <w:sz w:val="26"/>
                <w:szCs w:val="26"/>
              </w:rPr>
            </w:pPr>
            <w:r w:rsidRPr="00380C06">
              <w:rPr>
                <w:sz w:val="26"/>
                <w:szCs w:val="26"/>
              </w:rPr>
              <w:t>4</w:t>
            </w:r>
          </w:p>
        </w:tc>
      </w:tr>
    </w:tbl>
    <w:p w14:paraId="3C343A56" w14:textId="77777777" w:rsidR="00941E1D" w:rsidRDefault="00941E1D" w:rsidP="001F42D0">
      <w:pPr>
        <w:pStyle w:val="Nidungvnbn"/>
        <w:ind w:firstLine="0"/>
        <w:rPr>
          <w:bCs/>
        </w:rPr>
      </w:pPr>
    </w:p>
    <w:p w14:paraId="5CB2EA3D" w14:textId="63BC45CC" w:rsidR="00F50396" w:rsidRDefault="00D606AC" w:rsidP="00A06776">
      <w:pPr>
        <w:pStyle w:val="Nidungvnbn"/>
        <w:rPr>
          <w:bCs/>
        </w:rPr>
      </w:pPr>
      <w:r>
        <w:rPr>
          <w:bCs/>
        </w:rPr>
        <w:t>Dưới đây là ví dụ về lệnh cấu hình trên switch S1</w:t>
      </w:r>
      <w:r w:rsidR="00F50396">
        <w:rPr>
          <w:bCs/>
        </w:rPr>
        <w:t>:</w:t>
      </w:r>
    </w:p>
    <w:p w14:paraId="38763B97" w14:textId="360C7EA4" w:rsidR="00A06776" w:rsidRDefault="00A06776" w:rsidP="001F42D0">
      <w:pPr>
        <w:pStyle w:val="Caption"/>
      </w:pPr>
      <w:bookmarkStart w:id="114" w:name="_Toc197887532"/>
      <w:bookmarkStart w:id="115" w:name="_Toc198067225"/>
      <w:r>
        <w:t>Bảng 4.</w:t>
      </w:r>
      <w:r w:rsidR="009C45C0">
        <w:t>1</w:t>
      </w:r>
      <w:r w:rsidR="00A20866">
        <w:t>2</w:t>
      </w:r>
      <w:r>
        <w:t xml:space="preserve"> Lệnh cấu hình ether channel trên switch S1</w:t>
      </w:r>
      <w:bookmarkEnd w:id="114"/>
      <w:bookmarkEnd w:id="115"/>
    </w:p>
    <w:tbl>
      <w:tblPr>
        <w:tblStyle w:val="TableGrid"/>
        <w:tblW w:w="0" w:type="auto"/>
        <w:jc w:val="center"/>
        <w:tblLook w:val="04A0" w:firstRow="1" w:lastRow="0" w:firstColumn="1" w:lastColumn="0" w:noHBand="0" w:noVBand="1"/>
      </w:tblPr>
      <w:tblGrid>
        <w:gridCol w:w="3306"/>
      </w:tblGrid>
      <w:tr w:rsidR="00F50396" w:rsidRPr="00F50396" w14:paraId="3CE09305" w14:textId="77777777" w:rsidTr="00F50396">
        <w:trPr>
          <w:jc w:val="center"/>
        </w:trPr>
        <w:tc>
          <w:tcPr>
            <w:tcW w:w="0" w:type="auto"/>
          </w:tcPr>
          <w:p w14:paraId="22193A5C" w14:textId="77777777" w:rsidR="00F50396" w:rsidRPr="00F50396" w:rsidRDefault="00F50396" w:rsidP="00F50396">
            <w:pPr>
              <w:jc w:val="center"/>
              <w:rPr>
                <w:b/>
                <w:bCs/>
                <w:sz w:val="26"/>
                <w:szCs w:val="26"/>
              </w:rPr>
            </w:pPr>
            <w:r w:rsidRPr="00F50396">
              <w:rPr>
                <w:b/>
                <w:bCs/>
                <w:sz w:val="26"/>
                <w:szCs w:val="26"/>
              </w:rPr>
              <w:t>S2</w:t>
            </w:r>
          </w:p>
        </w:tc>
      </w:tr>
      <w:tr w:rsidR="00F50396" w:rsidRPr="00F50396" w14:paraId="385F4D72" w14:textId="77777777" w:rsidTr="00F50396">
        <w:trPr>
          <w:jc w:val="center"/>
        </w:trPr>
        <w:tc>
          <w:tcPr>
            <w:tcW w:w="0" w:type="auto"/>
          </w:tcPr>
          <w:p w14:paraId="0E74F81E" w14:textId="77777777" w:rsidR="00F50396" w:rsidRPr="00F50396" w:rsidRDefault="00F50396" w:rsidP="00F50396">
            <w:pPr>
              <w:rPr>
                <w:sz w:val="26"/>
                <w:szCs w:val="26"/>
              </w:rPr>
            </w:pPr>
            <w:r w:rsidRPr="00F50396">
              <w:rPr>
                <w:sz w:val="26"/>
                <w:szCs w:val="26"/>
              </w:rPr>
              <w:t>interface range fa0/2 - 3</w:t>
            </w:r>
          </w:p>
        </w:tc>
      </w:tr>
      <w:tr w:rsidR="00F50396" w:rsidRPr="00F50396" w14:paraId="7975C7C3" w14:textId="77777777" w:rsidTr="00F50396">
        <w:trPr>
          <w:jc w:val="center"/>
        </w:trPr>
        <w:tc>
          <w:tcPr>
            <w:tcW w:w="0" w:type="auto"/>
          </w:tcPr>
          <w:p w14:paraId="3B2AF13F" w14:textId="77777777" w:rsidR="00F50396" w:rsidRPr="00F50396" w:rsidRDefault="00F50396" w:rsidP="00F50396">
            <w:pPr>
              <w:rPr>
                <w:sz w:val="26"/>
                <w:szCs w:val="26"/>
              </w:rPr>
            </w:pPr>
            <w:r w:rsidRPr="00F50396">
              <w:rPr>
                <w:sz w:val="26"/>
                <w:szCs w:val="26"/>
              </w:rPr>
              <w:t xml:space="preserve"> channel-group 1 mode active</w:t>
            </w:r>
          </w:p>
        </w:tc>
      </w:tr>
      <w:tr w:rsidR="00F50396" w:rsidRPr="00F50396" w14:paraId="62087BD8" w14:textId="77777777" w:rsidTr="00F50396">
        <w:trPr>
          <w:jc w:val="center"/>
        </w:trPr>
        <w:tc>
          <w:tcPr>
            <w:tcW w:w="0" w:type="auto"/>
          </w:tcPr>
          <w:p w14:paraId="0DD5E6EB" w14:textId="77777777" w:rsidR="00F50396" w:rsidRPr="00F50396" w:rsidRDefault="00F50396" w:rsidP="00F50396">
            <w:pPr>
              <w:rPr>
                <w:sz w:val="26"/>
                <w:szCs w:val="26"/>
              </w:rPr>
            </w:pPr>
            <w:r w:rsidRPr="00F50396">
              <w:rPr>
                <w:sz w:val="26"/>
                <w:szCs w:val="26"/>
              </w:rPr>
              <w:t>interface port-channel 1</w:t>
            </w:r>
          </w:p>
        </w:tc>
      </w:tr>
      <w:tr w:rsidR="00F50396" w:rsidRPr="00F50396" w14:paraId="319B2FE1" w14:textId="77777777" w:rsidTr="00F50396">
        <w:trPr>
          <w:jc w:val="center"/>
        </w:trPr>
        <w:tc>
          <w:tcPr>
            <w:tcW w:w="0" w:type="auto"/>
          </w:tcPr>
          <w:p w14:paraId="7A83E954" w14:textId="77777777" w:rsidR="00F50396" w:rsidRPr="00F50396" w:rsidRDefault="00F50396" w:rsidP="00F50396">
            <w:pPr>
              <w:rPr>
                <w:sz w:val="26"/>
                <w:szCs w:val="26"/>
              </w:rPr>
            </w:pPr>
            <w:r w:rsidRPr="00F50396">
              <w:rPr>
                <w:sz w:val="26"/>
                <w:szCs w:val="26"/>
              </w:rPr>
              <w:t xml:space="preserve"> switchport mode trunk</w:t>
            </w:r>
          </w:p>
        </w:tc>
      </w:tr>
      <w:tr w:rsidR="00F50396" w:rsidRPr="00F50396" w14:paraId="141E7BE5" w14:textId="77777777" w:rsidTr="00F50396">
        <w:trPr>
          <w:jc w:val="center"/>
        </w:trPr>
        <w:tc>
          <w:tcPr>
            <w:tcW w:w="0" w:type="auto"/>
          </w:tcPr>
          <w:p w14:paraId="52B2100C" w14:textId="77777777" w:rsidR="00F50396" w:rsidRPr="00F50396" w:rsidRDefault="00F50396" w:rsidP="00F50396">
            <w:pPr>
              <w:rPr>
                <w:sz w:val="26"/>
                <w:szCs w:val="26"/>
              </w:rPr>
            </w:pPr>
            <w:r w:rsidRPr="00F50396">
              <w:rPr>
                <w:sz w:val="26"/>
                <w:szCs w:val="26"/>
              </w:rPr>
              <w:t>interface range fa0/4 - 5</w:t>
            </w:r>
          </w:p>
        </w:tc>
      </w:tr>
      <w:tr w:rsidR="00F50396" w:rsidRPr="00F50396" w14:paraId="0AF7719C" w14:textId="77777777" w:rsidTr="00F50396">
        <w:trPr>
          <w:jc w:val="center"/>
        </w:trPr>
        <w:tc>
          <w:tcPr>
            <w:tcW w:w="0" w:type="auto"/>
          </w:tcPr>
          <w:p w14:paraId="7083CA5E" w14:textId="77777777" w:rsidR="00F50396" w:rsidRPr="00F50396" w:rsidRDefault="00F50396" w:rsidP="00F50396">
            <w:pPr>
              <w:rPr>
                <w:sz w:val="26"/>
                <w:szCs w:val="26"/>
              </w:rPr>
            </w:pPr>
            <w:r w:rsidRPr="00F50396">
              <w:rPr>
                <w:sz w:val="26"/>
                <w:szCs w:val="26"/>
              </w:rPr>
              <w:t xml:space="preserve"> channel-group 2 mode active</w:t>
            </w:r>
          </w:p>
        </w:tc>
      </w:tr>
      <w:tr w:rsidR="00F50396" w:rsidRPr="00F50396" w14:paraId="7CCA5F3D" w14:textId="77777777" w:rsidTr="00F50396">
        <w:trPr>
          <w:jc w:val="center"/>
        </w:trPr>
        <w:tc>
          <w:tcPr>
            <w:tcW w:w="0" w:type="auto"/>
          </w:tcPr>
          <w:p w14:paraId="12A91D01" w14:textId="77777777" w:rsidR="00F50396" w:rsidRPr="00F50396" w:rsidRDefault="00F50396" w:rsidP="00F50396">
            <w:pPr>
              <w:rPr>
                <w:sz w:val="26"/>
                <w:szCs w:val="26"/>
              </w:rPr>
            </w:pPr>
            <w:r w:rsidRPr="00F50396">
              <w:rPr>
                <w:sz w:val="26"/>
                <w:szCs w:val="26"/>
              </w:rPr>
              <w:t>interface port-channel 2</w:t>
            </w:r>
          </w:p>
        </w:tc>
      </w:tr>
      <w:tr w:rsidR="00F50396" w:rsidRPr="00F50396" w14:paraId="7FEA0814" w14:textId="77777777" w:rsidTr="00F50396">
        <w:trPr>
          <w:jc w:val="center"/>
        </w:trPr>
        <w:tc>
          <w:tcPr>
            <w:tcW w:w="0" w:type="auto"/>
          </w:tcPr>
          <w:p w14:paraId="7AB4A9FB" w14:textId="77777777" w:rsidR="00F50396" w:rsidRPr="00F50396" w:rsidRDefault="00F50396" w:rsidP="00F50396">
            <w:pPr>
              <w:rPr>
                <w:sz w:val="26"/>
                <w:szCs w:val="26"/>
              </w:rPr>
            </w:pPr>
            <w:r w:rsidRPr="00F50396">
              <w:rPr>
                <w:sz w:val="26"/>
                <w:szCs w:val="26"/>
              </w:rPr>
              <w:t xml:space="preserve"> switchport mode trunk</w:t>
            </w:r>
          </w:p>
        </w:tc>
      </w:tr>
    </w:tbl>
    <w:p w14:paraId="1F2C6B4B" w14:textId="55D8C3EF" w:rsidR="00624437" w:rsidRDefault="00624437" w:rsidP="00D24792">
      <w:pPr>
        <w:pStyle w:val="Nidungvnbn"/>
        <w:rPr>
          <w:bCs/>
        </w:rPr>
      </w:pPr>
      <w:r>
        <w:rPr>
          <w:bCs/>
        </w:rPr>
        <w:t>Trong đó:</w:t>
      </w:r>
    </w:p>
    <w:p w14:paraId="41706DE4" w14:textId="00D65F18" w:rsidR="00624437" w:rsidRPr="00624437" w:rsidRDefault="00624437">
      <w:pPr>
        <w:pStyle w:val="Nidungvnbn"/>
        <w:numPr>
          <w:ilvl w:val="0"/>
          <w:numId w:val="12"/>
        </w:numPr>
      </w:pPr>
      <w:r w:rsidRPr="00624437">
        <w:t>Câu lệnh channel-group &lt;số&gt; mode active dùng để thêm các cổng vào nhóm EtherChannel với chế độ active, nghĩa là sử dụng LACP để thương lượng.</w:t>
      </w:r>
    </w:p>
    <w:p w14:paraId="11348E03" w14:textId="2DE98AF5" w:rsidR="00624437" w:rsidRPr="00624437" w:rsidRDefault="00624437">
      <w:pPr>
        <w:pStyle w:val="Nidungvnbn"/>
        <w:numPr>
          <w:ilvl w:val="0"/>
          <w:numId w:val="12"/>
        </w:numPr>
      </w:pPr>
      <w:r w:rsidRPr="00624437">
        <w:t>Cấu hình switchport mode trunk trên các port-channel giúp truyền nhiều VLAN giữa các switch mà không bị chặn.</w:t>
      </w:r>
    </w:p>
    <w:p w14:paraId="20831094" w14:textId="5435943F" w:rsidR="00624437" w:rsidRPr="00CE6204" w:rsidRDefault="00624437">
      <w:pPr>
        <w:pStyle w:val="Nidungvnbn"/>
        <w:numPr>
          <w:ilvl w:val="0"/>
          <w:numId w:val="12"/>
        </w:numPr>
      </w:pPr>
      <w:r w:rsidRPr="00624437">
        <w:t>Tất cả các port-channel đều hoạt động trunking 802.1Q, đảm bảo các VLAN như VLAN 10, 20, 30... đều có thể đi qua toàn bộ hệ thống switch.</w:t>
      </w:r>
    </w:p>
    <w:p w14:paraId="63EDCEC9" w14:textId="77777777" w:rsidR="000769B0" w:rsidRDefault="00F50396" w:rsidP="00D24792">
      <w:pPr>
        <w:pStyle w:val="Nidungvnbn"/>
        <w:rPr>
          <w:bCs/>
        </w:rPr>
      </w:pPr>
      <w:r w:rsidRPr="00F50396">
        <w:rPr>
          <w:bCs/>
        </w:rPr>
        <w:t>Tương tự, các switch khác cũng được cấu hình tương ứng. Toàn bộ port-channel được đặt ở chế độ trunk, cho phép truyền tất cả VLAN giữa các switch</w:t>
      </w:r>
      <w:r w:rsidR="005150C2">
        <w:rPr>
          <w:bCs/>
        </w:rPr>
        <w:t xml:space="preserve">, </w:t>
      </w:r>
      <w:r w:rsidR="005150C2" w:rsidRPr="005150C2">
        <w:rPr>
          <w:bCs/>
        </w:rPr>
        <w:t xml:space="preserve">đảm </w:t>
      </w:r>
      <w:r w:rsidR="005150C2" w:rsidRPr="005150C2">
        <w:rPr>
          <w:bCs/>
        </w:rPr>
        <w:lastRenderedPageBreak/>
        <w:t>bảo tất cả các đường kết nối song song giữa switch đều được cấu hình EtherChannel chuẩn.</w:t>
      </w:r>
      <w:r w:rsidR="00A13BAC">
        <w:rPr>
          <w:bCs/>
        </w:rPr>
        <w:t xml:space="preserve"> </w:t>
      </w:r>
    </w:p>
    <w:p w14:paraId="2C262F54" w14:textId="57E870E3" w:rsidR="00041977" w:rsidRDefault="00A13BAC" w:rsidP="00D24792">
      <w:pPr>
        <w:pStyle w:val="Nidungvnbn"/>
        <w:rPr>
          <w:bCs/>
        </w:rPr>
      </w:pPr>
      <w:r>
        <w:rPr>
          <w:bCs/>
        </w:rPr>
        <w:t xml:space="preserve">Sau khi thực hiện cấu hình xong có thể dùng lệnh </w:t>
      </w:r>
      <w:r w:rsidRPr="00A13BAC">
        <w:rPr>
          <w:bCs/>
        </w:rPr>
        <w:t>show etherchannel summary</w:t>
      </w:r>
      <w:r>
        <w:rPr>
          <w:bCs/>
        </w:rPr>
        <w:t xml:space="preserve"> để kiểm tra thông tin port cũng như giao thức được sử dụng để kết hợp kênh</w:t>
      </w:r>
      <w:r w:rsidR="000769B0">
        <w:rPr>
          <w:bCs/>
        </w:rPr>
        <w:t>. Dưới đây là kết quả mẫu trên switch S1 sau khi cấu hình:</w:t>
      </w:r>
    </w:p>
    <w:p w14:paraId="1FE15C68" w14:textId="5946E09E" w:rsidR="000769B0" w:rsidRDefault="000769B0" w:rsidP="000769B0">
      <w:pPr>
        <w:jc w:val="center"/>
      </w:pPr>
      <w:r w:rsidRPr="000769B0">
        <w:rPr>
          <w:noProof/>
        </w:rPr>
        <w:drawing>
          <wp:inline distT="0" distB="0" distL="0" distR="0" wp14:anchorId="0F2401D7" wp14:editId="196DD407">
            <wp:extent cx="5394635" cy="2461260"/>
            <wp:effectExtent l="0" t="0" r="0" b="0"/>
            <wp:docPr id="60724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46776" name=""/>
                    <pic:cNvPicPr/>
                  </pic:nvPicPr>
                  <pic:blipFill>
                    <a:blip r:embed="rId30"/>
                    <a:stretch>
                      <a:fillRect/>
                    </a:stretch>
                  </pic:blipFill>
                  <pic:spPr>
                    <a:xfrm>
                      <a:off x="0" y="0"/>
                      <a:ext cx="5403540" cy="2465323"/>
                    </a:xfrm>
                    <a:prstGeom prst="rect">
                      <a:avLst/>
                    </a:prstGeom>
                  </pic:spPr>
                </pic:pic>
              </a:graphicData>
            </a:graphic>
          </wp:inline>
        </w:drawing>
      </w:r>
    </w:p>
    <w:p w14:paraId="325D04B7" w14:textId="2DF5415C" w:rsidR="000769B0" w:rsidRPr="00D24792" w:rsidRDefault="000769B0" w:rsidP="00446FC4">
      <w:pPr>
        <w:pStyle w:val="Hnh"/>
      </w:pPr>
      <w:bookmarkStart w:id="116" w:name="_Toc197887533"/>
      <w:bookmarkStart w:id="117" w:name="_Toc198067191"/>
      <w:r>
        <w:t>Hình 4.</w:t>
      </w:r>
      <w:r w:rsidR="009C45C0">
        <w:t>1</w:t>
      </w:r>
      <w:r w:rsidR="00A20866">
        <w:rPr>
          <w:lang w:val="en-US"/>
        </w:rPr>
        <w:t>6</w:t>
      </w:r>
      <w:r>
        <w:t xml:space="preserve"> Kết quả etherchannel trên switch S1</w:t>
      </w:r>
      <w:bookmarkEnd w:id="116"/>
      <w:bookmarkEnd w:id="117"/>
    </w:p>
    <w:p w14:paraId="4777945A" w14:textId="45CF49E0" w:rsidR="00857673" w:rsidRDefault="00857673" w:rsidP="007020D8">
      <w:pPr>
        <w:pStyle w:val="Heading2"/>
        <w:rPr>
          <w:lang w:val="en-US"/>
        </w:rPr>
      </w:pPr>
      <w:bookmarkStart w:id="118" w:name="_Toc198046805"/>
      <w:r w:rsidRPr="00857673">
        <w:t xml:space="preserve">NAT </w:t>
      </w:r>
      <w:r w:rsidR="007020D8">
        <w:rPr>
          <w:lang w:val="en-US"/>
        </w:rPr>
        <w:t xml:space="preserve">và </w:t>
      </w:r>
      <w:r w:rsidRPr="00857673">
        <w:t>DHCP</w:t>
      </w:r>
      <w:bookmarkEnd w:id="118"/>
    </w:p>
    <w:p w14:paraId="28A00986" w14:textId="521228C2" w:rsidR="00270B39" w:rsidRDefault="00270B39" w:rsidP="00270B39">
      <w:pPr>
        <w:pStyle w:val="Heading3"/>
      </w:pPr>
      <w:bookmarkStart w:id="119" w:name="_Toc198046806"/>
      <w:r>
        <w:t>Cấu hình NAT</w:t>
      </w:r>
      <w:bookmarkEnd w:id="119"/>
    </w:p>
    <w:p w14:paraId="0E426D0C" w14:textId="51D0DB26" w:rsidR="008C0F64" w:rsidRDefault="0094079E" w:rsidP="008C0F64">
      <w:pPr>
        <w:pStyle w:val="Nidungvnbn"/>
      </w:pPr>
      <w:r w:rsidRPr="0094079E">
        <w:t>NAT</w:t>
      </w:r>
      <w:r w:rsidR="00702A28">
        <w:t xml:space="preserve"> </w:t>
      </w:r>
      <w:r w:rsidRPr="0094079E">
        <w:t>là một kỹ thuật quan trọng giúp chuyển đổi địa chỉ IP trong mạng nội bộ (private) sang địa chỉ IP công cộng khi kết nối với Internet. Để áp dụng NAT trên router Access, cần thực hiện các bước sau:</w:t>
      </w:r>
    </w:p>
    <w:p w14:paraId="29AEE2A4" w14:textId="24F4668A" w:rsidR="0094079E" w:rsidRDefault="0094079E" w:rsidP="00CE53D6">
      <w:pPr>
        <w:pStyle w:val="Nidungvnbn"/>
      </w:pPr>
      <w:r w:rsidRPr="0094079E">
        <w:t>Xác định giao diện inside và outside:GigabitEthernet0/0 (IP công cộng 203.0.113.254) là giao diện outside, nơi kết nối với ISP.</w:t>
      </w:r>
      <w:r>
        <w:t xml:space="preserve"> </w:t>
      </w:r>
      <w:r w:rsidRPr="0094079E">
        <w:t>Serial0/3/0 (IP 200.0.100.10) là giao diện inside, kết nối với mạng nội bộ và chi nhánh.</w:t>
      </w:r>
      <w:r>
        <w:t xml:space="preserve"> Và thực hiện ip nat inside và outside lần lượt cho gi0/0 và se0/3/0</w:t>
      </w:r>
      <w:r w:rsidR="00702A28">
        <w:t>.</w:t>
      </w:r>
    </w:p>
    <w:p w14:paraId="5AAB465C" w14:textId="5D7002B2" w:rsidR="00702A28" w:rsidRDefault="00702A28" w:rsidP="0094079E">
      <w:pPr>
        <w:pStyle w:val="Nidungvnbn"/>
      </w:pPr>
      <w:r w:rsidRPr="00702A28">
        <w:t>Tạo Access-List: Để cho phép NAT cho các dải địa chỉ IP trong mạng nội bộ (HQ và Branch), chúng ta sử dụng Access-List. Trong trường hợp này, Access-List 1 sẽ cho phép dải địa chỉ IP 172.27.0.0/16 và 10.28.0.0/16.</w:t>
      </w:r>
    </w:p>
    <w:p w14:paraId="49C4860A" w14:textId="4B8CDB9B" w:rsidR="00702A28" w:rsidRDefault="00702A28" w:rsidP="0094079E">
      <w:pPr>
        <w:pStyle w:val="Nidungvnbn"/>
      </w:pPr>
      <w:r w:rsidRPr="00702A28">
        <w:lastRenderedPageBreak/>
        <w:t>Áp dụng NAT Overload (PAT): Sau khi tạo Access-List, chúng ta cấu hình NAT Overload để tất cả các thiết bị trong mạng nội bộ có thể chia sẻ một địa chỉ IP công cộng khi truy cập Internet. Điều này được thực hiện qua câu lệnh sau:</w:t>
      </w:r>
      <w:r>
        <w:t xml:space="preserve"> </w:t>
      </w:r>
      <w:r w:rsidRPr="00702A28">
        <w:t>ip nat inside source list 1 interface GigabitEthernet0/0 overload</w:t>
      </w:r>
    </w:p>
    <w:p w14:paraId="133930FB" w14:textId="1A5A3509" w:rsidR="00702A28" w:rsidRDefault="00702A28" w:rsidP="0094079E">
      <w:pPr>
        <w:pStyle w:val="Nidungvnbn"/>
      </w:pPr>
      <w:r w:rsidRPr="00702A28">
        <w:t>Cấu hình route mặc định: Cuối cùng, cấu hình route mặc định giúp router Access chuyển tiếp các gói tin không xác định đến ISP</w:t>
      </w:r>
      <w:r w:rsidR="00083E7B">
        <w:t xml:space="preserve"> bằng lệnh </w:t>
      </w:r>
      <w:r w:rsidR="00083E7B" w:rsidRPr="00083E7B">
        <w:t>ip route 0.0.0.0 0.0.0.0 203.0.113.1</w:t>
      </w:r>
      <w:r w:rsidR="0044165F">
        <w:t>.</w:t>
      </w:r>
    </w:p>
    <w:p w14:paraId="5A0349EE" w14:textId="50586FD0" w:rsidR="0044165F" w:rsidRDefault="0044165F" w:rsidP="0094079E">
      <w:pPr>
        <w:pStyle w:val="Nidungvnbn"/>
      </w:pPr>
      <w:r w:rsidRPr="0044165F">
        <w:t>Quá</w:t>
      </w:r>
      <w:r w:rsidR="006D7896">
        <w:t xml:space="preserve"> </w:t>
      </w:r>
      <w:r w:rsidRPr="0044165F">
        <w:t>trình cấu hình trên ISP bao gồm việc thiết lập giao diện GigabitEthernet0/0 với địa chỉ IP 203.0.113.1/24 để kết nối với router Access. Sau đó, cấu hình route mặc định ip route 0.0.0.0 0.0.0.0 203.0.113.254 để chuyển tiếp gói tin đến Access. Loopback0 nhằm đảm bảo các gói tin tới DNS server được chuyển tiếp đúng cách.</w:t>
      </w:r>
      <w:r w:rsidR="00005779">
        <w:t xml:space="preserve"> Sau khi cấu hình dùng lệnh show run để kiểm tra trên interface đã cấu hình.</w:t>
      </w:r>
    </w:p>
    <w:p w14:paraId="442470FC" w14:textId="29832529" w:rsidR="00B45F8D" w:rsidRDefault="00B45F8D" w:rsidP="00DF5C19">
      <w:pPr>
        <w:pStyle w:val="Nidungvnbn"/>
        <w:jc w:val="center"/>
      </w:pPr>
      <w:r w:rsidRPr="00B45F8D">
        <w:rPr>
          <w:noProof/>
        </w:rPr>
        <w:drawing>
          <wp:inline distT="0" distB="0" distL="0" distR="0" wp14:anchorId="27355BCE" wp14:editId="6161E786">
            <wp:extent cx="4632960" cy="2740127"/>
            <wp:effectExtent l="0" t="0" r="0" b="3175"/>
            <wp:docPr id="211800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8266" name=""/>
                    <pic:cNvPicPr/>
                  </pic:nvPicPr>
                  <pic:blipFill>
                    <a:blip r:embed="rId31"/>
                    <a:stretch>
                      <a:fillRect/>
                    </a:stretch>
                  </pic:blipFill>
                  <pic:spPr>
                    <a:xfrm>
                      <a:off x="0" y="0"/>
                      <a:ext cx="4635170" cy="2741434"/>
                    </a:xfrm>
                    <a:prstGeom prst="rect">
                      <a:avLst/>
                    </a:prstGeom>
                  </pic:spPr>
                </pic:pic>
              </a:graphicData>
            </a:graphic>
          </wp:inline>
        </w:drawing>
      </w:r>
    </w:p>
    <w:p w14:paraId="70AC2B49" w14:textId="0A24C2D0" w:rsidR="00B45F8D" w:rsidRDefault="00B45F8D" w:rsidP="00B45F8D">
      <w:pPr>
        <w:pStyle w:val="Hnh"/>
      </w:pPr>
      <w:bookmarkStart w:id="120" w:name="_Toc198067192"/>
      <w:r>
        <w:t>Hình 4.</w:t>
      </w:r>
      <w:r w:rsidR="00A20866">
        <w:rPr>
          <w:lang w:val="en-US"/>
        </w:rPr>
        <w:t>17</w:t>
      </w:r>
      <w:r>
        <w:t xml:space="preserve"> NAT trên router ACCESS</w:t>
      </w:r>
      <w:bookmarkEnd w:id="120"/>
    </w:p>
    <w:p w14:paraId="58BAC001" w14:textId="2251FD1E" w:rsidR="0094079E" w:rsidRDefault="00083E7B" w:rsidP="00083E7B">
      <w:pPr>
        <w:pStyle w:val="Heading3"/>
      </w:pPr>
      <w:bookmarkStart w:id="121" w:name="_Toc198046807"/>
      <w:r w:rsidRPr="00083E7B">
        <w:t>Cấu hình Port Forwarding cho HTTPS và HTTP</w:t>
      </w:r>
      <w:bookmarkEnd w:id="121"/>
    </w:p>
    <w:p w14:paraId="206B306A" w14:textId="2ABC428B" w:rsidR="00083E7B" w:rsidRPr="00ED461A" w:rsidRDefault="00083E7B" w:rsidP="00ED461A">
      <w:pPr>
        <w:pStyle w:val="Nidungvnbn"/>
      </w:pPr>
      <w:r w:rsidRPr="00ED461A">
        <w:t xml:space="preserve">Chuyển tiếp cổng cho phép các yêu cầu từ bên ngoài (Internet) tới một địa chỉ IP công cộng được chuyển tiếp tới một địa chỉ IP nội bộ. Đối với trường hợp này, chúng ta cấu hình chuyển tiếp cổng HTTP (port 80) và HTTPS (port 443) từ địa chỉ </w:t>
      </w:r>
      <w:r w:rsidRPr="00ED461A">
        <w:lastRenderedPageBreak/>
        <w:t>IP công cộng của router Access (203.0.113.254) đến một máy chủ trong mạng nội bộ (IP 172.27.50.10).Cấu hình chuyển tiếp cổng bằng 2 dòng sau trên router Access:</w:t>
      </w:r>
    </w:p>
    <w:p w14:paraId="1F02CC70" w14:textId="77777777" w:rsidR="00083E7B" w:rsidRPr="00ED461A" w:rsidRDefault="00083E7B" w:rsidP="00ED461A">
      <w:pPr>
        <w:pStyle w:val="Nidungvnbn"/>
      </w:pPr>
      <w:r w:rsidRPr="00ED461A">
        <w:t>ip nat inside source static tcp 172.27.50.10 80 203.0.113.254 80</w:t>
      </w:r>
    </w:p>
    <w:p w14:paraId="0DFF8F25" w14:textId="4969A187" w:rsidR="00083E7B" w:rsidRPr="00ED461A" w:rsidRDefault="00083E7B" w:rsidP="00ED461A">
      <w:pPr>
        <w:pStyle w:val="Nidungvnbn"/>
      </w:pPr>
      <w:r w:rsidRPr="00ED461A">
        <w:t>ip nat inside source static tcp 172.27.50.10 443 203.0.113.254 443</w:t>
      </w:r>
    </w:p>
    <w:p w14:paraId="22123BF7" w14:textId="39F1B830" w:rsidR="00ED461A" w:rsidRDefault="00083E7B" w:rsidP="00ED461A">
      <w:pPr>
        <w:pStyle w:val="Nidungvnbn"/>
      </w:pPr>
      <w:r w:rsidRPr="00ED461A">
        <w:t>Với cấu hình này, khi người dùng</w:t>
      </w:r>
      <w:r w:rsidR="00642C8D" w:rsidRPr="00ED461A">
        <w:t xml:space="preserve"> bên ngoài</w:t>
      </w:r>
      <w:r w:rsidRPr="00ED461A">
        <w:t xml:space="preserve"> truy cập http://203.0.113.254 hoặc https://203.0.113.254, yêu cầu sẽ được chuyển tiếp tới máy chủ nội bộ có địa chỉ 172.27.50.10 thông qua các cổng HTTP và HTTPS</w:t>
      </w:r>
      <w:r w:rsidR="007F05BD" w:rsidRPr="00ED461A">
        <w:t>.</w:t>
      </w:r>
    </w:p>
    <w:p w14:paraId="4ECC511E" w14:textId="60F05E4A" w:rsidR="00CE6204" w:rsidRDefault="00ED461A" w:rsidP="004B6856">
      <w:pPr>
        <w:pStyle w:val="Nidungvnbn"/>
      </w:pPr>
      <w:r>
        <w:t>Ta sẽ thực hiện kiểm tra bằng cách tạo 1 đường mạng và 1 PC nội bộ khác nối đến internet và tiến hình hành truy cập vào web browser trên PC và nhập địa chỉ IP trên Router ACCESS và nó chuyển tiếp đến web của server ở vlan 50 với kết quả nhưu sau:</w:t>
      </w:r>
    </w:p>
    <w:p w14:paraId="7CDE8652" w14:textId="57CFBEE4" w:rsidR="00ED461A" w:rsidRDefault="00ED461A" w:rsidP="00DA2321">
      <w:pPr>
        <w:jc w:val="center"/>
      </w:pPr>
      <w:r w:rsidRPr="00ED461A">
        <w:rPr>
          <w:noProof/>
        </w:rPr>
        <w:drawing>
          <wp:inline distT="0" distB="0" distL="0" distR="0" wp14:anchorId="57DB1DB3" wp14:editId="60AE9632">
            <wp:extent cx="5227320" cy="3382645"/>
            <wp:effectExtent l="0" t="0" r="0" b="8255"/>
            <wp:docPr id="158792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388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248687" cy="3396472"/>
                    </a:xfrm>
                    <a:prstGeom prst="rect">
                      <a:avLst/>
                    </a:prstGeom>
                  </pic:spPr>
                </pic:pic>
              </a:graphicData>
            </a:graphic>
          </wp:inline>
        </w:drawing>
      </w:r>
    </w:p>
    <w:p w14:paraId="42EFEDB7" w14:textId="566AD814" w:rsidR="00ED461A" w:rsidRPr="00083E7B" w:rsidRDefault="00ED461A" w:rsidP="00446FC4">
      <w:pPr>
        <w:pStyle w:val="Hnh"/>
      </w:pPr>
      <w:bookmarkStart w:id="122" w:name="_Toc197887534"/>
      <w:bookmarkStart w:id="123" w:name="_Toc198067193"/>
      <w:r>
        <w:t>Hình 4.</w:t>
      </w:r>
      <w:r w:rsidR="004527B6">
        <w:t>1</w:t>
      </w:r>
      <w:r w:rsidR="00A20866">
        <w:rPr>
          <w:lang w:val="en-US"/>
        </w:rPr>
        <w:t>8</w:t>
      </w:r>
      <w:r>
        <w:t xml:space="preserve"> Kết quả chuyển tiếp cổng http và https</w:t>
      </w:r>
      <w:bookmarkEnd w:id="122"/>
      <w:bookmarkEnd w:id="123"/>
    </w:p>
    <w:p w14:paraId="61BBD615" w14:textId="2B06182C" w:rsidR="00857673" w:rsidRDefault="00270B39" w:rsidP="00857673">
      <w:pPr>
        <w:pStyle w:val="Heading3"/>
      </w:pPr>
      <w:bookmarkStart w:id="124" w:name="_Toc198046808"/>
      <w:r>
        <w:t xml:space="preserve">Cấu hình </w:t>
      </w:r>
      <w:r w:rsidR="00857673">
        <w:t>DHCP  ipv4</w:t>
      </w:r>
      <w:bookmarkEnd w:id="124"/>
      <w:r w:rsidR="00857673">
        <w:t xml:space="preserve"> </w:t>
      </w:r>
    </w:p>
    <w:p w14:paraId="70243898" w14:textId="39BB4D20" w:rsidR="00470679" w:rsidRDefault="00470679" w:rsidP="00470679">
      <w:pPr>
        <w:pStyle w:val="Nidungvnbn"/>
      </w:pPr>
      <w:r w:rsidRPr="00364F03">
        <w:t xml:space="preserve">Router </w:t>
      </w:r>
      <w:r>
        <w:t>R4</w:t>
      </w:r>
      <w:r w:rsidRPr="00364F03">
        <w:t xml:space="preserve"> cung cấp dịch vụ DHCP cho các VLAN trong mạng. DHCP giúp tự động cấp phát địa chỉ IP cho các thiết bị trong mạng, giảm thiểu việc cấu hình thủ công và đảm bảo tính hiệu quả trong việc quản lý các thiết bị kết nối. Các địa chỉ IP </w:t>
      </w:r>
      <w:r w:rsidRPr="00364F03">
        <w:lastRenderedPageBreak/>
        <w:t>cấp phát cho các thiết bị trong các VLAN khác nhau sẽ nằm trong các pool riêng biệt</w:t>
      </w:r>
      <w:r>
        <w:t>. Quá trình thực hiện như sau:</w:t>
      </w:r>
    </w:p>
    <w:p w14:paraId="10F72DD9" w14:textId="3B717856" w:rsidR="00470679" w:rsidRDefault="00470679" w:rsidP="003255FA">
      <w:pPr>
        <w:pStyle w:val="Caption"/>
      </w:pPr>
      <w:bookmarkStart w:id="125" w:name="_Toc197887535"/>
      <w:bookmarkStart w:id="126" w:name="_Toc198067226"/>
      <w:r>
        <w:t>Bảng 4.</w:t>
      </w:r>
      <w:r w:rsidR="000634E8">
        <w:t>1</w:t>
      </w:r>
      <w:r w:rsidR="00225FA9">
        <w:t>3</w:t>
      </w:r>
      <w:r>
        <w:t xml:space="preserve"> Lệnh cấu hình dhcp ipv4 cho vlan 10</w:t>
      </w:r>
      <w:bookmarkEnd w:id="125"/>
      <w:bookmarkEnd w:id="126"/>
    </w:p>
    <w:tbl>
      <w:tblPr>
        <w:tblStyle w:val="TableGrid"/>
        <w:tblW w:w="0" w:type="auto"/>
        <w:jc w:val="center"/>
        <w:tblLook w:val="04A0" w:firstRow="1" w:lastRow="0" w:firstColumn="1" w:lastColumn="0" w:noHBand="0" w:noVBand="1"/>
      </w:tblPr>
      <w:tblGrid>
        <w:gridCol w:w="3993"/>
      </w:tblGrid>
      <w:tr w:rsidR="00470679" w:rsidRPr="00470679" w14:paraId="5A2FE9FD" w14:textId="77777777" w:rsidTr="00470679">
        <w:trPr>
          <w:jc w:val="center"/>
        </w:trPr>
        <w:tc>
          <w:tcPr>
            <w:tcW w:w="0" w:type="auto"/>
          </w:tcPr>
          <w:p w14:paraId="0EBF4111" w14:textId="77777777" w:rsidR="00470679" w:rsidRPr="00470679" w:rsidRDefault="00470679" w:rsidP="00470679">
            <w:pPr>
              <w:jc w:val="center"/>
              <w:rPr>
                <w:b/>
                <w:bCs/>
                <w:sz w:val="26"/>
                <w:szCs w:val="26"/>
              </w:rPr>
            </w:pPr>
            <w:r w:rsidRPr="00470679">
              <w:rPr>
                <w:b/>
                <w:bCs/>
                <w:sz w:val="26"/>
                <w:szCs w:val="26"/>
              </w:rPr>
              <w:t>Vlan 10</w:t>
            </w:r>
          </w:p>
        </w:tc>
      </w:tr>
      <w:tr w:rsidR="00470679" w:rsidRPr="00470679" w14:paraId="0BDEB789" w14:textId="77777777" w:rsidTr="00470679">
        <w:trPr>
          <w:jc w:val="center"/>
        </w:trPr>
        <w:tc>
          <w:tcPr>
            <w:tcW w:w="0" w:type="auto"/>
          </w:tcPr>
          <w:p w14:paraId="7B306D51" w14:textId="77777777" w:rsidR="00470679" w:rsidRPr="00470679" w:rsidRDefault="00470679" w:rsidP="00470679">
            <w:pPr>
              <w:rPr>
                <w:sz w:val="26"/>
                <w:szCs w:val="26"/>
              </w:rPr>
            </w:pPr>
            <w:r w:rsidRPr="00470679">
              <w:rPr>
                <w:sz w:val="26"/>
                <w:szCs w:val="26"/>
              </w:rPr>
              <w:t>ip dhcp pool VLAN10</w:t>
            </w:r>
          </w:p>
        </w:tc>
      </w:tr>
      <w:tr w:rsidR="00470679" w:rsidRPr="00470679" w14:paraId="2F674397" w14:textId="77777777" w:rsidTr="00470679">
        <w:trPr>
          <w:jc w:val="center"/>
        </w:trPr>
        <w:tc>
          <w:tcPr>
            <w:tcW w:w="0" w:type="auto"/>
          </w:tcPr>
          <w:p w14:paraId="7A33C707" w14:textId="77777777" w:rsidR="00470679" w:rsidRPr="00470679" w:rsidRDefault="00470679" w:rsidP="00470679">
            <w:pPr>
              <w:rPr>
                <w:sz w:val="26"/>
                <w:szCs w:val="26"/>
              </w:rPr>
            </w:pPr>
            <w:r w:rsidRPr="00470679">
              <w:rPr>
                <w:sz w:val="26"/>
                <w:szCs w:val="26"/>
              </w:rPr>
              <w:t xml:space="preserve"> network 172.27.10.0 255.255.255.0</w:t>
            </w:r>
          </w:p>
        </w:tc>
      </w:tr>
      <w:tr w:rsidR="00470679" w:rsidRPr="00470679" w14:paraId="2C49EFFE" w14:textId="77777777" w:rsidTr="00470679">
        <w:trPr>
          <w:jc w:val="center"/>
        </w:trPr>
        <w:tc>
          <w:tcPr>
            <w:tcW w:w="0" w:type="auto"/>
          </w:tcPr>
          <w:p w14:paraId="2798CF00" w14:textId="77777777" w:rsidR="00470679" w:rsidRPr="00470679" w:rsidRDefault="00470679" w:rsidP="00470679">
            <w:pPr>
              <w:rPr>
                <w:sz w:val="26"/>
                <w:szCs w:val="26"/>
              </w:rPr>
            </w:pPr>
            <w:r w:rsidRPr="00470679">
              <w:rPr>
                <w:sz w:val="26"/>
                <w:szCs w:val="26"/>
              </w:rPr>
              <w:t xml:space="preserve"> default-router 172.27.10.1</w:t>
            </w:r>
          </w:p>
        </w:tc>
      </w:tr>
      <w:tr w:rsidR="00470679" w:rsidRPr="00470679" w14:paraId="36F71CC7" w14:textId="77777777" w:rsidTr="00470679">
        <w:trPr>
          <w:jc w:val="center"/>
        </w:trPr>
        <w:tc>
          <w:tcPr>
            <w:tcW w:w="0" w:type="auto"/>
          </w:tcPr>
          <w:p w14:paraId="2B88B792" w14:textId="77777777" w:rsidR="00470679" w:rsidRPr="00470679" w:rsidRDefault="00470679" w:rsidP="00470679">
            <w:pPr>
              <w:rPr>
                <w:sz w:val="26"/>
                <w:szCs w:val="26"/>
              </w:rPr>
            </w:pPr>
            <w:r w:rsidRPr="00470679">
              <w:rPr>
                <w:sz w:val="26"/>
                <w:szCs w:val="26"/>
              </w:rPr>
              <w:t xml:space="preserve"> dns-server 172.27.50.10</w:t>
            </w:r>
          </w:p>
        </w:tc>
      </w:tr>
    </w:tbl>
    <w:p w14:paraId="3829F842" w14:textId="77777777" w:rsidR="00DB2055" w:rsidRDefault="00DB2055" w:rsidP="00DB2055">
      <w:pPr>
        <w:pStyle w:val="Nidungvnbn"/>
      </w:pPr>
      <w:r w:rsidRPr="00470679">
        <w:t>Loại trừ địa chỉ IP: Các địa chỉ IP được loại trừ khỏi phạm vi cấp phát DHCP, nhằm đảm bảo các địa chỉ này không được cấp phát tự động cho các thiết bị, chẳng hạn như địa chỉ gateway</w:t>
      </w:r>
      <w:r>
        <w:t xml:space="preserve"> </w:t>
      </w:r>
      <w:r w:rsidRPr="00470679">
        <w:t xml:space="preserve"> (172.27.10.1, 172.27.20.1, 172.27.30.1, 172.27.40.1)</w:t>
      </w:r>
      <w:r>
        <w:t xml:space="preserve"> bằng lệnh </w:t>
      </w:r>
      <w:r w:rsidRPr="00470679">
        <w:t>ip dhcp excluded-address</w:t>
      </w:r>
    </w:p>
    <w:p w14:paraId="71828B61" w14:textId="0DD53095" w:rsidR="00DB2055" w:rsidRDefault="00DB2055" w:rsidP="00DB2055">
      <w:pPr>
        <w:pStyle w:val="Nidungvnbn"/>
      </w:pPr>
      <w:r w:rsidRPr="00470679">
        <w:t>Cấu hình pool DHCP cho các VLAN: Cấu hình này giúp cấp phát địa chỉ IP cho các thiết bị trong các VLAN khác nhau. Ví dụ</w:t>
      </w:r>
      <w:r>
        <w:t xml:space="preserve"> ở vlan như sau</w:t>
      </w:r>
      <w:r w:rsidRPr="00470679">
        <w:t>:VLAN 10 cấp phát địa chỉ IP trong dải 172.27.10.0/24, gateway là 172.27.10.1, và DNS server là 172.27.50.10.</w:t>
      </w:r>
    </w:p>
    <w:p w14:paraId="1CD8F626" w14:textId="7C375345" w:rsidR="00BE6CF2" w:rsidRDefault="00BE6CF2" w:rsidP="001D074A">
      <w:pPr>
        <w:jc w:val="center"/>
      </w:pPr>
      <w:r w:rsidRPr="00BE6CF2">
        <w:rPr>
          <w:noProof/>
        </w:rPr>
        <w:drawing>
          <wp:inline distT="0" distB="0" distL="0" distR="0" wp14:anchorId="674FAE85" wp14:editId="563F0941">
            <wp:extent cx="4724400" cy="1742012"/>
            <wp:effectExtent l="0" t="0" r="0" b="0"/>
            <wp:docPr id="120469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90217" name=""/>
                    <pic:cNvPicPr/>
                  </pic:nvPicPr>
                  <pic:blipFill rotWithShape="1">
                    <a:blip r:embed="rId33"/>
                    <a:srcRect b="40011"/>
                    <a:stretch/>
                  </pic:blipFill>
                  <pic:spPr bwMode="auto">
                    <a:xfrm>
                      <a:off x="0" y="0"/>
                      <a:ext cx="4733128" cy="1745230"/>
                    </a:xfrm>
                    <a:prstGeom prst="rect">
                      <a:avLst/>
                    </a:prstGeom>
                    <a:ln>
                      <a:noFill/>
                    </a:ln>
                    <a:extLst>
                      <a:ext uri="{53640926-AAD7-44D8-BBD7-CCE9431645EC}">
                        <a14:shadowObscured xmlns:a14="http://schemas.microsoft.com/office/drawing/2010/main"/>
                      </a:ext>
                    </a:extLst>
                  </pic:spPr>
                </pic:pic>
              </a:graphicData>
            </a:graphic>
          </wp:inline>
        </w:drawing>
      </w:r>
    </w:p>
    <w:p w14:paraId="20F7F779" w14:textId="3C5B1881" w:rsidR="00BE6CF2" w:rsidRDefault="00BE6CF2" w:rsidP="00446FC4">
      <w:pPr>
        <w:pStyle w:val="Hnh"/>
        <w:rPr>
          <w:lang w:val="en-US"/>
        </w:rPr>
      </w:pPr>
      <w:bookmarkStart w:id="127" w:name="_Toc197887536"/>
      <w:bookmarkStart w:id="128" w:name="_Toc198067194"/>
      <w:r w:rsidRPr="003D69B2">
        <w:t>Hình 4.</w:t>
      </w:r>
      <w:r w:rsidR="00B17303" w:rsidRPr="003D69B2">
        <w:t>1</w:t>
      </w:r>
      <w:r w:rsidR="00225FA9">
        <w:rPr>
          <w:lang w:val="en-US"/>
        </w:rPr>
        <w:t>9</w:t>
      </w:r>
      <w:r w:rsidR="00B17303" w:rsidRPr="003D69B2">
        <w:t xml:space="preserve"> Kết quả cấp phát dhcp ipv4 trên máy tính vlan 10</w:t>
      </w:r>
      <w:bookmarkEnd w:id="127"/>
      <w:bookmarkEnd w:id="128"/>
    </w:p>
    <w:p w14:paraId="44368771" w14:textId="24025253" w:rsidR="001D074A" w:rsidRPr="001D074A" w:rsidRDefault="001D074A" w:rsidP="001D074A">
      <w:pPr>
        <w:pStyle w:val="Nidungvnbn"/>
      </w:pPr>
      <w:r w:rsidRPr="00ED461A">
        <w:t>Sau khi thực hiện xong có thể kiểm tra ip config trên các PC của từng vlan có được cấp phát đúng yêu cầu</w:t>
      </w:r>
      <w:r>
        <w:t xml:space="preserve"> cấu hình</w:t>
      </w:r>
      <w:r w:rsidR="00C744D3">
        <w:t>.</w:t>
      </w:r>
    </w:p>
    <w:p w14:paraId="6CBC1B9A" w14:textId="7FA529E5" w:rsidR="00857673" w:rsidRDefault="00270B39" w:rsidP="00857673">
      <w:pPr>
        <w:pStyle w:val="Heading3"/>
      </w:pPr>
      <w:bookmarkStart w:id="129" w:name="_Toc198046809"/>
      <w:r>
        <w:t xml:space="preserve">Cấu hình </w:t>
      </w:r>
      <w:r w:rsidR="00857673">
        <w:t>DHCP ipv6</w:t>
      </w:r>
      <w:bookmarkEnd w:id="129"/>
    </w:p>
    <w:p w14:paraId="342705EF" w14:textId="77777777" w:rsidR="0068460D" w:rsidRPr="0068460D" w:rsidRDefault="0068460D" w:rsidP="00A81F1A">
      <w:pPr>
        <w:pStyle w:val="Nidungvnbn"/>
      </w:pPr>
      <w:r w:rsidRPr="0068460D">
        <w:lastRenderedPageBreak/>
        <w:t>Trong mô hình mạng tại site HQ, DHCPv6 được cấu hình theo cơ chế Stateless để cung cấp các thông tin bổ sung như DNS server và domain-name cho các thiết bị đầu cuối trong các VLAN 10, 20, 30 và 40. Do thiết bị R7 không hỗ trợ chức năng IPv6 DHCP relay agent, nên toàn bộ quá trình cấu hình DHCPv6 được thực hiện tập trung trên router R4 – nơi các subinterface tương ứng với từng VLAN được định nghĩa.</w:t>
      </w:r>
    </w:p>
    <w:p w14:paraId="581B7BD0" w14:textId="77777777" w:rsidR="0068460D" w:rsidRPr="0068460D" w:rsidRDefault="0068460D" w:rsidP="00A81F1A">
      <w:pPr>
        <w:pStyle w:val="Nidungvnbn"/>
      </w:pPr>
      <w:r w:rsidRPr="0068460D">
        <w:t>Trên router R4, các pool DHCPv6 được tạo với cú pháp ipv6 dhcp pool &lt;tên_pool&gt;, trong đó khai báo các tham số như DNS server (2001:4860:4860::8888) và domain name (tdtu.com). Sau đó, trên mỗi subinterface (Gig0/0.10, Gig0/0.20, v.v...), lệnh ipv6 nd other-config-flag được bật để báo hiệu cho các thiết bị đầu cuối rằng cần truy vấn DHCPv6 để nhận thông tin bổ sung. Cuối cùng, lệnh ipv6 dhcp server &lt;tên_pool&gt; gán pool tương ứng với từng interface.</w:t>
      </w:r>
    </w:p>
    <w:p w14:paraId="3169BA2C" w14:textId="77777777" w:rsidR="0068460D" w:rsidRPr="0068460D" w:rsidRDefault="0068460D" w:rsidP="00A81F1A">
      <w:pPr>
        <w:pStyle w:val="Nidungvnbn"/>
      </w:pPr>
      <w:r w:rsidRPr="0068460D">
        <w:t>Một số yếu tố cần lưu ý trong quá trình cấu hình DHCPv6 Stateless gồm:</w:t>
      </w:r>
    </w:p>
    <w:p w14:paraId="4017FB22" w14:textId="77777777" w:rsidR="0068460D" w:rsidRPr="0068460D" w:rsidRDefault="0068460D">
      <w:pPr>
        <w:pStyle w:val="Nidungvnbn"/>
        <w:numPr>
          <w:ilvl w:val="0"/>
          <w:numId w:val="13"/>
        </w:numPr>
      </w:pPr>
      <w:r w:rsidRPr="0068460D">
        <w:t>Không cấp phát địa chỉ IP (thiết bị sẽ tự sinh địa chỉ từ prefix Router Advertisement).</w:t>
      </w:r>
    </w:p>
    <w:p w14:paraId="730A1653" w14:textId="77777777" w:rsidR="0068460D" w:rsidRPr="0068460D" w:rsidRDefault="0068460D">
      <w:pPr>
        <w:pStyle w:val="Nidungvnbn"/>
        <w:numPr>
          <w:ilvl w:val="0"/>
          <w:numId w:val="13"/>
        </w:numPr>
      </w:pPr>
      <w:r w:rsidRPr="0068460D">
        <w:t>Chỉ cung cấp các tham số bổ sung như DNS và domain name.</w:t>
      </w:r>
    </w:p>
    <w:p w14:paraId="65075939" w14:textId="77777777" w:rsidR="0068460D" w:rsidRPr="0068460D" w:rsidRDefault="0068460D">
      <w:pPr>
        <w:pStyle w:val="Nidungvnbn"/>
        <w:numPr>
          <w:ilvl w:val="0"/>
          <w:numId w:val="13"/>
        </w:numPr>
      </w:pPr>
      <w:r w:rsidRPr="0068460D">
        <w:t>Phải bật cờ other-config-flag trên interface để thiết bị nhận biết cần dùng DHCPv6.</w:t>
      </w:r>
    </w:p>
    <w:p w14:paraId="65F6CF46" w14:textId="23C77427" w:rsidR="0068460D" w:rsidRPr="0068460D" w:rsidRDefault="0068460D">
      <w:pPr>
        <w:pStyle w:val="Nidungvnbn"/>
        <w:numPr>
          <w:ilvl w:val="0"/>
          <w:numId w:val="13"/>
        </w:numPr>
      </w:pPr>
      <w:r w:rsidRPr="0068460D">
        <w:t>Do relay-agent</w:t>
      </w:r>
      <w:r w:rsidR="00BF0C1A">
        <w:t xml:space="preserve"> ipv6</w:t>
      </w:r>
      <w:r w:rsidRPr="0068460D">
        <w:t xml:space="preserve"> không được hỗ trợ , nên cần gom cấu hình DHCPv6 về một router có khả năng xử lý đầy đủ – trong trường hợp này là R4</w:t>
      </w:r>
      <w:r w:rsidR="00BF0C1A">
        <w:t xml:space="preserve"> thay vì yêu cầu là thực hiện trên R7</w:t>
      </w:r>
      <w:r w:rsidR="003B2DDD">
        <w:t>.</w:t>
      </w:r>
    </w:p>
    <w:p w14:paraId="3BC76C14" w14:textId="7BD01E7A" w:rsidR="0068460D" w:rsidRDefault="0068460D" w:rsidP="00AA0A60">
      <w:pPr>
        <w:pStyle w:val="Nidungvnbn"/>
      </w:pPr>
      <w:r w:rsidRPr="0068460D">
        <w:t xml:space="preserve">Việc tập trung cấu hình tại </w:t>
      </w:r>
      <w:r w:rsidR="004F43A7">
        <w:t>r</w:t>
      </w:r>
      <w:r w:rsidR="0052237D">
        <w:t xml:space="preserve">outer </w:t>
      </w:r>
      <w:r w:rsidRPr="0068460D">
        <w:t>R4 giúp đảm bảo hiệu quả truyền thông và quản lý thống nhất việc cấp phát thông tin mạng cho toàn bộ hệ thống VLAN trong site HQ.</w:t>
      </w:r>
    </w:p>
    <w:p w14:paraId="517B3359" w14:textId="61AA99B2" w:rsidR="00D8521C" w:rsidRDefault="00D8521C" w:rsidP="00D8521C">
      <w:pPr>
        <w:pStyle w:val="Nidungvnbn"/>
      </w:pPr>
      <w:r>
        <w:t>Sau khi cấu hình xong, thực hiện kiểm tra kết quả cấp phát DHCP bằng cách vào Desktop trên máy tính thuộc VLAN 40, chọn IP Configuration và bấm vào nút DHCP Request.</w:t>
      </w:r>
      <w:r w:rsidRPr="00D8521C">
        <w:t xml:space="preserve"> Nếu cấu hình đúng, máy tính sẽ nhận được địa chỉ IP, subnet mask, default gateway và DNS server từ DHCP server.</w:t>
      </w:r>
    </w:p>
    <w:p w14:paraId="7E6DB12C" w14:textId="77777777" w:rsidR="00D8521C" w:rsidRDefault="00D8521C" w:rsidP="00D8521C">
      <w:pPr>
        <w:pStyle w:val="Nidungvnbn"/>
      </w:pPr>
    </w:p>
    <w:p w14:paraId="7E682994" w14:textId="2232CEF4" w:rsidR="00F107C4" w:rsidRDefault="00F107C4" w:rsidP="00F107C4">
      <w:pPr>
        <w:jc w:val="center"/>
      </w:pPr>
      <w:r w:rsidRPr="00F107C4">
        <w:rPr>
          <w:noProof/>
        </w:rPr>
        <w:lastRenderedPageBreak/>
        <w:drawing>
          <wp:inline distT="0" distB="0" distL="0" distR="0" wp14:anchorId="123A231C" wp14:editId="239795C5">
            <wp:extent cx="5244465" cy="3032760"/>
            <wp:effectExtent l="0" t="0" r="0" b="0"/>
            <wp:docPr id="68694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41545" name=""/>
                    <pic:cNvPicPr/>
                  </pic:nvPicPr>
                  <pic:blipFill rotWithShape="1">
                    <a:blip r:embed="rId34"/>
                    <a:srcRect b="2451"/>
                    <a:stretch/>
                  </pic:blipFill>
                  <pic:spPr bwMode="auto">
                    <a:xfrm>
                      <a:off x="0" y="0"/>
                      <a:ext cx="5248229" cy="3034937"/>
                    </a:xfrm>
                    <a:prstGeom prst="rect">
                      <a:avLst/>
                    </a:prstGeom>
                    <a:ln>
                      <a:noFill/>
                    </a:ln>
                    <a:extLst>
                      <a:ext uri="{53640926-AAD7-44D8-BBD7-CCE9431645EC}">
                        <a14:shadowObscured xmlns:a14="http://schemas.microsoft.com/office/drawing/2010/main"/>
                      </a:ext>
                    </a:extLst>
                  </pic:spPr>
                </pic:pic>
              </a:graphicData>
            </a:graphic>
          </wp:inline>
        </w:drawing>
      </w:r>
    </w:p>
    <w:p w14:paraId="6B9DE581" w14:textId="39AE1D1D" w:rsidR="00F107C4" w:rsidRPr="00F967E5" w:rsidRDefault="00F107C4" w:rsidP="00446FC4">
      <w:pPr>
        <w:pStyle w:val="Hnh"/>
        <w:rPr>
          <w:lang w:val="en-US"/>
        </w:rPr>
      </w:pPr>
      <w:bookmarkStart w:id="130" w:name="_Toc197887537"/>
      <w:bookmarkStart w:id="131" w:name="_Toc198067195"/>
      <w:r>
        <w:t>Hình 4.</w:t>
      </w:r>
      <w:r w:rsidR="00B742F5">
        <w:rPr>
          <w:lang w:val="en-US"/>
        </w:rPr>
        <w:t>20</w:t>
      </w:r>
      <w:r w:rsidR="003D69B2">
        <w:t xml:space="preserve"> Kết quả cấp phát dhcp ipv</w:t>
      </w:r>
      <w:r w:rsidR="003A1D9E">
        <w:rPr>
          <w:lang w:val="en-US"/>
        </w:rPr>
        <w:t>6</w:t>
      </w:r>
      <w:r w:rsidR="003D69B2">
        <w:t xml:space="preserve"> trên máy tính vlan </w:t>
      </w:r>
      <w:bookmarkEnd w:id="130"/>
      <w:r w:rsidR="00F967E5">
        <w:rPr>
          <w:lang w:val="en-US"/>
        </w:rPr>
        <w:t>40</w:t>
      </w:r>
      <w:bookmarkEnd w:id="131"/>
    </w:p>
    <w:p w14:paraId="1C526CE4" w14:textId="5E8A6FB9" w:rsidR="00F72AA3" w:rsidRPr="00F967E5" w:rsidRDefault="00406EEE" w:rsidP="00F967E5">
      <w:pPr>
        <w:pStyle w:val="Heading2"/>
        <w:rPr>
          <w:lang w:val="en-US"/>
        </w:rPr>
      </w:pPr>
      <w:bookmarkStart w:id="132" w:name="_Toc198046810"/>
      <w:r>
        <w:rPr>
          <w:lang w:val="en-US"/>
        </w:rPr>
        <w:t>Các yêu khác ở ipv4</w:t>
      </w:r>
      <w:bookmarkEnd w:id="132"/>
    </w:p>
    <w:p w14:paraId="2011314C" w14:textId="081B0D66" w:rsidR="009A37F5" w:rsidRPr="00FD65CD" w:rsidRDefault="00736879" w:rsidP="009A37F5">
      <w:pPr>
        <w:pStyle w:val="Heading3"/>
      </w:pPr>
      <w:bookmarkStart w:id="133" w:name="_Toc198046811"/>
      <w:r>
        <w:t>C</w:t>
      </w:r>
      <w:r w:rsidR="009A37F5" w:rsidRPr="00FD65CD">
        <w:t>hặn truy cập nội bộ từ VLAN GUEST</w:t>
      </w:r>
      <w:bookmarkEnd w:id="133"/>
      <w:r w:rsidR="009A37F5" w:rsidRPr="00FD65CD">
        <w:t xml:space="preserve"> </w:t>
      </w:r>
    </w:p>
    <w:p w14:paraId="3FE012F5" w14:textId="13397994" w:rsidR="006A748D" w:rsidRDefault="00956604" w:rsidP="00FD65CD">
      <w:pPr>
        <w:pStyle w:val="Nidungvnbn"/>
      </w:pPr>
      <w:r w:rsidRPr="00FD65CD">
        <w:t>Đối với yêu cầu đầu tiên, một ACL mở rộng mang tên BLOCK_GUEST_ACCESS được tạo trên router R4 nhằm chặn toàn bộ lưu lượng từ VLAN 40 truy cập vào dải địa chỉ mạng nội bộ của HQ (172.27.0.0/16) và Branch (10.28.0.0/16). Đồng thời, ACL này vẫn cho phép các gói tin DHCP cần thiết (discover và offer) cũng như cho phép tất cả lưu lượng khác từ VLAN GUEST đi ra Internet. ACL được gán vào subinterface GigabitEthernet0/0.40 ở chiều in</w:t>
      </w:r>
      <w:r w:rsidR="00736879">
        <w:t>. Thực hiện thông qua các lệnh sau:</w:t>
      </w:r>
    </w:p>
    <w:p w14:paraId="7143BE34" w14:textId="10A5C050" w:rsidR="00736879" w:rsidRDefault="00736879" w:rsidP="00022D13">
      <w:pPr>
        <w:pStyle w:val="Caption"/>
      </w:pPr>
      <w:bookmarkStart w:id="134" w:name="_Toc197887538"/>
      <w:bookmarkStart w:id="135" w:name="_Toc198067227"/>
      <w:r>
        <w:t>Bảng 4.</w:t>
      </w:r>
      <w:r w:rsidR="00483BBA">
        <w:t>1</w:t>
      </w:r>
      <w:r w:rsidR="008F72D7">
        <w:t>4</w:t>
      </w:r>
      <w:r>
        <w:t xml:space="preserve"> Lệnh</w:t>
      </w:r>
      <w:r w:rsidRPr="00736879">
        <w:t xml:space="preserve"> </w:t>
      </w:r>
      <w:r>
        <w:t>cấu hình c</w:t>
      </w:r>
      <w:r w:rsidRPr="00736879">
        <w:t>hặn truy cập nội bộ từ VLAN GUEST</w:t>
      </w:r>
      <w:bookmarkEnd w:id="134"/>
      <w:bookmarkEnd w:id="135"/>
    </w:p>
    <w:tbl>
      <w:tblPr>
        <w:tblStyle w:val="TableGrid"/>
        <w:tblW w:w="8427" w:type="dxa"/>
        <w:jc w:val="center"/>
        <w:tblLook w:val="04A0" w:firstRow="1" w:lastRow="0" w:firstColumn="1" w:lastColumn="0" w:noHBand="0" w:noVBand="1"/>
      </w:tblPr>
      <w:tblGrid>
        <w:gridCol w:w="4338"/>
        <w:gridCol w:w="4089"/>
      </w:tblGrid>
      <w:tr w:rsidR="006A748D" w:rsidRPr="00736879" w14:paraId="2B7DDEEB" w14:textId="77777777" w:rsidTr="005824D8">
        <w:trPr>
          <w:trHeight w:val="683"/>
          <w:jc w:val="center"/>
        </w:trPr>
        <w:tc>
          <w:tcPr>
            <w:tcW w:w="0" w:type="auto"/>
            <w:gridSpan w:val="2"/>
          </w:tcPr>
          <w:p w14:paraId="2842F355" w14:textId="5E0CDD69" w:rsidR="006A748D" w:rsidRPr="00736879" w:rsidRDefault="006A748D" w:rsidP="006A748D">
            <w:pPr>
              <w:jc w:val="center"/>
              <w:rPr>
                <w:b/>
                <w:bCs/>
                <w:sz w:val="26"/>
                <w:szCs w:val="26"/>
              </w:rPr>
            </w:pPr>
            <w:r w:rsidRPr="00736879">
              <w:rPr>
                <w:b/>
                <w:bCs/>
                <w:sz w:val="26"/>
                <w:szCs w:val="26"/>
              </w:rPr>
              <w:t>R4</w:t>
            </w:r>
          </w:p>
        </w:tc>
      </w:tr>
      <w:tr w:rsidR="006A748D" w:rsidRPr="00736879" w14:paraId="6912001C" w14:textId="77777777" w:rsidTr="005824D8">
        <w:trPr>
          <w:trHeight w:val="1065"/>
          <w:jc w:val="center"/>
        </w:trPr>
        <w:tc>
          <w:tcPr>
            <w:tcW w:w="0" w:type="auto"/>
            <w:hideMark/>
          </w:tcPr>
          <w:p w14:paraId="676C521F" w14:textId="77777777" w:rsidR="006A748D" w:rsidRPr="00736879" w:rsidRDefault="006A748D" w:rsidP="006A748D">
            <w:pPr>
              <w:rPr>
                <w:sz w:val="26"/>
                <w:szCs w:val="26"/>
              </w:rPr>
            </w:pPr>
            <w:r w:rsidRPr="00736879">
              <w:rPr>
                <w:sz w:val="26"/>
                <w:szCs w:val="26"/>
              </w:rPr>
              <w:t>ip access-list extended BLOCK_GUEST_ACCESS</w:t>
            </w:r>
          </w:p>
        </w:tc>
        <w:tc>
          <w:tcPr>
            <w:tcW w:w="0" w:type="auto"/>
            <w:hideMark/>
          </w:tcPr>
          <w:p w14:paraId="41976BDE" w14:textId="77777777" w:rsidR="006A748D" w:rsidRPr="00736879" w:rsidRDefault="006A748D" w:rsidP="006A748D">
            <w:pPr>
              <w:rPr>
                <w:sz w:val="26"/>
                <w:szCs w:val="26"/>
              </w:rPr>
            </w:pPr>
            <w:r w:rsidRPr="00736879">
              <w:rPr>
                <w:sz w:val="26"/>
                <w:szCs w:val="26"/>
              </w:rPr>
              <w:t>interface GigabitEthernet0/0.40</w:t>
            </w:r>
          </w:p>
        </w:tc>
      </w:tr>
      <w:tr w:rsidR="006A748D" w:rsidRPr="00736879" w14:paraId="2F06CE24" w14:textId="77777777" w:rsidTr="005824D8">
        <w:trPr>
          <w:trHeight w:val="1065"/>
          <w:jc w:val="center"/>
        </w:trPr>
        <w:tc>
          <w:tcPr>
            <w:tcW w:w="0" w:type="auto"/>
            <w:hideMark/>
          </w:tcPr>
          <w:p w14:paraId="729B118E" w14:textId="77777777" w:rsidR="006A748D" w:rsidRPr="00736879" w:rsidRDefault="006A748D" w:rsidP="006A748D">
            <w:pPr>
              <w:rPr>
                <w:sz w:val="26"/>
                <w:szCs w:val="26"/>
              </w:rPr>
            </w:pPr>
            <w:r w:rsidRPr="00736879">
              <w:rPr>
                <w:sz w:val="26"/>
                <w:szCs w:val="26"/>
              </w:rPr>
              <w:t>deny ip 172.27.40.0 0.0.0.63 172.27.0.0 0.0.255.255</w:t>
            </w:r>
          </w:p>
        </w:tc>
        <w:tc>
          <w:tcPr>
            <w:tcW w:w="0" w:type="auto"/>
            <w:hideMark/>
          </w:tcPr>
          <w:p w14:paraId="41FD5731" w14:textId="77777777" w:rsidR="006A748D" w:rsidRPr="00736879" w:rsidRDefault="006A748D" w:rsidP="006A748D">
            <w:pPr>
              <w:rPr>
                <w:sz w:val="26"/>
                <w:szCs w:val="26"/>
              </w:rPr>
            </w:pPr>
            <w:r w:rsidRPr="00736879">
              <w:rPr>
                <w:sz w:val="26"/>
                <w:szCs w:val="26"/>
              </w:rPr>
              <w:t>ip access-group BLOCK_GUEST_ACCESS in</w:t>
            </w:r>
          </w:p>
        </w:tc>
      </w:tr>
      <w:tr w:rsidR="006A748D" w:rsidRPr="00736879" w14:paraId="2E519EDC" w14:textId="77777777" w:rsidTr="005824D8">
        <w:trPr>
          <w:trHeight w:val="1047"/>
          <w:jc w:val="center"/>
        </w:trPr>
        <w:tc>
          <w:tcPr>
            <w:tcW w:w="0" w:type="auto"/>
            <w:hideMark/>
          </w:tcPr>
          <w:p w14:paraId="331EFEAA" w14:textId="77777777" w:rsidR="006A748D" w:rsidRPr="00736879" w:rsidRDefault="006A748D" w:rsidP="006A748D">
            <w:pPr>
              <w:rPr>
                <w:sz w:val="26"/>
                <w:szCs w:val="26"/>
              </w:rPr>
            </w:pPr>
            <w:r w:rsidRPr="00736879">
              <w:rPr>
                <w:sz w:val="26"/>
                <w:szCs w:val="26"/>
              </w:rPr>
              <w:lastRenderedPageBreak/>
              <w:t>deny ip 172.27.40.0 0.0.0.63 10.28.0.0 0.0.255.255</w:t>
            </w:r>
          </w:p>
        </w:tc>
        <w:tc>
          <w:tcPr>
            <w:tcW w:w="0" w:type="auto"/>
            <w:hideMark/>
          </w:tcPr>
          <w:p w14:paraId="471C9374" w14:textId="77777777" w:rsidR="006A748D" w:rsidRPr="00736879" w:rsidRDefault="006A748D" w:rsidP="006A748D">
            <w:pPr>
              <w:rPr>
                <w:sz w:val="26"/>
                <w:szCs w:val="26"/>
              </w:rPr>
            </w:pPr>
          </w:p>
        </w:tc>
      </w:tr>
      <w:tr w:rsidR="006A748D" w:rsidRPr="00736879" w14:paraId="68954759" w14:textId="77777777" w:rsidTr="005824D8">
        <w:trPr>
          <w:trHeight w:val="1065"/>
          <w:jc w:val="center"/>
        </w:trPr>
        <w:tc>
          <w:tcPr>
            <w:tcW w:w="0" w:type="auto"/>
            <w:hideMark/>
          </w:tcPr>
          <w:p w14:paraId="0C482FF9" w14:textId="77777777" w:rsidR="006A748D" w:rsidRPr="00736879" w:rsidRDefault="006A748D" w:rsidP="006A748D">
            <w:pPr>
              <w:rPr>
                <w:sz w:val="26"/>
                <w:szCs w:val="26"/>
              </w:rPr>
            </w:pPr>
            <w:r w:rsidRPr="00736879">
              <w:rPr>
                <w:sz w:val="26"/>
                <w:szCs w:val="26"/>
              </w:rPr>
              <w:t>permit udp 172.27.40.0 0.0.0.63 any eq bootpc</w:t>
            </w:r>
          </w:p>
        </w:tc>
        <w:tc>
          <w:tcPr>
            <w:tcW w:w="0" w:type="auto"/>
            <w:hideMark/>
          </w:tcPr>
          <w:p w14:paraId="486512F6" w14:textId="77777777" w:rsidR="006A748D" w:rsidRPr="00736879" w:rsidRDefault="006A748D" w:rsidP="006A748D">
            <w:pPr>
              <w:rPr>
                <w:sz w:val="26"/>
                <w:szCs w:val="26"/>
              </w:rPr>
            </w:pPr>
          </w:p>
        </w:tc>
      </w:tr>
      <w:tr w:rsidR="006A748D" w:rsidRPr="00736879" w14:paraId="45299A43" w14:textId="77777777" w:rsidTr="005824D8">
        <w:trPr>
          <w:trHeight w:val="683"/>
          <w:jc w:val="center"/>
        </w:trPr>
        <w:tc>
          <w:tcPr>
            <w:tcW w:w="0" w:type="auto"/>
            <w:hideMark/>
          </w:tcPr>
          <w:p w14:paraId="41DF1552" w14:textId="77777777" w:rsidR="006A748D" w:rsidRPr="00736879" w:rsidRDefault="006A748D" w:rsidP="006A748D">
            <w:pPr>
              <w:rPr>
                <w:sz w:val="26"/>
                <w:szCs w:val="26"/>
              </w:rPr>
            </w:pPr>
            <w:r w:rsidRPr="00736879">
              <w:rPr>
                <w:sz w:val="26"/>
                <w:szCs w:val="26"/>
              </w:rPr>
              <w:t>permit udp any any eq bootps</w:t>
            </w:r>
          </w:p>
        </w:tc>
        <w:tc>
          <w:tcPr>
            <w:tcW w:w="0" w:type="auto"/>
            <w:hideMark/>
          </w:tcPr>
          <w:p w14:paraId="2641CB86" w14:textId="77777777" w:rsidR="006A748D" w:rsidRPr="00736879" w:rsidRDefault="006A748D" w:rsidP="006A748D">
            <w:pPr>
              <w:rPr>
                <w:sz w:val="26"/>
                <w:szCs w:val="26"/>
              </w:rPr>
            </w:pPr>
          </w:p>
        </w:tc>
      </w:tr>
      <w:tr w:rsidR="006A748D" w:rsidRPr="00736879" w14:paraId="30900317" w14:textId="77777777" w:rsidTr="005824D8">
        <w:trPr>
          <w:trHeight w:val="667"/>
          <w:jc w:val="center"/>
        </w:trPr>
        <w:tc>
          <w:tcPr>
            <w:tcW w:w="0" w:type="auto"/>
            <w:hideMark/>
          </w:tcPr>
          <w:p w14:paraId="680FDA39" w14:textId="77777777" w:rsidR="006A748D" w:rsidRPr="00736879" w:rsidRDefault="006A748D" w:rsidP="006A748D">
            <w:pPr>
              <w:rPr>
                <w:sz w:val="26"/>
                <w:szCs w:val="26"/>
              </w:rPr>
            </w:pPr>
            <w:r w:rsidRPr="00736879">
              <w:rPr>
                <w:sz w:val="26"/>
                <w:szCs w:val="26"/>
              </w:rPr>
              <w:t>permit ip 172.27.40.0 0.0.0.63 any</w:t>
            </w:r>
          </w:p>
        </w:tc>
        <w:tc>
          <w:tcPr>
            <w:tcW w:w="0" w:type="auto"/>
            <w:hideMark/>
          </w:tcPr>
          <w:p w14:paraId="4333AD66" w14:textId="77777777" w:rsidR="006A748D" w:rsidRPr="00736879" w:rsidRDefault="006A748D" w:rsidP="006A748D">
            <w:pPr>
              <w:rPr>
                <w:sz w:val="26"/>
                <w:szCs w:val="26"/>
              </w:rPr>
            </w:pPr>
          </w:p>
        </w:tc>
      </w:tr>
    </w:tbl>
    <w:p w14:paraId="59CF41C0" w14:textId="77777777" w:rsidR="006A748D" w:rsidRDefault="006A748D" w:rsidP="003D69B2">
      <w:pPr>
        <w:pStyle w:val="Nidungvnbn"/>
        <w:ind w:firstLine="0"/>
      </w:pPr>
    </w:p>
    <w:p w14:paraId="5CE45BE8" w14:textId="2BB0A74C" w:rsidR="00956604" w:rsidRDefault="00956604" w:rsidP="00FD65CD">
      <w:pPr>
        <w:pStyle w:val="Nidungvnbn"/>
      </w:pPr>
      <w:r w:rsidRPr="00FD65CD">
        <w:t xml:space="preserve">Sau khi áp dụng, kiểm thử cho thấy VLAN 40 không thể ping đến các VLAN nội bộ </w:t>
      </w:r>
      <w:r w:rsidR="00266D7B">
        <w:t>như vlan 10 và</w:t>
      </w:r>
      <w:r w:rsidR="00B5458C">
        <w:t xml:space="preserve"> router R3 ở </w:t>
      </w:r>
      <w:r w:rsidR="00266D7B">
        <w:t xml:space="preserve">chi nhánh </w:t>
      </w:r>
      <w:r w:rsidRPr="00FD65CD">
        <w:t>nhưng vẫn truy cập Internet và web bình thường – đúng với mục tiêu yêu cầu.</w:t>
      </w:r>
    </w:p>
    <w:p w14:paraId="40DC6E3F" w14:textId="1570C8C1" w:rsidR="00D43E4C" w:rsidRDefault="00D43E4C" w:rsidP="0019252E">
      <w:pPr>
        <w:jc w:val="center"/>
      </w:pPr>
      <w:r w:rsidRPr="00D43E4C">
        <w:rPr>
          <w:noProof/>
        </w:rPr>
        <w:drawing>
          <wp:inline distT="0" distB="0" distL="0" distR="0" wp14:anchorId="22D25B4C" wp14:editId="0DA2C3E3">
            <wp:extent cx="5209309" cy="788481"/>
            <wp:effectExtent l="0" t="0" r="0" b="0"/>
            <wp:docPr id="169337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77887" name=""/>
                    <pic:cNvPicPr/>
                  </pic:nvPicPr>
                  <pic:blipFill>
                    <a:blip r:embed="rId35"/>
                    <a:stretch>
                      <a:fillRect/>
                    </a:stretch>
                  </pic:blipFill>
                  <pic:spPr>
                    <a:xfrm>
                      <a:off x="0" y="0"/>
                      <a:ext cx="5238646" cy="792922"/>
                    </a:xfrm>
                    <a:prstGeom prst="rect">
                      <a:avLst/>
                    </a:prstGeom>
                  </pic:spPr>
                </pic:pic>
              </a:graphicData>
            </a:graphic>
          </wp:inline>
        </w:drawing>
      </w:r>
    </w:p>
    <w:p w14:paraId="0C4DA259" w14:textId="0480072E" w:rsidR="003D69B2" w:rsidRPr="003D69B2" w:rsidRDefault="00736472" w:rsidP="00446FC4">
      <w:pPr>
        <w:pStyle w:val="Hnh"/>
      </w:pPr>
      <w:bookmarkStart w:id="136" w:name="_Toc197887539"/>
      <w:bookmarkStart w:id="137" w:name="_Toc198067196"/>
      <w:r>
        <w:t>Hình 4.</w:t>
      </w:r>
      <w:r w:rsidR="00532A37">
        <w:rPr>
          <w:lang w:val="en-US"/>
        </w:rPr>
        <w:t>21</w:t>
      </w:r>
      <w:r>
        <w:t xml:space="preserve"> Kết quả chặn truy cập vlan guest trong nội bộ</w:t>
      </w:r>
      <w:bookmarkEnd w:id="136"/>
      <w:bookmarkEnd w:id="137"/>
    </w:p>
    <w:p w14:paraId="28B57854" w14:textId="3F0473F6" w:rsidR="009A37F5" w:rsidRPr="00FD65CD" w:rsidRDefault="009A37F5" w:rsidP="009A37F5">
      <w:pPr>
        <w:pStyle w:val="Heading3"/>
      </w:pPr>
      <w:bookmarkStart w:id="138" w:name="_Toc198046812"/>
      <w:r w:rsidRPr="00FD65CD">
        <w:t xml:space="preserve">giới hạn truy cập SSH vào các switch </w:t>
      </w:r>
      <w:r w:rsidR="00937E49">
        <w:t>ngoại trừ</w:t>
      </w:r>
      <w:r w:rsidRPr="00FD65CD">
        <w:t xml:space="preserve"> VLAN SERVERS</w:t>
      </w:r>
      <w:bookmarkEnd w:id="138"/>
      <w:r w:rsidRPr="00FD65CD">
        <w:t xml:space="preserve"> </w:t>
      </w:r>
    </w:p>
    <w:p w14:paraId="1FB99D94" w14:textId="571B1644" w:rsidR="002C6DAB" w:rsidRPr="002C6DAB" w:rsidRDefault="002C6DAB" w:rsidP="002C6DAB">
      <w:pPr>
        <w:pStyle w:val="Nidungvnbn"/>
      </w:pPr>
      <w:r w:rsidRPr="002C6DAB">
        <w:t xml:space="preserve">Với yêu cầu thứ hai, để đảm bảo tính bảo mật và giới hạn quyền truy cập từ xa vào hệ thống mạng, chỉ các thiết bị thuộc VLAN SERVERS (dải địa chỉ 172.27.50.0/28) mới được phép thực hiện kết nối SSH đến các switch trong hệ thống mạng nội bộ (bao gồm S1, S2, S3 và S4). Để thực hiện điều này, một danh sách kiểm soát truy cập </w:t>
      </w:r>
      <w:r w:rsidR="00A037DA">
        <w:t xml:space="preserve"> </w:t>
      </w:r>
      <w:r w:rsidRPr="002C6DAB">
        <w:t>dạng chuẩn có tên SSH_ONLY_SERVERS được tạo ra trên từng switch. ACL này cho phép lưu lượng đến từ VLAN 50 và ngăn chặn tất cả các kết nối từ các VLAN khác.</w:t>
      </w:r>
    </w:p>
    <w:p w14:paraId="4E39443C" w14:textId="6FF24CFE" w:rsidR="00937E49" w:rsidRDefault="00937E49" w:rsidP="00EA47ED">
      <w:pPr>
        <w:pStyle w:val="Caption"/>
      </w:pPr>
      <w:bookmarkStart w:id="139" w:name="_Toc197887540"/>
      <w:bookmarkStart w:id="140" w:name="_Toc198067228"/>
      <w:r>
        <w:t>Bảng 4.</w:t>
      </w:r>
      <w:r w:rsidR="0037786C">
        <w:t>1</w:t>
      </w:r>
      <w:r w:rsidR="000D4235">
        <w:t>5</w:t>
      </w:r>
      <w:r>
        <w:t xml:space="preserve"> Lệnh cấu hình giới</w:t>
      </w:r>
      <w:r w:rsidRPr="00937E49">
        <w:t xml:space="preserve"> </w:t>
      </w:r>
      <w:r w:rsidRPr="00FD65CD">
        <w:t>giới hạn truy cập SSH vào các switch</w:t>
      </w:r>
      <w:bookmarkEnd w:id="139"/>
      <w:bookmarkEnd w:id="140"/>
    </w:p>
    <w:tbl>
      <w:tblPr>
        <w:tblStyle w:val="TableGrid"/>
        <w:tblW w:w="8129" w:type="dxa"/>
        <w:jc w:val="center"/>
        <w:tblLook w:val="04A0" w:firstRow="1" w:lastRow="0" w:firstColumn="1" w:lastColumn="0" w:noHBand="0" w:noVBand="1"/>
      </w:tblPr>
      <w:tblGrid>
        <w:gridCol w:w="4332"/>
        <w:gridCol w:w="3797"/>
      </w:tblGrid>
      <w:tr w:rsidR="00937E49" w:rsidRPr="00937E49" w14:paraId="0427E7FC" w14:textId="77777777" w:rsidTr="00F9122B">
        <w:trPr>
          <w:trHeight w:val="520"/>
          <w:jc w:val="center"/>
        </w:trPr>
        <w:tc>
          <w:tcPr>
            <w:tcW w:w="0" w:type="auto"/>
            <w:hideMark/>
          </w:tcPr>
          <w:p w14:paraId="0712D272" w14:textId="77777777" w:rsidR="00937E49" w:rsidRPr="00937E49" w:rsidRDefault="00937E49" w:rsidP="00937E49">
            <w:pPr>
              <w:rPr>
                <w:sz w:val="26"/>
                <w:szCs w:val="26"/>
              </w:rPr>
            </w:pPr>
            <w:r w:rsidRPr="00937E49">
              <w:rPr>
                <w:sz w:val="26"/>
                <w:szCs w:val="26"/>
              </w:rPr>
              <w:t>Tạo ACL (SSH_ONLY_SERVERS)</w:t>
            </w:r>
          </w:p>
        </w:tc>
        <w:tc>
          <w:tcPr>
            <w:tcW w:w="0" w:type="auto"/>
            <w:hideMark/>
          </w:tcPr>
          <w:p w14:paraId="78202492" w14:textId="77777777" w:rsidR="00937E49" w:rsidRPr="00937E49" w:rsidRDefault="00937E49" w:rsidP="00937E49">
            <w:pPr>
              <w:rPr>
                <w:sz w:val="26"/>
                <w:szCs w:val="26"/>
              </w:rPr>
            </w:pPr>
            <w:r w:rsidRPr="00937E49">
              <w:rPr>
                <w:sz w:val="26"/>
                <w:szCs w:val="26"/>
              </w:rPr>
              <w:t>Áp dụng vào line vty trên switch</w:t>
            </w:r>
          </w:p>
        </w:tc>
      </w:tr>
      <w:tr w:rsidR="00937E49" w:rsidRPr="00937E49" w14:paraId="4170D5B4" w14:textId="77777777" w:rsidTr="00F9122B">
        <w:trPr>
          <w:trHeight w:val="798"/>
          <w:jc w:val="center"/>
        </w:trPr>
        <w:tc>
          <w:tcPr>
            <w:tcW w:w="0" w:type="auto"/>
            <w:hideMark/>
          </w:tcPr>
          <w:p w14:paraId="09FB543D" w14:textId="77777777" w:rsidR="00937E49" w:rsidRPr="00937E49" w:rsidRDefault="00937E49" w:rsidP="00937E49">
            <w:pPr>
              <w:rPr>
                <w:sz w:val="26"/>
                <w:szCs w:val="26"/>
              </w:rPr>
            </w:pPr>
            <w:r w:rsidRPr="00937E49">
              <w:rPr>
                <w:sz w:val="26"/>
                <w:szCs w:val="26"/>
              </w:rPr>
              <w:t>ip access-list standard SSH_ONLY_SERVERS</w:t>
            </w:r>
          </w:p>
        </w:tc>
        <w:tc>
          <w:tcPr>
            <w:tcW w:w="0" w:type="auto"/>
            <w:hideMark/>
          </w:tcPr>
          <w:p w14:paraId="09DB69A7" w14:textId="77777777" w:rsidR="00937E49" w:rsidRPr="00937E49" w:rsidRDefault="00937E49" w:rsidP="00937E49">
            <w:pPr>
              <w:rPr>
                <w:sz w:val="26"/>
                <w:szCs w:val="26"/>
              </w:rPr>
            </w:pPr>
            <w:r w:rsidRPr="00937E49">
              <w:rPr>
                <w:sz w:val="26"/>
                <w:szCs w:val="26"/>
              </w:rPr>
              <w:t>line vty 0 4</w:t>
            </w:r>
          </w:p>
        </w:tc>
      </w:tr>
      <w:tr w:rsidR="00937E49" w:rsidRPr="00937E49" w14:paraId="53A605C6" w14:textId="77777777" w:rsidTr="00F9122B">
        <w:trPr>
          <w:trHeight w:val="809"/>
          <w:jc w:val="center"/>
        </w:trPr>
        <w:tc>
          <w:tcPr>
            <w:tcW w:w="0" w:type="auto"/>
            <w:hideMark/>
          </w:tcPr>
          <w:p w14:paraId="20C33069" w14:textId="77777777" w:rsidR="00937E49" w:rsidRPr="00937E49" w:rsidRDefault="00937E49" w:rsidP="00937E49">
            <w:pPr>
              <w:rPr>
                <w:sz w:val="26"/>
                <w:szCs w:val="26"/>
              </w:rPr>
            </w:pPr>
            <w:r w:rsidRPr="00937E49">
              <w:rPr>
                <w:sz w:val="26"/>
                <w:szCs w:val="26"/>
              </w:rPr>
              <w:lastRenderedPageBreak/>
              <w:t>permit 172.27.50.0 0.0.0.15</w:t>
            </w:r>
          </w:p>
        </w:tc>
        <w:tc>
          <w:tcPr>
            <w:tcW w:w="0" w:type="auto"/>
            <w:hideMark/>
          </w:tcPr>
          <w:p w14:paraId="7B24F3B3" w14:textId="77777777" w:rsidR="00937E49" w:rsidRPr="00937E49" w:rsidRDefault="00937E49" w:rsidP="00937E49">
            <w:pPr>
              <w:rPr>
                <w:sz w:val="26"/>
                <w:szCs w:val="26"/>
              </w:rPr>
            </w:pPr>
            <w:r w:rsidRPr="00937E49">
              <w:rPr>
                <w:sz w:val="26"/>
                <w:szCs w:val="26"/>
              </w:rPr>
              <w:t>access-class SSH_ONLY_SERVERS in</w:t>
            </w:r>
          </w:p>
        </w:tc>
      </w:tr>
      <w:tr w:rsidR="00937E49" w:rsidRPr="00937E49" w14:paraId="77B6232D" w14:textId="77777777" w:rsidTr="00F9122B">
        <w:trPr>
          <w:trHeight w:val="520"/>
          <w:jc w:val="center"/>
        </w:trPr>
        <w:tc>
          <w:tcPr>
            <w:tcW w:w="0" w:type="auto"/>
            <w:hideMark/>
          </w:tcPr>
          <w:p w14:paraId="23385E90" w14:textId="77777777" w:rsidR="00937E49" w:rsidRPr="00937E49" w:rsidRDefault="00937E49" w:rsidP="00937E49">
            <w:pPr>
              <w:rPr>
                <w:sz w:val="26"/>
                <w:szCs w:val="26"/>
              </w:rPr>
            </w:pPr>
            <w:r w:rsidRPr="00937E49">
              <w:rPr>
                <w:sz w:val="26"/>
                <w:szCs w:val="26"/>
              </w:rPr>
              <w:t>deny any</w:t>
            </w:r>
          </w:p>
        </w:tc>
        <w:tc>
          <w:tcPr>
            <w:tcW w:w="0" w:type="auto"/>
            <w:hideMark/>
          </w:tcPr>
          <w:p w14:paraId="449087CA" w14:textId="77777777" w:rsidR="00937E49" w:rsidRPr="00937E49" w:rsidRDefault="00937E49" w:rsidP="00937E49">
            <w:pPr>
              <w:rPr>
                <w:sz w:val="26"/>
                <w:szCs w:val="26"/>
              </w:rPr>
            </w:pPr>
            <w:r w:rsidRPr="00937E49">
              <w:rPr>
                <w:sz w:val="26"/>
                <w:szCs w:val="26"/>
              </w:rPr>
              <w:t>transport input ssh</w:t>
            </w:r>
          </w:p>
        </w:tc>
      </w:tr>
    </w:tbl>
    <w:p w14:paraId="2DF1C08F" w14:textId="77777777" w:rsidR="00E83A3A" w:rsidRDefault="00E83A3A" w:rsidP="00E83A3A">
      <w:pPr>
        <w:jc w:val="center"/>
        <w:rPr>
          <w:noProof/>
        </w:rPr>
      </w:pPr>
    </w:p>
    <w:p w14:paraId="0F325AB4" w14:textId="2E7509E3" w:rsidR="00E115A7" w:rsidRPr="00956604" w:rsidRDefault="0090151F" w:rsidP="00E83A3A">
      <w:pPr>
        <w:jc w:val="center"/>
      </w:pPr>
      <w:r>
        <w:rPr>
          <w:noProof/>
        </w:rPr>
        <w:drawing>
          <wp:inline distT="0" distB="0" distL="0" distR="0" wp14:anchorId="5AFFCCA6" wp14:editId="56EF87EF">
            <wp:extent cx="5631815" cy="3779520"/>
            <wp:effectExtent l="0" t="0" r="6985" b="0"/>
            <wp:docPr id="211012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28876" name="Picture 2110128876"/>
                    <pic:cNvPicPr/>
                  </pic:nvPicPr>
                  <pic:blipFill rotWithShape="1">
                    <a:blip r:embed="rId36">
                      <a:extLst>
                        <a:ext uri="{28A0092B-C50C-407E-A947-70E740481C1C}">
                          <a14:useLocalDpi xmlns:a14="http://schemas.microsoft.com/office/drawing/2010/main" val="0"/>
                        </a:ext>
                      </a:extLst>
                    </a:blip>
                    <a:srcRect l="1874" t="-1" r="17468" b="32640"/>
                    <a:stretch/>
                  </pic:blipFill>
                  <pic:spPr bwMode="auto">
                    <a:xfrm>
                      <a:off x="0" y="0"/>
                      <a:ext cx="5732803" cy="3847293"/>
                    </a:xfrm>
                    <a:prstGeom prst="rect">
                      <a:avLst/>
                    </a:prstGeom>
                    <a:ln>
                      <a:noFill/>
                    </a:ln>
                    <a:extLst>
                      <a:ext uri="{53640926-AAD7-44D8-BBD7-CCE9431645EC}">
                        <a14:shadowObscured xmlns:a14="http://schemas.microsoft.com/office/drawing/2010/main"/>
                      </a:ext>
                    </a:extLst>
                  </pic:spPr>
                </pic:pic>
              </a:graphicData>
            </a:graphic>
          </wp:inline>
        </w:drawing>
      </w:r>
    </w:p>
    <w:p w14:paraId="11D3926D" w14:textId="4091B765" w:rsidR="00546D2F" w:rsidRDefault="007C7F8F" w:rsidP="00446FC4">
      <w:pPr>
        <w:pStyle w:val="Hnh"/>
        <w:rPr>
          <w:lang w:val="en-US"/>
        </w:rPr>
      </w:pPr>
      <w:bookmarkStart w:id="141" w:name="_Toc197887541"/>
      <w:bookmarkStart w:id="142" w:name="_Toc198067197"/>
      <w:r w:rsidRPr="00EA47ED">
        <w:t>Hình 4.</w:t>
      </w:r>
      <w:r w:rsidR="0024514B">
        <w:rPr>
          <w:lang w:val="en-US"/>
        </w:rPr>
        <w:t>22</w:t>
      </w:r>
      <w:r w:rsidRPr="00EA47ED">
        <w:t xml:space="preserve"> Kết quả thực hiện giới truy cập SSH ngoại trừ vlan servers</w:t>
      </w:r>
      <w:bookmarkEnd w:id="141"/>
      <w:bookmarkEnd w:id="142"/>
    </w:p>
    <w:p w14:paraId="2B6BB1D1" w14:textId="23B0E333" w:rsidR="00E83A3A" w:rsidRPr="00E83A3A" w:rsidRDefault="00E83A3A" w:rsidP="00353B21">
      <w:pPr>
        <w:pStyle w:val="Nidungvnbn"/>
      </w:pPr>
      <w:r w:rsidRPr="002C6DAB">
        <w:t>ACL được áp dụng trực tiếp vào line vty 0 4, là đường điều khiển từ xa qua SSH của switch, bằng lệnh access-class. Đồng thời, để tăng cường bảo mật, chỉ cho phép giao thức SSH được sử dụng với lệnh transport input ssh, từ chối các giao thức điều khiển từ xa không an toàn như Telnet.</w:t>
      </w:r>
    </w:p>
    <w:p w14:paraId="6B88E2A6" w14:textId="061DA68E" w:rsidR="00D53FB2" w:rsidRPr="00D53FB2" w:rsidRDefault="00F9122B" w:rsidP="00BC674B">
      <w:pPr>
        <w:pStyle w:val="Nidungvnbn"/>
      </w:pPr>
      <w:r w:rsidRPr="002C6DAB">
        <w:t>Quá trình kiểm thử xác nhận rằng khi thực hiện kết nối SSH từ một thiết bị thuộc VLAN 50 bằng lệnh ssh -l admin &lt;ip-switch&gt;, kết nối được thiết lập thành công. Trong khi đó, các thiết bị từ các VLAN khác không thể truy cập SSH vào switch, đảm bảo rằng chỉ những người dùng có thẩm quyền mới được truy cập từ xa vào thiết bị mạng.</w:t>
      </w:r>
      <w:r>
        <w:t xml:space="preserve"> Hình 4.15 là kết quả thực hiện ssh từ vlan 10 và vlan 50 cho thành cấu hình thực hiện thành công.</w:t>
      </w:r>
    </w:p>
    <w:p w14:paraId="7CA52068" w14:textId="77777777" w:rsidR="00BF2FF1" w:rsidRDefault="00BF2FF1" w:rsidP="001B16CD">
      <w:pPr>
        <w:pStyle w:val="Heading1"/>
        <w:jc w:val="center"/>
      </w:pPr>
      <w:bookmarkStart w:id="143" w:name="_Toc198046813"/>
      <w:r>
        <w:lastRenderedPageBreak/>
        <w:t>KẾT LUẬN</w:t>
      </w:r>
      <w:bookmarkEnd w:id="143"/>
    </w:p>
    <w:p w14:paraId="65D93A8D" w14:textId="77777777" w:rsidR="00ED38E7" w:rsidRDefault="00586B53" w:rsidP="002560A8">
      <w:pPr>
        <w:pStyle w:val="Heading2"/>
        <w:rPr>
          <w:lang w:val="en-US"/>
        </w:rPr>
      </w:pPr>
      <w:bookmarkStart w:id="144" w:name="_Toc198046814"/>
      <w:r>
        <w:t>Kết luận</w:t>
      </w:r>
      <w:bookmarkEnd w:id="144"/>
    </w:p>
    <w:p w14:paraId="037AE519" w14:textId="77777777" w:rsidR="00EA47ED" w:rsidRPr="00EA47ED" w:rsidRDefault="00EA47ED" w:rsidP="00EA47ED">
      <w:pPr>
        <w:pStyle w:val="Nidungvnbn"/>
      </w:pPr>
      <w:r w:rsidRPr="00EA47ED">
        <w:t>Qua quá trình triển khai mô hình mạng cho khu vực HQ và Branch, đề tài đã thực hiện đầy đủ các yêu cầu về thiết lập địa chỉ IP (IPv4 và IPv6), cấu hình định tuyến (EIGRP, OSPF, và định tuyến tĩnh), định tuyến qua Tunnel GRE, cấu hình các dịch vụ mạng như NAT, DHCP, DHCPv6 và VLAN nội bộ. Ngoài ra, đề tài cũng đã chú trọng đến các yếu tố bảo mật cơ bản thông qua việc áp dụng Access Control List (ACL) để phân quyền truy cập mạng, như chặn VLAN GUEST truy cập các vùng mạng nội bộ và chỉ cho phép VLAN SERVERS truy cập SSH đến các switch.</w:t>
      </w:r>
    </w:p>
    <w:p w14:paraId="52E6DA58" w14:textId="3A233AE6" w:rsidR="00EA47ED" w:rsidRPr="00EA47ED" w:rsidRDefault="00EA47ED" w:rsidP="00EA47ED">
      <w:pPr>
        <w:pStyle w:val="Nidungvnbn"/>
      </w:pPr>
      <w:r w:rsidRPr="00EA47ED">
        <w:t>Hệ thống sau khi cấu hình được kiểm thử kỹ lưỡng, đảm bảo khả năng kết nối ổn định giữa các thiết bị và khả năng truy cập Internet bình thường. Các cơ chế phân vùng truy cập được triển khai hợp lý, vừa đáp ứng yêu cầu bảo mật, vừa đảm bảo tính linh hoạt trong quản lý.</w:t>
      </w:r>
    </w:p>
    <w:p w14:paraId="59A82E54" w14:textId="77777777" w:rsidR="00586B53" w:rsidRDefault="00586B53" w:rsidP="00586B53">
      <w:pPr>
        <w:pStyle w:val="Heading2"/>
        <w:rPr>
          <w:lang w:val="en-US"/>
        </w:rPr>
      </w:pPr>
      <w:bookmarkStart w:id="145" w:name="_Toc198046815"/>
      <w:r>
        <w:t>Hướng phát triển</w:t>
      </w:r>
      <w:bookmarkEnd w:id="145"/>
    </w:p>
    <w:p w14:paraId="0AAC85C8" w14:textId="77777777" w:rsidR="008A2967" w:rsidRPr="008A2967" w:rsidRDefault="008A2967" w:rsidP="008A2967">
      <w:pPr>
        <w:pStyle w:val="Nidungvnbn"/>
      </w:pPr>
      <w:r w:rsidRPr="008A2967">
        <w:t>Do giới hạn của phần mềm Packet Tracer, đề tài chưa thể triển khai một số tính năng nâng cao. Tuy nhiên, trong tương lai có thể phát triển theo các hướng sau:</w:t>
      </w:r>
    </w:p>
    <w:p w14:paraId="1795077A" w14:textId="77777777" w:rsidR="008A2967" w:rsidRPr="00C73BBA" w:rsidRDefault="008A2967">
      <w:pPr>
        <w:pStyle w:val="Nidungvnbn"/>
        <w:numPr>
          <w:ilvl w:val="0"/>
          <w:numId w:val="14"/>
        </w:numPr>
      </w:pPr>
      <w:r w:rsidRPr="00C73BBA">
        <w:t>Chuyển sang môi trường thật (GNS3, thiết bị thực): để triển khai được các chức năng như DHCPv6 relay, xác thực 802.1X, hoặc các giao thức nâng cao hơn.</w:t>
      </w:r>
    </w:p>
    <w:p w14:paraId="4B4C812D" w14:textId="77777777" w:rsidR="008A2967" w:rsidRPr="00C73BBA" w:rsidRDefault="008A2967">
      <w:pPr>
        <w:pStyle w:val="Nidungvnbn"/>
        <w:numPr>
          <w:ilvl w:val="0"/>
          <w:numId w:val="14"/>
        </w:numPr>
      </w:pPr>
      <w:r w:rsidRPr="00C73BBA">
        <w:t>Bổ sung các biện pháp bảo mật mở rộng: như cấu hình Port Security trên switch, sử dụng Access Port/Dynamic Port, hoặc giới hạn MAC address theo port.</w:t>
      </w:r>
    </w:p>
    <w:p w14:paraId="51047B7B" w14:textId="77777777" w:rsidR="008A2967" w:rsidRPr="00C73BBA" w:rsidRDefault="008A2967">
      <w:pPr>
        <w:pStyle w:val="Nidungvnbn"/>
        <w:numPr>
          <w:ilvl w:val="0"/>
          <w:numId w:val="14"/>
        </w:numPr>
      </w:pPr>
      <w:r w:rsidRPr="00C73BBA">
        <w:t>Tăng cường giám sát và quản lý: thông qua giao thức SNMP hoặc sử dụng syslog, tuy Packet Tracer chưa hỗ trợ đầy đủ nhưng có thể mô phỏng một phần.</w:t>
      </w:r>
    </w:p>
    <w:p w14:paraId="5E543EC3" w14:textId="373AC259" w:rsidR="00585E76" w:rsidRPr="00F56BA6" w:rsidRDefault="008A2967">
      <w:pPr>
        <w:pStyle w:val="Nidungvnbn"/>
        <w:numPr>
          <w:ilvl w:val="0"/>
          <w:numId w:val="14"/>
        </w:numPr>
      </w:pPr>
      <w:r w:rsidRPr="00C73BBA">
        <w:t>Tích hợp mô hình với các dịch vụ khác: như Web Server, Email Server để phục vụ cho bài toán tổng thể hơn (Packet Tracer có thể mô phỏng mức cơ bản).</w:t>
      </w:r>
    </w:p>
    <w:p w14:paraId="24694E17" w14:textId="77777777" w:rsidR="00585E76" w:rsidRPr="00BE6CF2" w:rsidRDefault="00585E76" w:rsidP="00585E76">
      <w:pPr>
        <w:pStyle w:val="Nidungvnbn"/>
        <w:ind w:left="720" w:firstLine="0"/>
      </w:pPr>
    </w:p>
    <w:p w14:paraId="1D7B45E5" w14:textId="60166292" w:rsidR="008630F6" w:rsidRDefault="004C3584" w:rsidP="00004BA4">
      <w:pPr>
        <w:pStyle w:val="Heading1"/>
        <w:numPr>
          <w:ilvl w:val="0"/>
          <w:numId w:val="0"/>
        </w:numPr>
        <w:jc w:val="center"/>
      </w:pPr>
      <w:bookmarkStart w:id="146" w:name="_Toc198046816"/>
      <w:r>
        <w:lastRenderedPageBreak/>
        <w:t>TÀI LIỆU THAM KHẢO</w:t>
      </w:r>
      <w:bookmarkEnd w:id="146"/>
    </w:p>
    <w:p w14:paraId="1D3516F2" w14:textId="77777777" w:rsidR="009527BD" w:rsidRDefault="009527BD" w:rsidP="009527BD">
      <w:pPr>
        <w:pStyle w:val="Nidungvnbn"/>
      </w:pPr>
      <w:r>
        <w:t>Tiếng Việt</w:t>
      </w:r>
    </w:p>
    <w:p w14:paraId="18BDF099" w14:textId="70AA3BAD" w:rsidR="009527BD" w:rsidRPr="004F6082" w:rsidRDefault="00155986" w:rsidP="004F6082">
      <w:pPr>
        <w:pStyle w:val="Nidungvnbn"/>
      </w:pPr>
      <w:r w:rsidRPr="004F6082">
        <w:t xml:space="preserve">VNExperts. (n.d.). Cấu hình NAT trên Router Cisco. VNExperts. </w:t>
      </w:r>
      <w:hyperlink r:id="rId37" w:history="1">
        <w:r w:rsidRPr="004F6082">
          <w:t>https://vnexperts.vn/cau-hinh-nat-tren-router-cisco.html</w:t>
        </w:r>
      </w:hyperlink>
    </w:p>
    <w:p w14:paraId="49C3D747" w14:textId="77777777" w:rsidR="009527BD" w:rsidRDefault="009527BD" w:rsidP="009527BD">
      <w:pPr>
        <w:pStyle w:val="Nidungvnbn"/>
      </w:pPr>
      <w:r>
        <w:t>Tiếng Anh</w:t>
      </w:r>
    </w:p>
    <w:p w14:paraId="576F09B9" w14:textId="44F6B88E" w:rsidR="009527BD" w:rsidRPr="004F6082" w:rsidRDefault="00155986" w:rsidP="004F6082">
      <w:pPr>
        <w:pStyle w:val="Nidungvnbn"/>
      </w:pPr>
      <w:r w:rsidRPr="004F6082">
        <w:t>Lakhwani, R. (2020). Redistribution Between EIGRP and OSPF. NetworkLessons.</w:t>
      </w:r>
      <w:hyperlink r:id="rId38" w:history="1">
        <w:r w:rsidRPr="004F6082">
          <w:t>https://networklessons.com/ip-routing/redistribution-between-eigrp-and-ospf</w:t>
        </w:r>
      </w:hyperlink>
    </w:p>
    <w:p w14:paraId="31D5BFFC" w14:textId="3B8AC067" w:rsidR="00155986" w:rsidRPr="00155986" w:rsidRDefault="00155986" w:rsidP="00155986">
      <w:pPr>
        <w:pStyle w:val="Nidungvnbn"/>
      </w:pPr>
      <w:r w:rsidRPr="00155986">
        <w:t xml:space="preserve">Study-CCNA. (n.d.). Link Aggregation Control Protocol (LACP). Study-CCNA. </w:t>
      </w:r>
      <w:hyperlink r:id="rId39" w:tgtFrame="_new" w:history="1">
        <w:r w:rsidRPr="00155986">
          <w:rPr>
            <w:rStyle w:val="Hyperlink"/>
            <w:color w:val="auto"/>
            <w:u w:val="none"/>
          </w:rPr>
          <w:t>https://study-ccna.com/link-aggregation-control-protocol-lacp/</w:t>
        </w:r>
      </w:hyperlink>
    </w:p>
    <w:p w14:paraId="24492021" w14:textId="657DB5E4" w:rsidR="00155986" w:rsidRDefault="00155986" w:rsidP="00155986">
      <w:pPr>
        <w:pStyle w:val="Nidungvnbn"/>
      </w:pPr>
      <w:r w:rsidRPr="00155986">
        <w:t xml:space="preserve">Michael, T. (2021). SLAAC/Stateless DHCP vs SLAAC/RDNSS. ToluMichael. </w:t>
      </w:r>
      <w:hyperlink r:id="rId40" w:tgtFrame="_new" w:history="1">
        <w:r w:rsidRPr="00155986">
          <w:rPr>
            <w:rStyle w:val="Hyperlink"/>
            <w:color w:val="auto"/>
            <w:u w:val="none"/>
          </w:rPr>
          <w:t>https://tolumichael.com/slaacstateless-dhcp-vs-slaacrdnss/</w:t>
        </w:r>
      </w:hyperlink>
    </w:p>
    <w:p w14:paraId="7B0A8207" w14:textId="2A51F1E1" w:rsidR="004F6082" w:rsidRDefault="004F6082" w:rsidP="004F6082">
      <w:pPr>
        <w:pStyle w:val="Nidungvnbn"/>
      </w:pPr>
      <w:r w:rsidRPr="004F6082">
        <w:t>ComputerNetworkingNotes. (n.d.). EIGRP Configuration: Step-by-Step Guide.ComputerNetworkingNotes.</w:t>
      </w:r>
      <w:hyperlink r:id="rId41" w:history="1">
        <w:r w:rsidRPr="004F6082">
          <w:rPr>
            <w:rStyle w:val="Hyperlink"/>
            <w:color w:val="auto"/>
            <w:u w:val="none"/>
          </w:rPr>
          <w:t>https://www.computernetworkingnotes.com/ccna-study-guide/eigrp-configuration-step-by-step-guide.html</w:t>
        </w:r>
      </w:hyperlink>
    </w:p>
    <w:p w14:paraId="6B4FF706" w14:textId="465CE446" w:rsidR="004F6082" w:rsidRPr="004F6082" w:rsidRDefault="004F6082" w:rsidP="004F6082">
      <w:pPr>
        <w:pStyle w:val="Nidungvnbn"/>
      </w:pPr>
      <w:r w:rsidRPr="004F6082">
        <w:t xml:space="preserve">NetworkLessons. (n.d.). OSPF Multi-Area Configuration. NetworkLessons. </w:t>
      </w:r>
      <w:hyperlink r:id="rId42" w:tgtFrame="_new" w:history="1">
        <w:r w:rsidRPr="004F6082">
          <w:rPr>
            <w:rStyle w:val="Hyperlink"/>
            <w:color w:val="auto"/>
            <w:u w:val="none"/>
          </w:rPr>
          <w:t>https://networklessons.com/ospf/ospf-multi-area-configuration</w:t>
        </w:r>
      </w:hyperlink>
    </w:p>
    <w:sectPr w:rsidR="004F6082" w:rsidRPr="004F6082"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2AC495" w14:textId="77777777" w:rsidR="0049554E" w:rsidRDefault="0049554E" w:rsidP="00453AB1">
      <w:r>
        <w:separator/>
      </w:r>
    </w:p>
  </w:endnote>
  <w:endnote w:type="continuationSeparator" w:id="0">
    <w:p w14:paraId="638E2B33" w14:textId="77777777" w:rsidR="0049554E" w:rsidRDefault="0049554E" w:rsidP="00453AB1">
      <w:r>
        <w:continuationSeparator/>
      </w:r>
    </w:p>
  </w:endnote>
  <w:endnote w:type="continuationNotice" w:id="1">
    <w:p w14:paraId="36B2B65E" w14:textId="77777777" w:rsidR="0049554E" w:rsidRDefault="004955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F50C72" w14:textId="77777777" w:rsidR="0049554E" w:rsidRDefault="0049554E" w:rsidP="00453AB1">
      <w:r>
        <w:separator/>
      </w:r>
    </w:p>
  </w:footnote>
  <w:footnote w:type="continuationSeparator" w:id="0">
    <w:p w14:paraId="1C173E40" w14:textId="77777777" w:rsidR="0049554E" w:rsidRDefault="0049554E" w:rsidP="00453AB1">
      <w:r>
        <w:continuationSeparator/>
      </w:r>
    </w:p>
  </w:footnote>
  <w:footnote w:type="continuationNotice" w:id="1">
    <w:p w14:paraId="3E1A5503" w14:textId="77777777" w:rsidR="0049554E" w:rsidRDefault="004955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71EAA" w14:textId="77777777" w:rsidR="00F772AD" w:rsidRPr="00453AB1" w:rsidRDefault="00F772AD">
    <w:pPr>
      <w:pStyle w:val="Header"/>
      <w:jc w:val="center"/>
      <w:rPr>
        <w:rStyle w:val="NidungvnbnChar"/>
      </w:rPr>
    </w:pPr>
  </w:p>
  <w:p w14:paraId="7C2023F0"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7547156"/>
      <w:docPartObj>
        <w:docPartGallery w:val="Page Numbers (Top of Page)"/>
        <w:docPartUnique/>
      </w:docPartObj>
    </w:sdtPr>
    <w:sdtEndPr>
      <w:rPr>
        <w:noProof/>
      </w:rPr>
    </w:sdtEndPr>
    <w:sdtContent>
      <w:p w14:paraId="0E5130AE"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5BC538EF"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6468923"/>
      <w:docPartObj>
        <w:docPartGallery w:val="Page Numbers (Top of Page)"/>
        <w:docPartUnique/>
      </w:docPartObj>
    </w:sdtPr>
    <w:sdtEndPr>
      <w:rPr>
        <w:rStyle w:val="NidungvnbnChar"/>
        <w:sz w:val="26"/>
        <w:szCs w:val="26"/>
      </w:rPr>
    </w:sdtEndPr>
    <w:sdtContent>
      <w:p w14:paraId="269CD5C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69C2331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0013A"/>
    <w:multiLevelType w:val="multilevel"/>
    <w:tmpl w:val="79A6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24F9A"/>
    <w:multiLevelType w:val="hybridMultilevel"/>
    <w:tmpl w:val="F4CA960C"/>
    <w:lvl w:ilvl="0" w:tplc="1F208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F606D"/>
    <w:multiLevelType w:val="hybridMultilevel"/>
    <w:tmpl w:val="60481E4A"/>
    <w:lvl w:ilvl="0" w:tplc="F134DBEC">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417D6"/>
    <w:multiLevelType w:val="multilevel"/>
    <w:tmpl w:val="5184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724AE"/>
    <w:multiLevelType w:val="multilevel"/>
    <w:tmpl w:val="896EB2C4"/>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5075572"/>
    <w:multiLevelType w:val="multilevel"/>
    <w:tmpl w:val="66FA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97DCA"/>
    <w:multiLevelType w:val="multilevel"/>
    <w:tmpl w:val="E21C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8D5EA1"/>
    <w:multiLevelType w:val="multilevel"/>
    <w:tmpl w:val="0F0E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A6C9A"/>
    <w:multiLevelType w:val="multilevel"/>
    <w:tmpl w:val="1930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5D7033"/>
    <w:multiLevelType w:val="hybridMultilevel"/>
    <w:tmpl w:val="2E46C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8F5936"/>
    <w:multiLevelType w:val="hybridMultilevel"/>
    <w:tmpl w:val="CB4463BE"/>
    <w:lvl w:ilvl="0" w:tplc="1F208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10ADD"/>
    <w:multiLevelType w:val="multilevel"/>
    <w:tmpl w:val="01BE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E4C7B"/>
    <w:multiLevelType w:val="multilevel"/>
    <w:tmpl w:val="B7F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140E59"/>
    <w:multiLevelType w:val="multilevel"/>
    <w:tmpl w:val="5454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0659E9"/>
    <w:multiLevelType w:val="hybridMultilevel"/>
    <w:tmpl w:val="10503CA4"/>
    <w:lvl w:ilvl="0" w:tplc="1F208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AA13C4"/>
    <w:multiLevelType w:val="multilevel"/>
    <w:tmpl w:val="CF74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1216D7"/>
    <w:multiLevelType w:val="hybridMultilevel"/>
    <w:tmpl w:val="F4388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B668AF"/>
    <w:multiLevelType w:val="hybridMultilevel"/>
    <w:tmpl w:val="7C9E1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F0F5076"/>
    <w:multiLevelType w:val="multilevel"/>
    <w:tmpl w:val="0254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9F729B"/>
    <w:multiLevelType w:val="hybridMultilevel"/>
    <w:tmpl w:val="04B4C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0668517">
    <w:abstractNumId w:val="4"/>
  </w:num>
  <w:num w:numId="2" w16cid:durableId="1648242670">
    <w:abstractNumId w:val="1"/>
  </w:num>
  <w:num w:numId="3" w16cid:durableId="1834759014">
    <w:abstractNumId w:val="2"/>
  </w:num>
  <w:num w:numId="4" w16cid:durableId="1348601799">
    <w:abstractNumId w:val="15"/>
  </w:num>
  <w:num w:numId="5" w16cid:durableId="832377223">
    <w:abstractNumId w:val="5"/>
  </w:num>
  <w:num w:numId="6" w16cid:durableId="465851300">
    <w:abstractNumId w:val="12"/>
  </w:num>
  <w:num w:numId="7" w16cid:durableId="1597788744">
    <w:abstractNumId w:val="17"/>
  </w:num>
  <w:num w:numId="8" w16cid:durableId="1169637496">
    <w:abstractNumId w:val="7"/>
  </w:num>
  <w:num w:numId="9" w16cid:durableId="1798184352">
    <w:abstractNumId w:val="10"/>
  </w:num>
  <w:num w:numId="10" w16cid:durableId="871960379">
    <w:abstractNumId w:val="8"/>
  </w:num>
  <w:num w:numId="11" w16cid:durableId="58140268">
    <w:abstractNumId w:val="9"/>
  </w:num>
  <w:num w:numId="12" w16cid:durableId="1815755224">
    <w:abstractNumId w:val="16"/>
  </w:num>
  <w:num w:numId="13" w16cid:durableId="135487527">
    <w:abstractNumId w:val="19"/>
  </w:num>
  <w:num w:numId="14" w16cid:durableId="1971202832">
    <w:abstractNumId w:val="14"/>
  </w:num>
  <w:num w:numId="15" w16cid:durableId="152570539">
    <w:abstractNumId w:val="0"/>
  </w:num>
  <w:num w:numId="16" w16cid:durableId="1270966999">
    <w:abstractNumId w:val="6"/>
  </w:num>
  <w:num w:numId="17" w16cid:durableId="2069303942">
    <w:abstractNumId w:val="3"/>
  </w:num>
  <w:num w:numId="18" w16cid:durableId="370035170">
    <w:abstractNumId w:val="18"/>
  </w:num>
  <w:num w:numId="19" w16cid:durableId="1639336376">
    <w:abstractNumId w:val="11"/>
  </w:num>
  <w:num w:numId="20" w16cid:durableId="1483503093">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6B6"/>
    <w:rsid w:val="00000130"/>
    <w:rsid w:val="000011FF"/>
    <w:rsid w:val="00001DC2"/>
    <w:rsid w:val="000039A2"/>
    <w:rsid w:val="000044BC"/>
    <w:rsid w:val="00004681"/>
    <w:rsid w:val="00004BA4"/>
    <w:rsid w:val="0000539D"/>
    <w:rsid w:val="000056F0"/>
    <w:rsid w:val="00005779"/>
    <w:rsid w:val="00005CCF"/>
    <w:rsid w:val="00011A0A"/>
    <w:rsid w:val="00011E77"/>
    <w:rsid w:val="000124B9"/>
    <w:rsid w:val="000150E9"/>
    <w:rsid w:val="00015270"/>
    <w:rsid w:val="000156CF"/>
    <w:rsid w:val="0001666C"/>
    <w:rsid w:val="0001684B"/>
    <w:rsid w:val="00016BF5"/>
    <w:rsid w:val="0002217D"/>
    <w:rsid w:val="00022D13"/>
    <w:rsid w:val="000231FF"/>
    <w:rsid w:val="00023210"/>
    <w:rsid w:val="00023573"/>
    <w:rsid w:val="00023D91"/>
    <w:rsid w:val="00024496"/>
    <w:rsid w:val="00025256"/>
    <w:rsid w:val="00031F05"/>
    <w:rsid w:val="00031FDC"/>
    <w:rsid w:val="000325FA"/>
    <w:rsid w:val="00032ED9"/>
    <w:rsid w:val="00040EB5"/>
    <w:rsid w:val="00041977"/>
    <w:rsid w:val="00044678"/>
    <w:rsid w:val="00044E51"/>
    <w:rsid w:val="0004647C"/>
    <w:rsid w:val="00050217"/>
    <w:rsid w:val="00056B3F"/>
    <w:rsid w:val="000570DE"/>
    <w:rsid w:val="00061022"/>
    <w:rsid w:val="00062201"/>
    <w:rsid w:val="000627B5"/>
    <w:rsid w:val="000634E8"/>
    <w:rsid w:val="00063C1A"/>
    <w:rsid w:val="00065C4E"/>
    <w:rsid w:val="00066121"/>
    <w:rsid w:val="000665D4"/>
    <w:rsid w:val="00067AB3"/>
    <w:rsid w:val="0007361C"/>
    <w:rsid w:val="00073FE9"/>
    <w:rsid w:val="00074C33"/>
    <w:rsid w:val="000759F1"/>
    <w:rsid w:val="0007657D"/>
    <w:rsid w:val="000769B0"/>
    <w:rsid w:val="00076F19"/>
    <w:rsid w:val="00077D66"/>
    <w:rsid w:val="000804E7"/>
    <w:rsid w:val="00081EA7"/>
    <w:rsid w:val="000823C0"/>
    <w:rsid w:val="000830BB"/>
    <w:rsid w:val="00083A8F"/>
    <w:rsid w:val="00083E7B"/>
    <w:rsid w:val="0008402C"/>
    <w:rsid w:val="00084968"/>
    <w:rsid w:val="00085D35"/>
    <w:rsid w:val="000907EF"/>
    <w:rsid w:val="00091169"/>
    <w:rsid w:val="00091FAD"/>
    <w:rsid w:val="000923FE"/>
    <w:rsid w:val="00092475"/>
    <w:rsid w:val="0009391D"/>
    <w:rsid w:val="00094020"/>
    <w:rsid w:val="000950B6"/>
    <w:rsid w:val="0009795A"/>
    <w:rsid w:val="00097FC7"/>
    <w:rsid w:val="000A06B6"/>
    <w:rsid w:val="000A29CB"/>
    <w:rsid w:val="000A3C13"/>
    <w:rsid w:val="000A72A8"/>
    <w:rsid w:val="000B04D7"/>
    <w:rsid w:val="000B0849"/>
    <w:rsid w:val="000B1191"/>
    <w:rsid w:val="000B2DB8"/>
    <w:rsid w:val="000B2E14"/>
    <w:rsid w:val="000B390C"/>
    <w:rsid w:val="000B3982"/>
    <w:rsid w:val="000B539B"/>
    <w:rsid w:val="000B66E1"/>
    <w:rsid w:val="000B6B48"/>
    <w:rsid w:val="000B7AEF"/>
    <w:rsid w:val="000C0355"/>
    <w:rsid w:val="000C0C34"/>
    <w:rsid w:val="000C2123"/>
    <w:rsid w:val="000C21EA"/>
    <w:rsid w:val="000D1886"/>
    <w:rsid w:val="000D4235"/>
    <w:rsid w:val="000D47A0"/>
    <w:rsid w:val="000D521E"/>
    <w:rsid w:val="000D556A"/>
    <w:rsid w:val="000D5A8E"/>
    <w:rsid w:val="000D6209"/>
    <w:rsid w:val="000D77D4"/>
    <w:rsid w:val="000D7EE6"/>
    <w:rsid w:val="000E2182"/>
    <w:rsid w:val="000E33CB"/>
    <w:rsid w:val="000E511A"/>
    <w:rsid w:val="000E52E8"/>
    <w:rsid w:val="000F0A67"/>
    <w:rsid w:val="000F4A6A"/>
    <w:rsid w:val="000F6DF9"/>
    <w:rsid w:val="00101E3D"/>
    <w:rsid w:val="001025F9"/>
    <w:rsid w:val="00102699"/>
    <w:rsid w:val="001028A7"/>
    <w:rsid w:val="001036E8"/>
    <w:rsid w:val="0010371E"/>
    <w:rsid w:val="00103F49"/>
    <w:rsid w:val="00112210"/>
    <w:rsid w:val="001130EE"/>
    <w:rsid w:val="00113345"/>
    <w:rsid w:val="001145D7"/>
    <w:rsid w:val="00114E01"/>
    <w:rsid w:val="00115628"/>
    <w:rsid w:val="00115639"/>
    <w:rsid w:val="00115F33"/>
    <w:rsid w:val="001163E5"/>
    <w:rsid w:val="001164DB"/>
    <w:rsid w:val="00116504"/>
    <w:rsid w:val="001165FB"/>
    <w:rsid w:val="00116807"/>
    <w:rsid w:val="00122B6F"/>
    <w:rsid w:val="00124585"/>
    <w:rsid w:val="00125477"/>
    <w:rsid w:val="00126F64"/>
    <w:rsid w:val="00131BFE"/>
    <w:rsid w:val="001321C0"/>
    <w:rsid w:val="00132777"/>
    <w:rsid w:val="00132BDE"/>
    <w:rsid w:val="001330D5"/>
    <w:rsid w:val="00133CE6"/>
    <w:rsid w:val="00135B3E"/>
    <w:rsid w:val="00135CD7"/>
    <w:rsid w:val="0014033B"/>
    <w:rsid w:val="001404FB"/>
    <w:rsid w:val="00141512"/>
    <w:rsid w:val="00142F38"/>
    <w:rsid w:val="00143182"/>
    <w:rsid w:val="0014425E"/>
    <w:rsid w:val="001478DC"/>
    <w:rsid w:val="00154A2C"/>
    <w:rsid w:val="00155986"/>
    <w:rsid w:val="00156035"/>
    <w:rsid w:val="001564A9"/>
    <w:rsid w:val="0015745D"/>
    <w:rsid w:val="00157C09"/>
    <w:rsid w:val="001628F3"/>
    <w:rsid w:val="0016549E"/>
    <w:rsid w:val="00166DC0"/>
    <w:rsid w:val="001672C3"/>
    <w:rsid w:val="0017375E"/>
    <w:rsid w:val="00174FCC"/>
    <w:rsid w:val="00175C0A"/>
    <w:rsid w:val="00177980"/>
    <w:rsid w:val="00183877"/>
    <w:rsid w:val="0018400B"/>
    <w:rsid w:val="00187FA6"/>
    <w:rsid w:val="0019042E"/>
    <w:rsid w:val="0019113C"/>
    <w:rsid w:val="00191908"/>
    <w:rsid w:val="0019252E"/>
    <w:rsid w:val="001A1498"/>
    <w:rsid w:val="001A2B89"/>
    <w:rsid w:val="001A48C1"/>
    <w:rsid w:val="001A4EA5"/>
    <w:rsid w:val="001A5ABF"/>
    <w:rsid w:val="001A698D"/>
    <w:rsid w:val="001B0548"/>
    <w:rsid w:val="001B16CD"/>
    <w:rsid w:val="001B1CF0"/>
    <w:rsid w:val="001B43AC"/>
    <w:rsid w:val="001B4CCF"/>
    <w:rsid w:val="001B6392"/>
    <w:rsid w:val="001B72F7"/>
    <w:rsid w:val="001C1A5D"/>
    <w:rsid w:val="001C1DD6"/>
    <w:rsid w:val="001C254B"/>
    <w:rsid w:val="001C2C80"/>
    <w:rsid w:val="001C2F98"/>
    <w:rsid w:val="001C4E26"/>
    <w:rsid w:val="001C5287"/>
    <w:rsid w:val="001C5A5E"/>
    <w:rsid w:val="001D074A"/>
    <w:rsid w:val="001D0F8D"/>
    <w:rsid w:val="001D23B9"/>
    <w:rsid w:val="001D2645"/>
    <w:rsid w:val="001D29FF"/>
    <w:rsid w:val="001D3B06"/>
    <w:rsid w:val="001D3D77"/>
    <w:rsid w:val="001D49C3"/>
    <w:rsid w:val="001D797C"/>
    <w:rsid w:val="001D7AC6"/>
    <w:rsid w:val="001E068E"/>
    <w:rsid w:val="001E0BCF"/>
    <w:rsid w:val="001E1876"/>
    <w:rsid w:val="001E1F7E"/>
    <w:rsid w:val="001E2722"/>
    <w:rsid w:val="001E2A66"/>
    <w:rsid w:val="001E4AFD"/>
    <w:rsid w:val="001E7691"/>
    <w:rsid w:val="001F2541"/>
    <w:rsid w:val="001F2977"/>
    <w:rsid w:val="001F42D0"/>
    <w:rsid w:val="001F4407"/>
    <w:rsid w:val="001F498B"/>
    <w:rsid w:val="00200286"/>
    <w:rsid w:val="00200E3D"/>
    <w:rsid w:val="00201249"/>
    <w:rsid w:val="00203AFF"/>
    <w:rsid w:val="002040A0"/>
    <w:rsid w:val="00204C50"/>
    <w:rsid w:val="002059F5"/>
    <w:rsid w:val="00207DC2"/>
    <w:rsid w:val="00211478"/>
    <w:rsid w:val="00211A6E"/>
    <w:rsid w:val="0021392B"/>
    <w:rsid w:val="00217781"/>
    <w:rsid w:val="0022143A"/>
    <w:rsid w:val="00221912"/>
    <w:rsid w:val="00221B97"/>
    <w:rsid w:val="00221E3F"/>
    <w:rsid w:val="002258FE"/>
    <w:rsid w:val="00225FA9"/>
    <w:rsid w:val="002267DA"/>
    <w:rsid w:val="00227D7A"/>
    <w:rsid w:val="00230136"/>
    <w:rsid w:val="002317AF"/>
    <w:rsid w:val="0023338E"/>
    <w:rsid w:val="00233AC9"/>
    <w:rsid w:val="00235AF9"/>
    <w:rsid w:val="00237482"/>
    <w:rsid w:val="00237BE3"/>
    <w:rsid w:val="00237D7B"/>
    <w:rsid w:val="0024054D"/>
    <w:rsid w:val="00241DE4"/>
    <w:rsid w:val="00242D57"/>
    <w:rsid w:val="00243F77"/>
    <w:rsid w:val="0024514B"/>
    <w:rsid w:val="00245BBC"/>
    <w:rsid w:val="00246966"/>
    <w:rsid w:val="002469A3"/>
    <w:rsid w:val="002470DA"/>
    <w:rsid w:val="002472BC"/>
    <w:rsid w:val="00247458"/>
    <w:rsid w:val="002505C8"/>
    <w:rsid w:val="00251C84"/>
    <w:rsid w:val="00252F26"/>
    <w:rsid w:val="0025385E"/>
    <w:rsid w:val="00253BD6"/>
    <w:rsid w:val="00254073"/>
    <w:rsid w:val="002541C5"/>
    <w:rsid w:val="00255160"/>
    <w:rsid w:val="00256266"/>
    <w:rsid w:val="00256269"/>
    <w:rsid w:val="00256322"/>
    <w:rsid w:val="00257377"/>
    <w:rsid w:val="002577AE"/>
    <w:rsid w:val="0026089B"/>
    <w:rsid w:val="00264743"/>
    <w:rsid w:val="0026479B"/>
    <w:rsid w:val="002656BE"/>
    <w:rsid w:val="00266D7B"/>
    <w:rsid w:val="00267FB5"/>
    <w:rsid w:val="0027034D"/>
    <w:rsid w:val="00270A03"/>
    <w:rsid w:val="00270B39"/>
    <w:rsid w:val="0027177A"/>
    <w:rsid w:val="0027193F"/>
    <w:rsid w:val="00273321"/>
    <w:rsid w:val="00275D29"/>
    <w:rsid w:val="0028077D"/>
    <w:rsid w:val="002810BC"/>
    <w:rsid w:val="00282D7F"/>
    <w:rsid w:val="00283BD3"/>
    <w:rsid w:val="00285691"/>
    <w:rsid w:val="00285ED7"/>
    <w:rsid w:val="00290346"/>
    <w:rsid w:val="00291631"/>
    <w:rsid w:val="00291721"/>
    <w:rsid w:val="00292326"/>
    <w:rsid w:val="00293248"/>
    <w:rsid w:val="0029424B"/>
    <w:rsid w:val="0029588E"/>
    <w:rsid w:val="00297C8B"/>
    <w:rsid w:val="002A0349"/>
    <w:rsid w:val="002A2B53"/>
    <w:rsid w:val="002A3C36"/>
    <w:rsid w:val="002A4444"/>
    <w:rsid w:val="002A597B"/>
    <w:rsid w:val="002A59BE"/>
    <w:rsid w:val="002A6383"/>
    <w:rsid w:val="002A7D18"/>
    <w:rsid w:val="002B00F1"/>
    <w:rsid w:val="002B277C"/>
    <w:rsid w:val="002B49E3"/>
    <w:rsid w:val="002B7A92"/>
    <w:rsid w:val="002C03C9"/>
    <w:rsid w:val="002C058F"/>
    <w:rsid w:val="002C0E3C"/>
    <w:rsid w:val="002C1EDA"/>
    <w:rsid w:val="002C2575"/>
    <w:rsid w:val="002C2D2C"/>
    <w:rsid w:val="002C2E8D"/>
    <w:rsid w:val="002C3297"/>
    <w:rsid w:val="002C3653"/>
    <w:rsid w:val="002C3857"/>
    <w:rsid w:val="002C3BE1"/>
    <w:rsid w:val="002C5755"/>
    <w:rsid w:val="002C6DAB"/>
    <w:rsid w:val="002C7D83"/>
    <w:rsid w:val="002D0750"/>
    <w:rsid w:val="002D17CD"/>
    <w:rsid w:val="002D237A"/>
    <w:rsid w:val="002D2FFD"/>
    <w:rsid w:val="002D3080"/>
    <w:rsid w:val="002D4135"/>
    <w:rsid w:val="002D4934"/>
    <w:rsid w:val="002D4ABA"/>
    <w:rsid w:val="002D5A46"/>
    <w:rsid w:val="002E12DC"/>
    <w:rsid w:val="002E2986"/>
    <w:rsid w:val="002E3C1B"/>
    <w:rsid w:val="002E4BA1"/>
    <w:rsid w:val="002E6110"/>
    <w:rsid w:val="002F12D4"/>
    <w:rsid w:val="002F192E"/>
    <w:rsid w:val="002F2024"/>
    <w:rsid w:val="002F52FD"/>
    <w:rsid w:val="002F576F"/>
    <w:rsid w:val="00300BF6"/>
    <w:rsid w:val="003017B5"/>
    <w:rsid w:val="00301ECF"/>
    <w:rsid w:val="00302D1C"/>
    <w:rsid w:val="00303311"/>
    <w:rsid w:val="00304086"/>
    <w:rsid w:val="0030420D"/>
    <w:rsid w:val="003044A2"/>
    <w:rsid w:val="003061E1"/>
    <w:rsid w:val="00307154"/>
    <w:rsid w:val="00307464"/>
    <w:rsid w:val="003138C4"/>
    <w:rsid w:val="0031397F"/>
    <w:rsid w:val="0031711A"/>
    <w:rsid w:val="003205D0"/>
    <w:rsid w:val="003218FF"/>
    <w:rsid w:val="00321BDD"/>
    <w:rsid w:val="00322D67"/>
    <w:rsid w:val="00322F09"/>
    <w:rsid w:val="003235E8"/>
    <w:rsid w:val="00325192"/>
    <w:rsid w:val="003255FA"/>
    <w:rsid w:val="00326277"/>
    <w:rsid w:val="00327F43"/>
    <w:rsid w:val="0033164F"/>
    <w:rsid w:val="00332F6E"/>
    <w:rsid w:val="00334DF1"/>
    <w:rsid w:val="003405A3"/>
    <w:rsid w:val="00341600"/>
    <w:rsid w:val="00341ADA"/>
    <w:rsid w:val="00342E73"/>
    <w:rsid w:val="00344662"/>
    <w:rsid w:val="00345B8C"/>
    <w:rsid w:val="00345DC4"/>
    <w:rsid w:val="003470C7"/>
    <w:rsid w:val="00347A88"/>
    <w:rsid w:val="00347CAA"/>
    <w:rsid w:val="00347E30"/>
    <w:rsid w:val="003501EC"/>
    <w:rsid w:val="003502ED"/>
    <w:rsid w:val="003523BA"/>
    <w:rsid w:val="00353AE1"/>
    <w:rsid w:val="00353B21"/>
    <w:rsid w:val="0035504E"/>
    <w:rsid w:val="00355416"/>
    <w:rsid w:val="00355638"/>
    <w:rsid w:val="003561A1"/>
    <w:rsid w:val="003575F1"/>
    <w:rsid w:val="0036005A"/>
    <w:rsid w:val="003611B1"/>
    <w:rsid w:val="00364F03"/>
    <w:rsid w:val="003651DC"/>
    <w:rsid w:val="00367562"/>
    <w:rsid w:val="00367D1D"/>
    <w:rsid w:val="00372A55"/>
    <w:rsid w:val="0037409F"/>
    <w:rsid w:val="003767EA"/>
    <w:rsid w:val="00376CB0"/>
    <w:rsid w:val="0037786C"/>
    <w:rsid w:val="00380C06"/>
    <w:rsid w:val="003818D0"/>
    <w:rsid w:val="0038378A"/>
    <w:rsid w:val="00383875"/>
    <w:rsid w:val="00384F93"/>
    <w:rsid w:val="00390CDA"/>
    <w:rsid w:val="00392238"/>
    <w:rsid w:val="00394013"/>
    <w:rsid w:val="00396813"/>
    <w:rsid w:val="003A0E4B"/>
    <w:rsid w:val="003A1D9E"/>
    <w:rsid w:val="003A3043"/>
    <w:rsid w:val="003A45F7"/>
    <w:rsid w:val="003A529D"/>
    <w:rsid w:val="003A7194"/>
    <w:rsid w:val="003B0F1C"/>
    <w:rsid w:val="003B29C0"/>
    <w:rsid w:val="003B2DDD"/>
    <w:rsid w:val="003B4BD9"/>
    <w:rsid w:val="003B643D"/>
    <w:rsid w:val="003B6E47"/>
    <w:rsid w:val="003B77E5"/>
    <w:rsid w:val="003C282F"/>
    <w:rsid w:val="003C33F6"/>
    <w:rsid w:val="003C46B8"/>
    <w:rsid w:val="003C4B60"/>
    <w:rsid w:val="003C5FED"/>
    <w:rsid w:val="003C67EE"/>
    <w:rsid w:val="003C69F2"/>
    <w:rsid w:val="003C6DE1"/>
    <w:rsid w:val="003D0ABC"/>
    <w:rsid w:val="003D41D4"/>
    <w:rsid w:val="003D4A95"/>
    <w:rsid w:val="003D55CD"/>
    <w:rsid w:val="003D5905"/>
    <w:rsid w:val="003D6313"/>
    <w:rsid w:val="003D69B2"/>
    <w:rsid w:val="003E1024"/>
    <w:rsid w:val="003E2446"/>
    <w:rsid w:val="003E2E38"/>
    <w:rsid w:val="003E4918"/>
    <w:rsid w:val="003E7CCF"/>
    <w:rsid w:val="003F2259"/>
    <w:rsid w:val="003F2557"/>
    <w:rsid w:val="003F41AE"/>
    <w:rsid w:val="003F5F92"/>
    <w:rsid w:val="003F6DE4"/>
    <w:rsid w:val="003F7DC5"/>
    <w:rsid w:val="004012A1"/>
    <w:rsid w:val="0040157C"/>
    <w:rsid w:val="0040197E"/>
    <w:rsid w:val="00402379"/>
    <w:rsid w:val="004023E9"/>
    <w:rsid w:val="0040306B"/>
    <w:rsid w:val="004062A7"/>
    <w:rsid w:val="00406EEE"/>
    <w:rsid w:val="00406F7A"/>
    <w:rsid w:val="00412775"/>
    <w:rsid w:val="00413883"/>
    <w:rsid w:val="0041523E"/>
    <w:rsid w:val="00415CF8"/>
    <w:rsid w:val="00417A63"/>
    <w:rsid w:val="00421001"/>
    <w:rsid w:val="00421148"/>
    <w:rsid w:val="00422476"/>
    <w:rsid w:val="004260F5"/>
    <w:rsid w:val="00430D05"/>
    <w:rsid w:val="004317AB"/>
    <w:rsid w:val="00433FB2"/>
    <w:rsid w:val="004340C9"/>
    <w:rsid w:val="00434B9A"/>
    <w:rsid w:val="0043571C"/>
    <w:rsid w:val="00435E24"/>
    <w:rsid w:val="0043660E"/>
    <w:rsid w:val="00436777"/>
    <w:rsid w:val="00437413"/>
    <w:rsid w:val="00437B64"/>
    <w:rsid w:val="00440E25"/>
    <w:rsid w:val="0044165F"/>
    <w:rsid w:val="00441E65"/>
    <w:rsid w:val="0044397C"/>
    <w:rsid w:val="004455B2"/>
    <w:rsid w:val="004458CB"/>
    <w:rsid w:val="00446FC4"/>
    <w:rsid w:val="00447175"/>
    <w:rsid w:val="004527B6"/>
    <w:rsid w:val="00453AB1"/>
    <w:rsid w:val="00454560"/>
    <w:rsid w:val="00455AAF"/>
    <w:rsid w:val="0045655F"/>
    <w:rsid w:val="0046008B"/>
    <w:rsid w:val="004625D1"/>
    <w:rsid w:val="00463FFB"/>
    <w:rsid w:val="004642D6"/>
    <w:rsid w:val="0046645C"/>
    <w:rsid w:val="0046677E"/>
    <w:rsid w:val="004667D2"/>
    <w:rsid w:val="004671EC"/>
    <w:rsid w:val="004672D1"/>
    <w:rsid w:val="00470679"/>
    <w:rsid w:val="00471711"/>
    <w:rsid w:val="0047257A"/>
    <w:rsid w:val="004756F5"/>
    <w:rsid w:val="00475B4D"/>
    <w:rsid w:val="0047735C"/>
    <w:rsid w:val="00477B06"/>
    <w:rsid w:val="00477D4A"/>
    <w:rsid w:val="00480AD5"/>
    <w:rsid w:val="00480EE1"/>
    <w:rsid w:val="00481C46"/>
    <w:rsid w:val="00481CA3"/>
    <w:rsid w:val="00483399"/>
    <w:rsid w:val="00483A55"/>
    <w:rsid w:val="00483BBA"/>
    <w:rsid w:val="00484005"/>
    <w:rsid w:val="004840CB"/>
    <w:rsid w:val="00484FDF"/>
    <w:rsid w:val="00487DA2"/>
    <w:rsid w:val="004907EF"/>
    <w:rsid w:val="00494FC4"/>
    <w:rsid w:val="0049554E"/>
    <w:rsid w:val="00495A0B"/>
    <w:rsid w:val="00496379"/>
    <w:rsid w:val="004964EE"/>
    <w:rsid w:val="004968AB"/>
    <w:rsid w:val="004974EB"/>
    <w:rsid w:val="004A065A"/>
    <w:rsid w:val="004A08FE"/>
    <w:rsid w:val="004A24EC"/>
    <w:rsid w:val="004A559B"/>
    <w:rsid w:val="004A69EC"/>
    <w:rsid w:val="004A7C39"/>
    <w:rsid w:val="004B14F0"/>
    <w:rsid w:val="004B1DEF"/>
    <w:rsid w:val="004B1FB6"/>
    <w:rsid w:val="004B29B1"/>
    <w:rsid w:val="004B4764"/>
    <w:rsid w:val="004B4874"/>
    <w:rsid w:val="004B4A47"/>
    <w:rsid w:val="004B4FE2"/>
    <w:rsid w:val="004B5A4D"/>
    <w:rsid w:val="004B64EB"/>
    <w:rsid w:val="004B6856"/>
    <w:rsid w:val="004B79EB"/>
    <w:rsid w:val="004C043A"/>
    <w:rsid w:val="004C10A2"/>
    <w:rsid w:val="004C18BC"/>
    <w:rsid w:val="004C1B97"/>
    <w:rsid w:val="004C1DAF"/>
    <w:rsid w:val="004C3584"/>
    <w:rsid w:val="004C57FE"/>
    <w:rsid w:val="004C5AFB"/>
    <w:rsid w:val="004C654D"/>
    <w:rsid w:val="004C6A89"/>
    <w:rsid w:val="004D12E5"/>
    <w:rsid w:val="004D1361"/>
    <w:rsid w:val="004D16FC"/>
    <w:rsid w:val="004D19C9"/>
    <w:rsid w:val="004D2B86"/>
    <w:rsid w:val="004D328A"/>
    <w:rsid w:val="004D35C6"/>
    <w:rsid w:val="004E02D8"/>
    <w:rsid w:val="004E0A3F"/>
    <w:rsid w:val="004E1BDB"/>
    <w:rsid w:val="004E1D4F"/>
    <w:rsid w:val="004E2735"/>
    <w:rsid w:val="004E3C16"/>
    <w:rsid w:val="004E3E78"/>
    <w:rsid w:val="004E3FED"/>
    <w:rsid w:val="004F37C4"/>
    <w:rsid w:val="004F43A7"/>
    <w:rsid w:val="004F46D3"/>
    <w:rsid w:val="004F6082"/>
    <w:rsid w:val="004F68FF"/>
    <w:rsid w:val="004F79A0"/>
    <w:rsid w:val="00500E77"/>
    <w:rsid w:val="005026D4"/>
    <w:rsid w:val="005029AE"/>
    <w:rsid w:val="00504CE8"/>
    <w:rsid w:val="005061BF"/>
    <w:rsid w:val="0051091B"/>
    <w:rsid w:val="005125B8"/>
    <w:rsid w:val="00512D4B"/>
    <w:rsid w:val="005150C2"/>
    <w:rsid w:val="00516EE4"/>
    <w:rsid w:val="00521510"/>
    <w:rsid w:val="0052237D"/>
    <w:rsid w:val="00522EDD"/>
    <w:rsid w:val="00525FBA"/>
    <w:rsid w:val="00531D29"/>
    <w:rsid w:val="005328EE"/>
    <w:rsid w:val="00532A37"/>
    <w:rsid w:val="00533646"/>
    <w:rsid w:val="00534C3F"/>
    <w:rsid w:val="00534F27"/>
    <w:rsid w:val="00535EA9"/>
    <w:rsid w:val="00536FDD"/>
    <w:rsid w:val="00537F11"/>
    <w:rsid w:val="00540C68"/>
    <w:rsid w:val="00540E99"/>
    <w:rsid w:val="0054190D"/>
    <w:rsid w:val="00541DE9"/>
    <w:rsid w:val="00546D2F"/>
    <w:rsid w:val="0054741E"/>
    <w:rsid w:val="005508B8"/>
    <w:rsid w:val="005515AE"/>
    <w:rsid w:val="005516C9"/>
    <w:rsid w:val="0055175B"/>
    <w:rsid w:val="0055201C"/>
    <w:rsid w:val="005530F2"/>
    <w:rsid w:val="005548F7"/>
    <w:rsid w:val="00554B6A"/>
    <w:rsid w:val="0055503D"/>
    <w:rsid w:val="005555B4"/>
    <w:rsid w:val="00555D88"/>
    <w:rsid w:val="00557FCB"/>
    <w:rsid w:val="00561DBC"/>
    <w:rsid w:val="00562A79"/>
    <w:rsid w:val="00563A9A"/>
    <w:rsid w:val="005648B8"/>
    <w:rsid w:val="00564AC3"/>
    <w:rsid w:val="005650E6"/>
    <w:rsid w:val="005669B4"/>
    <w:rsid w:val="005671B4"/>
    <w:rsid w:val="005702F2"/>
    <w:rsid w:val="005706B9"/>
    <w:rsid w:val="00571E1B"/>
    <w:rsid w:val="005735BC"/>
    <w:rsid w:val="0057485A"/>
    <w:rsid w:val="00575A10"/>
    <w:rsid w:val="00577229"/>
    <w:rsid w:val="005778A6"/>
    <w:rsid w:val="0058019B"/>
    <w:rsid w:val="005824D8"/>
    <w:rsid w:val="00583B74"/>
    <w:rsid w:val="00584801"/>
    <w:rsid w:val="00585C2E"/>
    <w:rsid w:val="00585E76"/>
    <w:rsid w:val="00586B53"/>
    <w:rsid w:val="00590FD9"/>
    <w:rsid w:val="00591CD6"/>
    <w:rsid w:val="005943B2"/>
    <w:rsid w:val="00595646"/>
    <w:rsid w:val="00596856"/>
    <w:rsid w:val="00597AD0"/>
    <w:rsid w:val="005A2AD5"/>
    <w:rsid w:val="005A342D"/>
    <w:rsid w:val="005A5EF5"/>
    <w:rsid w:val="005B2BEB"/>
    <w:rsid w:val="005B4E18"/>
    <w:rsid w:val="005B615F"/>
    <w:rsid w:val="005B7259"/>
    <w:rsid w:val="005B7E05"/>
    <w:rsid w:val="005C07A7"/>
    <w:rsid w:val="005C25F6"/>
    <w:rsid w:val="005C2BFC"/>
    <w:rsid w:val="005C5274"/>
    <w:rsid w:val="005D0A88"/>
    <w:rsid w:val="005D1087"/>
    <w:rsid w:val="005D1963"/>
    <w:rsid w:val="005D1985"/>
    <w:rsid w:val="005D1999"/>
    <w:rsid w:val="005D1EC2"/>
    <w:rsid w:val="005D2767"/>
    <w:rsid w:val="005D2CD2"/>
    <w:rsid w:val="005D3FB8"/>
    <w:rsid w:val="005D4968"/>
    <w:rsid w:val="005D5774"/>
    <w:rsid w:val="005D5C20"/>
    <w:rsid w:val="005E090E"/>
    <w:rsid w:val="005E185E"/>
    <w:rsid w:val="005E293D"/>
    <w:rsid w:val="005E2E9C"/>
    <w:rsid w:val="005E4587"/>
    <w:rsid w:val="005E475A"/>
    <w:rsid w:val="005E6CD4"/>
    <w:rsid w:val="005F2F06"/>
    <w:rsid w:val="005F3F26"/>
    <w:rsid w:val="005F5AF2"/>
    <w:rsid w:val="005F6BEC"/>
    <w:rsid w:val="005F7456"/>
    <w:rsid w:val="00602D02"/>
    <w:rsid w:val="006031DA"/>
    <w:rsid w:val="006035F2"/>
    <w:rsid w:val="00605208"/>
    <w:rsid w:val="006118B0"/>
    <w:rsid w:val="00612205"/>
    <w:rsid w:val="00612A31"/>
    <w:rsid w:val="00613079"/>
    <w:rsid w:val="0061508C"/>
    <w:rsid w:val="00615555"/>
    <w:rsid w:val="006157BD"/>
    <w:rsid w:val="00615BFE"/>
    <w:rsid w:val="00617062"/>
    <w:rsid w:val="006172CA"/>
    <w:rsid w:val="00617688"/>
    <w:rsid w:val="00621184"/>
    <w:rsid w:val="00624437"/>
    <w:rsid w:val="00625990"/>
    <w:rsid w:val="00627659"/>
    <w:rsid w:val="00627716"/>
    <w:rsid w:val="006277F3"/>
    <w:rsid w:val="006309E3"/>
    <w:rsid w:val="00631195"/>
    <w:rsid w:val="0063331F"/>
    <w:rsid w:val="00633887"/>
    <w:rsid w:val="0063620E"/>
    <w:rsid w:val="0063666F"/>
    <w:rsid w:val="00637AF9"/>
    <w:rsid w:val="00641049"/>
    <w:rsid w:val="0064129F"/>
    <w:rsid w:val="0064189C"/>
    <w:rsid w:val="00642C8D"/>
    <w:rsid w:val="00643D81"/>
    <w:rsid w:val="00647757"/>
    <w:rsid w:val="00647923"/>
    <w:rsid w:val="00650C7F"/>
    <w:rsid w:val="00650D6A"/>
    <w:rsid w:val="0065227C"/>
    <w:rsid w:val="0065510C"/>
    <w:rsid w:val="006567D0"/>
    <w:rsid w:val="0065792B"/>
    <w:rsid w:val="00657DE1"/>
    <w:rsid w:val="0066243B"/>
    <w:rsid w:val="00666598"/>
    <w:rsid w:val="006665FA"/>
    <w:rsid w:val="00666E40"/>
    <w:rsid w:val="006711C7"/>
    <w:rsid w:val="00672032"/>
    <w:rsid w:val="00673654"/>
    <w:rsid w:val="00676667"/>
    <w:rsid w:val="006807A5"/>
    <w:rsid w:val="00681C44"/>
    <w:rsid w:val="006828A9"/>
    <w:rsid w:val="0068460D"/>
    <w:rsid w:val="00686961"/>
    <w:rsid w:val="0068757A"/>
    <w:rsid w:val="00687CFB"/>
    <w:rsid w:val="00691853"/>
    <w:rsid w:val="00691ED6"/>
    <w:rsid w:val="00696266"/>
    <w:rsid w:val="00696609"/>
    <w:rsid w:val="00697099"/>
    <w:rsid w:val="00697D1A"/>
    <w:rsid w:val="006A00EF"/>
    <w:rsid w:val="006A107D"/>
    <w:rsid w:val="006A10B7"/>
    <w:rsid w:val="006A1D31"/>
    <w:rsid w:val="006A212D"/>
    <w:rsid w:val="006A5639"/>
    <w:rsid w:val="006A62EC"/>
    <w:rsid w:val="006A748D"/>
    <w:rsid w:val="006A7C2E"/>
    <w:rsid w:val="006B0C79"/>
    <w:rsid w:val="006B1799"/>
    <w:rsid w:val="006B1CEB"/>
    <w:rsid w:val="006B29E8"/>
    <w:rsid w:val="006B7451"/>
    <w:rsid w:val="006C0284"/>
    <w:rsid w:val="006C098F"/>
    <w:rsid w:val="006C27E1"/>
    <w:rsid w:val="006C2EAE"/>
    <w:rsid w:val="006C36DE"/>
    <w:rsid w:val="006C5C95"/>
    <w:rsid w:val="006C6E52"/>
    <w:rsid w:val="006C7977"/>
    <w:rsid w:val="006D02AD"/>
    <w:rsid w:val="006D05B7"/>
    <w:rsid w:val="006D0BC9"/>
    <w:rsid w:val="006D0BE0"/>
    <w:rsid w:val="006D1207"/>
    <w:rsid w:val="006D3559"/>
    <w:rsid w:val="006D4934"/>
    <w:rsid w:val="006D4A01"/>
    <w:rsid w:val="006D4F4D"/>
    <w:rsid w:val="006D7896"/>
    <w:rsid w:val="006E03D3"/>
    <w:rsid w:val="006E0DEB"/>
    <w:rsid w:val="006E1B30"/>
    <w:rsid w:val="006E3D3F"/>
    <w:rsid w:val="006E46F5"/>
    <w:rsid w:val="006F41A4"/>
    <w:rsid w:val="006F43A7"/>
    <w:rsid w:val="006F4B53"/>
    <w:rsid w:val="006F52D5"/>
    <w:rsid w:val="0070066C"/>
    <w:rsid w:val="007020D8"/>
    <w:rsid w:val="00702A28"/>
    <w:rsid w:val="0070458D"/>
    <w:rsid w:val="00704EE2"/>
    <w:rsid w:val="00711132"/>
    <w:rsid w:val="00714F49"/>
    <w:rsid w:val="00715874"/>
    <w:rsid w:val="00715BD3"/>
    <w:rsid w:val="00715E62"/>
    <w:rsid w:val="00717939"/>
    <w:rsid w:val="00717A06"/>
    <w:rsid w:val="00721003"/>
    <w:rsid w:val="0072124F"/>
    <w:rsid w:val="00724969"/>
    <w:rsid w:val="007258F2"/>
    <w:rsid w:val="00726043"/>
    <w:rsid w:val="00726E62"/>
    <w:rsid w:val="00727A8D"/>
    <w:rsid w:val="00727D22"/>
    <w:rsid w:val="00731AF6"/>
    <w:rsid w:val="00732E1D"/>
    <w:rsid w:val="00733155"/>
    <w:rsid w:val="00733436"/>
    <w:rsid w:val="00736472"/>
    <w:rsid w:val="00736879"/>
    <w:rsid w:val="00736FAD"/>
    <w:rsid w:val="00737340"/>
    <w:rsid w:val="00737513"/>
    <w:rsid w:val="00737D84"/>
    <w:rsid w:val="007430B9"/>
    <w:rsid w:val="00743F7E"/>
    <w:rsid w:val="0074420E"/>
    <w:rsid w:val="00744264"/>
    <w:rsid w:val="00744B32"/>
    <w:rsid w:val="00744B41"/>
    <w:rsid w:val="00745EFE"/>
    <w:rsid w:val="007473F3"/>
    <w:rsid w:val="00750A50"/>
    <w:rsid w:val="00750BBB"/>
    <w:rsid w:val="00750CE5"/>
    <w:rsid w:val="007518D9"/>
    <w:rsid w:val="00751C65"/>
    <w:rsid w:val="00751CC2"/>
    <w:rsid w:val="00753789"/>
    <w:rsid w:val="007537B8"/>
    <w:rsid w:val="007561C0"/>
    <w:rsid w:val="007575BA"/>
    <w:rsid w:val="0076012A"/>
    <w:rsid w:val="00762D24"/>
    <w:rsid w:val="007633DF"/>
    <w:rsid w:val="00764AFE"/>
    <w:rsid w:val="00765673"/>
    <w:rsid w:val="00765D9D"/>
    <w:rsid w:val="0076606F"/>
    <w:rsid w:val="007676A2"/>
    <w:rsid w:val="00767AF7"/>
    <w:rsid w:val="00767C52"/>
    <w:rsid w:val="00767CD5"/>
    <w:rsid w:val="00767DE1"/>
    <w:rsid w:val="00770EFB"/>
    <w:rsid w:val="00772110"/>
    <w:rsid w:val="0077271D"/>
    <w:rsid w:val="00772765"/>
    <w:rsid w:val="00772A10"/>
    <w:rsid w:val="00772E9B"/>
    <w:rsid w:val="00774292"/>
    <w:rsid w:val="007749A2"/>
    <w:rsid w:val="00774A80"/>
    <w:rsid w:val="00775392"/>
    <w:rsid w:val="00775ED7"/>
    <w:rsid w:val="00776C24"/>
    <w:rsid w:val="00777800"/>
    <w:rsid w:val="007841C8"/>
    <w:rsid w:val="00785B87"/>
    <w:rsid w:val="0078661F"/>
    <w:rsid w:val="00790263"/>
    <w:rsid w:val="00792315"/>
    <w:rsid w:val="00792C78"/>
    <w:rsid w:val="007947F2"/>
    <w:rsid w:val="0079530C"/>
    <w:rsid w:val="007970BD"/>
    <w:rsid w:val="007A1F6A"/>
    <w:rsid w:val="007A24E9"/>
    <w:rsid w:val="007A4771"/>
    <w:rsid w:val="007A584F"/>
    <w:rsid w:val="007A7522"/>
    <w:rsid w:val="007A76EC"/>
    <w:rsid w:val="007B18D4"/>
    <w:rsid w:val="007B1A23"/>
    <w:rsid w:val="007B1F40"/>
    <w:rsid w:val="007B24F9"/>
    <w:rsid w:val="007B493C"/>
    <w:rsid w:val="007B4DE8"/>
    <w:rsid w:val="007B5BC6"/>
    <w:rsid w:val="007B5F4E"/>
    <w:rsid w:val="007B782D"/>
    <w:rsid w:val="007B78F9"/>
    <w:rsid w:val="007B7FF5"/>
    <w:rsid w:val="007C0001"/>
    <w:rsid w:val="007C0E99"/>
    <w:rsid w:val="007C2682"/>
    <w:rsid w:val="007C2F53"/>
    <w:rsid w:val="007C458B"/>
    <w:rsid w:val="007C652B"/>
    <w:rsid w:val="007C706C"/>
    <w:rsid w:val="007C7F8F"/>
    <w:rsid w:val="007D0718"/>
    <w:rsid w:val="007D08DA"/>
    <w:rsid w:val="007D27B8"/>
    <w:rsid w:val="007D2D75"/>
    <w:rsid w:val="007D371F"/>
    <w:rsid w:val="007D649E"/>
    <w:rsid w:val="007E1438"/>
    <w:rsid w:val="007E1654"/>
    <w:rsid w:val="007E1FB0"/>
    <w:rsid w:val="007E36D1"/>
    <w:rsid w:val="007E3B09"/>
    <w:rsid w:val="007E3E7D"/>
    <w:rsid w:val="007E6A47"/>
    <w:rsid w:val="007E6AB9"/>
    <w:rsid w:val="007E7FF7"/>
    <w:rsid w:val="007F05BD"/>
    <w:rsid w:val="007F1F4C"/>
    <w:rsid w:val="007F1F75"/>
    <w:rsid w:val="007F25D4"/>
    <w:rsid w:val="007F4DD9"/>
    <w:rsid w:val="00800730"/>
    <w:rsid w:val="0080146F"/>
    <w:rsid w:val="0080152B"/>
    <w:rsid w:val="00804F70"/>
    <w:rsid w:val="008077F4"/>
    <w:rsid w:val="008107A9"/>
    <w:rsid w:val="00812242"/>
    <w:rsid w:val="0081476E"/>
    <w:rsid w:val="008200D5"/>
    <w:rsid w:val="00820ABD"/>
    <w:rsid w:val="00822208"/>
    <w:rsid w:val="0082279C"/>
    <w:rsid w:val="008239E8"/>
    <w:rsid w:val="00826867"/>
    <w:rsid w:val="00827E5C"/>
    <w:rsid w:val="00831C80"/>
    <w:rsid w:val="008327BB"/>
    <w:rsid w:val="00837BD6"/>
    <w:rsid w:val="00837F3A"/>
    <w:rsid w:val="00840058"/>
    <w:rsid w:val="00841448"/>
    <w:rsid w:val="008416C4"/>
    <w:rsid w:val="008418EB"/>
    <w:rsid w:val="00842B14"/>
    <w:rsid w:val="0084418D"/>
    <w:rsid w:val="008445EE"/>
    <w:rsid w:val="00846A16"/>
    <w:rsid w:val="00846A8E"/>
    <w:rsid w:val="008475D0"/>
    <w:rsid w:val="0085058A"/>
    <w:rsid w:val="008508C7"/>
    <w:rsid w:val="00851BDB"/>
    <w:rsid w:val="008528EF"/>
    <w:rsid w:val="00852E74"/>
    <w:rsid w:val="00854479"/>
    <w:rsid w:val="008555F1"/>
    <w:rsid w:val="0085670B"/>
    <w:rsid w:val="00856882"/>
    <w:rsid w:val="0085744F"/>
    <w:rsid w:val="00857673"/>
    <w:rsid w:val="00860082"/>
    <w:rsid w:val="00860971"/>
    <w:rsid w:val="00861BEF"/>
    <w:rsid w:val="008630F6"/>
    <w:rsid w:val="00864E83"/>
    <w:rsid w:val="00867C2D"/>
    <w:rsid w:val="008710E9"/>
    <w:rsid w:val="008715E3"/>
    <w:rsid w:val="00871BEC"/>
    <w:rsid w:val="008723D4"/>
    <w:rsid w:val="00872486"/>
    <w:rsid w:val="00872606"/>
    <w:rsid w:val="00872901"/>
    <w:rsid w:val="008730A8"/>
    <w:rsid w:val="00873E8E"/>
    <w:rsid w:val="008746D8"/>
    <w:rsid w:val="00876E01"/>
    <w:rsid w:val="008770CF"/>
    <w:rsid w:val="008778FE"/>
    <w:rsid w:val="00880584"/>
    <w:rsid w:val="00880D36"/>
    <w:rsid w:val="008835F6"/>
    <w:rsid w:val="008865DB"/>
    <w:rsid w:val="008867A8"/>
    <w:rsid w:val="008870DC"/>
    <w:rsid w:val="0088758B"/>
    <w:rsid w:val="00887DA5"/>
    <w:rsid w:val="008910CC"/>
    <w:rsid w:val="0089267B"/>
    <w:rsid w:val="008944A9"/>
    <w:rsid w:val="008944CD"/>
    <w:rsid w:val="00894D7E"/>
    <w:rsid w:val="00895257"/>
    <w:rsid w:val="0089664A"/>
    <w:rsid w:val="008A1AFE"/>
    <w:rsid w:val="008A2177"/>
    <w:rsid w:val="008A259B"/>
    <w:rsid w:val="008A2967"/>
    <w:rsid w:val="008A4074"/>
    <w:rsid w:val="008A44E4"/>
    <w:rsid w:val="008A537A"/>
    <w:rsid w:val="008A5C46"/>
    <w:rsid w:val="008A76B6"/>
    <w:rsid w:val="008B1447"/>
    <w:rsid w:val="008B164B"/>
    <w:rsid w:val="008B1776"/>
    <w:rsid w:val="008B7FAC"/>
    <w:rsid w:val="008C06E7"/>
    <w:rsid w:val="008C0F64"/>
    <w:rsid w:val="008C1B22"/>
    <w:rsid w:val="008C27A8"/>
    <w:rsid w:val="008C34F7"/>
    <w:rsid w:val="008C38F4"/>
    <w:rsid w:val="008C449A"/>
    <w:rsid w:val="008C5F86"/>
    <w:rsid w:val="008C68AC"/>
    <w:rsid w:val="008C6CC3"/>
    <w:rsid w:val="008D27BE"/>
    <w:rsid w:val="008D4913"/>
    <w:rsid w:val="008D5996"/>
    <w:rsid w:val="008D5F38"/>
    <w:rsid w:val="008D6D1C"/>
    <w:rsid w:val="008D797C"/>
    <w:rsid w:val="008D7F60"/>
    <w:rsid w:val="008E03A5"/>
    <w:rsid w:val="008E2972"/>
    <w:rsid w:val="008E2AB5"/>
    <w:rsid w:val="008E6453"/>
    <w:rsid w:val="008F018A"/>
    <w:rsid w:val="008F0454"/>
    <w:rsid w:val="008F1D14"/>
    <w:rsid w:val="008F6B7C"/>
    <w:rsid w:val="008F72D7"/>
    <w:rsid w:val="00900A31"/>
    <w:rsid w:val="0090151F"/>
    <w:rsid w:val="00902372"/>
    <w:rsid w:val="009039CD"/>
    <w:rsid w:val="00904390"/>
    <w:rsid w:val="00910FC2"/>
    <w:rsid w:val="009110E4"/>
    <w:rsid w:val="00911C5A"/>
    <w:rsid w:val="0091295D"/>
    <w:rsid w:val="0091566D"/>
    <w:rsid w:val="0092073E"/>
    <w:rsid w:val="00921D0A"/>
    <w:rsid w:val="009224A3"/>
    <w:rsid w:val="00922739"/>
    <w:rsid w:val="00930B96"/>
    <w:rsid w:val="00931327"/>
    <w:rsid w:val="009368FF"/>
    <w:rsid w:val="00937DF5"/>
    <w:rsid w:val="00937E49"/>
    <w:rsid w:val="0094079E"/>
    <w:rsid w:val="00940AB1"/>
    <w:rsid w:val="009413C9"/>
    <w:rsid w:val="00941E1D"/>
    <w:rsid w:val="00942B81"/>
    <w:rsid w:val="00946108"/>
    <w:rsid w:val="009464C8"/>
    <w:rsid w:val="00947174"/>
    <w:rsid w:val="009503BF"/>
    <w:rsid w:val="009504F1"/>
    <w:rsid w:val="00950B13"/>
    <w:rsid w:val="0095177D"/>
    <w:rsid w:val="00951B22"/>
    <w:rsid w:val="009527BD"/>
    <w:rsid w:val="00954D57"/>
    <w:rsid w:val="00955326"/>
    <w:rsid w:val="009561DF"/>
    <w:rsid w:val="00956604"/>
    <w:rsid w:val="009568D4"/>
    <w:rsid w:val="00957556"/>
    <w:rsid w:val="00957DCF"/>
    <w:rsid w:val="00957EF8"/>
    <w:rsid w:val="009600A1"/>
    <w:rsid w:val="00961EA9"/>
    <w:rsid w:val="00963AE5"/>
    <w:rsid w:val="00964D93"/>
    <w:rsid w:val="00966EE6"/>
    <w:rsid w:val="009672BB"/>
    <w:rsid w:val="00967555"/>
    <w:rsid w:val="00971408"/>
    <w:rsid w:val="00971934"/>
    <w:rsid w:val="00972F5F"/>
    <w:rsid w:val="0097571A"/>
    <w:rsid w:val="00975899"/>
    <w:rsid w:val="0097682F"/>
    <w:rsid w:val="009769B6"/>
    <w:rsid w:val="00977569"/>
    <w:rsid w:val="00977E00"/>
    <w:rsid w:val="009808D1"/>
    <w:rsid w:val="009814B7"/>
    <w:rsid w:val="0098167D"/>
    <w:rsid w:val="00981AB5"/>
    <w:rsid w:val="00982554"/>
    <w:rsid w:val="00983C8D"/>
    <w:rsid w:val="0098473B"/>
    <w:rsid w:val="00986832"/>
    <w:rsid w:val="00991E35"/>
    <w:rsid w:val="00993BD7"/>
    <w:rsid w:val="009949BD"/>
    <w:rsid w:val="009950D8"/>
    <w:rsid w:val="00995605"/>
    <w:rsid w:val="00995A0A"/>
    <w:rsid w:val="00996C48"/>
    <w:rsid w:val="009A1965"/>
    <w:rsid w:val="009A2F7B"/>
    <w:rsid w:val="009A37F5"/>
    <w:rsid w:val="009A515E"/>
    <w:rsid w:val="009A5FE3"/>
    <w:rsid w:val="009A69AF"/>
    <w:rsid w:val="009A7302"/>
    <w:rsid w:val="009A75A3"/>
    <w:rsid w:val="009B1406"/>
    <w:rsid w:val="009B1AFB"/>
    <w:rsid w:val="009B23A4"/>
    <w:rsid w:val="009B326B"/>
    <w:rsid w:val="009B514A"/>
    <w:rsid w:val="009B53F8"/>
    <w:rsid w:val="009B615A"/>
    <w:rsid w:val="009B616E"/>
    <w:rsid w:val="009B7272"/>
    <w:rsid w:val="009C019A"/>
    <w:rsid w:val="009C0A5E"/>
    <w:rsid w:val="009C1396"/>
    <w:rsid w:val="009C3B9D"/>
    <w:rsid w:val="009C45C0"/>
    <w:rsid w:val="009C5385"/>
    <w:rsid w:val="009C540B"/>
    <w:rsid w:val="009C58E7"/>
    <w:rsid w:val="009C6943"/>
    <w:rsid w:val="009C6C4F"/>
    <w:rsid w:val="009C6D6C"/>
    <w:rsid w:val="009C7852"/>
    <w:rsid w:val="009D0065"/>
    <w:rsid w:val="009D1E55"/>
    <w:rsid w:val="009D1F36"/>
    <w:rsid w:val="009D2649"/>
    <w:rsid w:val="009D40F4"/>
    <w:rsid w:val="009D6C0B"/>
    <w:rsid w:val="009E4F6D"/>
    <w:rsid w:val="009E5C7A"/>
    <w:rsid w:val="009E64CF"/>
    <w:rsid w:val="009F09C5"/>
    <w:rsid w:val="009F4655"/>
    <w:rsid w:val="009F6DC5"/>
    <w:rsid w:val="009F7AF0"/>
    <w:rsid w:val="00A0021B"/>
    <w:rsid w:val="00A005AE"/>
    <w:rsid w:val="00A008F4"/>
    <w:rsid w:val="00A00905"/>
    <w:rsid w:val="00A0255A"/>
    <w:rsid w:val="00A0308B"/>
    <w:rsid w:val="00A037DA"/>
    <w:rsid w:val="00A03E0A"/>
    <w:rsid w:val="00A04F3C"/>
    <w:rsid w:val="00A06776"/>
    <w:rsid w:val="00A068EB"/>
    <w:rsid w:val="00A10E00"/>
    <w:rsid w:val="00A110DE"/>
    <w:rsid w:val="00A13BAC"/>
    <w:rsid w:val="00A167B7"/>
    <w:rsid w:val="00A17B8D"/>
    <w:rsid w:val="00A17C2B"/>
    <w:rsid w:val="00A20866"/>
    <w:rsid w:val="00A2308F"/>
    <w:rsid w:val="00A23711"/>
    <w:rsid w:val="00A23BE5"/>
    <w:rsid w:val="00A25A0E"/>
    <w:rsid w:val="00A262B4"/>
    <w:rsid w:val="00A27750"/>
    <w:rsid w:val="00A31CCE"/>
    <w:rsid w:val="00A33ED6"/>
    <w:rsid w:val="00A34BC9"/>
    <w:rsid w:val="00A34F50"/>
    <w:rsid w:val="00A36C20"/>
    <w:rsid w:val="00A41548"/>
    <w:rsid w:val="00A4299A"/>
    <w:rsid w:val="00A430B3"/>
    <w:rsid w:val="00A43B20"/>
    <w:rsid w:val="00A43CEF"/>
    <w:rsid w:val="00A45914"/>
    <w:rsid w:val="00A4598A"/>
    <w:rsid w:val="00A514F1"/>
    <w:rsid w:val="00A52F3A"/>
    <w:rsid w:val="00A54BBB"/>
    <w:rsid w:val="00A57CB0"/>
    <w:rsid w:val="00A60571"/>
    <w:rsid w:val="00A60753"/>
    <w:rsid w:val="00A60D6E"/>
    <w:rsid w:val="00A61753"/>
    <w:rsid w:val="00A628D6"/>
    <w:rsid w:val="00A70634"/>
    <w:rsid w:val="00A7224B"/>
    <w:rsid w:val="00A726B0"/>
    <w:rsid w:val="00A74BB8"/>
    <w:rsid w:val="00A80B3D"/>
    <w:rsid w:val="00A8142D"/>
    <w:rsid w:val="00A81F1A"/>
    <w:rsid w:val="00A8257B"/>
    <w:rsid w:val="00A82926"/>
    <w:rsid w:val="00A83514"/>
    <w:rsid w:val="00A8401C"/>
    <w:rsid w:val="00A846C7"/>
    <w:rsid w:val="00A84F57"/>
    <w:rsid w:val="00A85860"/>
    <w:rsid w:val="00A86AD5"/>
    <w:rsid w:val="00A90219"/>
    <w:rsid w:val="00A9172F"/>
    <w:rsid w:val="00A955CF"/>
    <w:rsid w:val="00A96BB5"/>
    <w:rsid w:val="00A96D9E"/>
    <w:rsid w:val="00AA0A60"/>
    <w:rsid w:val="00AA35D1"/>
    <w:rsid w:val="00AA45FD"/>
    <w:rsid w:val="00AA4EB6"/>
    <w:rsid w:val="00AA639F"/>
    <w:rsid w:val="00AA6BAF"/>
    <w:rsid w:val="00AB274B"/>
    <w:rsid w:val="00AB36CC"/>
    <w:rsid w:val="00AB49C4"/>
    <w:rsid w:val="00AB768D"/>
    <w:rsid w:val="00AC2660"/>
    <w:rsid w:val="00AC27AF"/>
    <w:rsid w:val="00AC36C5"/>
    <w:rsid w:val="00AC3859"/>
    <w:rsid w:val="00AC4280"/>
    <w:rsid w:val="00AC61BF"/>
    <w:rsid w:val="00AD102C"/>
    <w:rsid w:val="00AD235E"/>
    <w:rsid w:val="00AD2713"/>
    <w:rsid w:val="00AD3ABD"/>
    <w:rsid w:val="00AD4421"/>
    <w:rsid w:val="00AE21EF"/>
    <w:rsid w:val="00AE2512"/>
    <w:rsid w:val="00AE2F3D"/>
    <w:rsid w:val="00AE4292"/>
    <w:rsid w:val="00AE5173"/>
    <w:rsid w:val="00AE5B40"/>
    <w:rsid w:val="00AF06AF"/>
    <w:rsid w:val="00AF0EDC"/>
    <w:rsid w:val="00AF5268"/>
    <w:rsid w:val="00AF7A13"/>
    <w:rsid w:val="00AF7C2C"/>
    <w:rsid w:val="00B00514"/>
    <w:rsid w:val="00B0058F"/>
    <w:rsid w:val="00B014C8"/>
    <w:rsid w:val="00B02C5D"/>
    <w:rsid w:val="00B07331"/>
    <w:rsid w:val="00B127A5"/>
    <w:rsid w:val="00B12E19"/>
    <w:rsid w:val="00B12FBB"/>
    <w:rsid w:val="00B13E82"/>
    <w:rsid w:val="00B1468B"/>
    <w:rsid w:val="00B153C0"/>
    <w:rsid w:val="00B17303"/>
    <w:rsid w:val="00B22036"/>
    <w:rsid w:val="00B23E61"/>
    <w:rsid w:val="00B24383"/>
    <w:rsid w:val="00B253E0"/>
    <w:rsid w:val="00B26DAF"/>
    <w:rsid w:val="00B26F7C"/>
    <w:rsid w:val="00B30413"/>
    <w:rsid w:val="00B30C8E"/>
    <w:rsid w:val="00B32156"/>
    <w:rsid w:val="00B353B1"/>
    <w:rsid w:val="00B35A6F"/>
    <w:rsid w:val="00B37B7F"/>
    <w:rsid w:val="00B410DA"/>
    <w:rsid w:val="00B437ED"/>
    <w:rsid w:val="00B44567"/>
    <w:rsid w:val="00B45189"/>
    <w:rsid w:val="00B45F8D"/>
    <w:rsid w:val="00B462A1"/>
    <w:rsid w:val="00B47DE4"/>
    <w:rsid w:val="00B501FB"/>
    <w:rsid w:val="00B507F9"/>
    <w:rsid w:val="00B5427A"/>
    <w:rsid w:val="00B5458C"/>
    <w:rsid w:val="00B54D17"/>
    <w:rsid w:val="00B555EA"/>
    <w:rsid w:val="00B55C92"/>
    <w:rsid w:val="00B56979"/>
    <w:rsid w:val="00B64477"/>
    <w:rsid w:val="00B66045"/>
    <w:rsid w:val="00B71FBA"/>
    <w:rsid w:val="00B73341"/>
    <w:rsid w:val="00B7414D"/>
    <w:rsid w:val="00B742F5"/>
    <w:rsid w:val="00B7458A"/>
    <w:rsid w:val="00B750C8"/>
    <w:rsid w:val="00B770C0"/>
    <w:rsid w:val="00B77329"/>
    <w:rsid w:val="00B806C7"/>
    <w:rsid w:val="00B83483"/>
    <w:rsid w:val="00B83D10"/>
    <w:rsid w:val="00B8489D"/>
    <w:rsid w:val="00B85E00"/>
    <w:rsid w:val="00B93914"/>
    <w:rsid w:val="00B95FCA"/>
    <w:rsid w:val="00B97C74"/>
    <w:rsid w:val="00BA0CC2"/>
    <w:rsid w:val="00BA2658"/>
    <w:rsid w:val="00BA2B9E"/>
    <w:rsid w:val="00BA3444"/>
    <w:rsid w:val="00BA3A10"/>
    <w:rsid w:val="00BA690B"/>
    <w:rsid w:val="00BA75C1"/>
    <w:rsid w:val="00BB0021"/>
    <w:rsid w:val="00BB2B2A"/>
    <w:rsid w:val="00BB32B9"/>
    <w:rsid w:val="00BB39BF"/>
    <w:rsid w:val="00BB3A43"/>
    <w:rsid w:val="00BB4AB7"/>
    <w:rsid w:val="00BB6C44"/>
    <w:rsid w:val="00BB6EC8"/>
    <w:rsid w:val="00BB7956"/>
    <w:rsid w:val="00BC0322"/>
    <w:rsid w:val="00BC0FC7"/>
    <w:rsid w:val="00BC2BCD"/>
    <w:rsid w:val="00BC647B"/>
    <w:rsid w:val="00BC674B"/>
    <w:rsid w:val="00BC6ABC"/>
    <w:rsid w:val="00BC78BD"/>
    <w:rsid w:val="00BD21F5"/>
    <w:rsid w:val="00BD4466"/>
    <w:rsid w:val="00BD4575"/>
    <w:rsid w:val="00BD4CD5"/>
    <w:rsid w:val="00BE1062"/>
    <w:rsid w:val="00BE264F"/>
    <w:rsid w:val="00BE2ABB"/>
    <w:rsid w:val="00BE6461"/>
    <w:rsid w:val="00BE6CF2"/>
    <w:rsid w:val="00BE6D8A"/>
    <w:rsid w:val="00BE6F2C"/>
    <w:rsid w:val="00BE7041"/>
    <w:rsid w:val="00BE7338"/>
    <w:rsid w:val="00BE7AF5"/>
    <w:rsid w:val="00BF0270"/>
    <w:rsid w:val="00BF075F"/>
    <w:rsid w:val="00BF0C1A"/>
    <w:rsid w:val="00BF2976"/>
    <w:rsid w:val="00BF2FF1"/>
    <w:rsid w:val="00BF3004"/>
    <w:rsid w:val="00C01380"/>
    <w:rsid w:val="00C040E7"/>
    <w:rsid w:val="00C057BA"/>
    <w:rsid w:val="00C075DD"/>
    <w:rsid w:val="00C100B7"/>
    <w:rsid w:val="00C14948"/>
    <w:rsid w:val="00C15C4E"/>
    <w:rsid w:val="00C16397"/>
    <w:rsid w:val="00C20FE5"/>
    <w:rsid w:val="00C26E0B"/>
    <w:rsid w:val="00C30AB0"/>
    <w:rsid w:val="00C316AA"/>
    <w:rsid w:val="00C3189F"/>
    <w:rsid w:val="00C31A6F"/>
    <w:rsid w:val="00C3232F"/>
    <w:rsid w:val="00C32C35"/>
    <w:rsid w:val="00C32CFB"/>
    <w:rsid w:val="00C34710"/>
    <w:rsid w:val="00C34CA3"/>
    <w:rsid w:val="00C3524C"/>
    <w:rsid w:val="00C36389"/>
    <w:rsid w:val="00C37622"/>
    <w:rsid w:val="00C41FD0"/>
    <w:rsid w:val="00C43E14"/>
    <w:rsid w:val="00C44D6D"/>
    <w:rsid w:val="00C455C9"/>
    <w:rsid w:val="00C5131C"/>
    <w:rsid w:val="00C5304C"/>
    <w:rsid w:val="00C55438"/>
    <w:rsid w:val="00C56904"/>
    <w:rsid w:val="00C57567"/>
    <w:rsid w:val="00C57640"/>
    <w:rsid w:val="00C60717"/>
    <w:rsid w:val="00C624AD"/>
    <w:rsid w:val="00C63081"/>
    <w:rsid w:val="00C6334E"/>
    <w:rsid w:val="00C63436"/>
    <w:rsid w:val="00C63503"/>
    <w:rsid w:val="00C671B7"/>
    <w:rsid w:val="00C70A1B"/>
    <w:rsid w:val="00C710B0"/>
    <w:rsid w:val="00C73BBA"/>
    <w:rsid w:val="00C740F6"/>
    <w:rsid w:val="00C7422B"/>
    <w:rsid w:val="00C744D3"/>
    <w:rsid w:val="00C75086"/>
    <w:rsid w:val="00C81086"/>
    <w:rsid w:val="00C8271B"/>
    <w:rsid w:val="00C82882"/>
    <w:rsid w:val="00C862EE"/>
    <w:rsid w:val="00C86C11"/>
    <w:rsid w:val="00C86C90"/>
    <w:rsid w:val="00C8721A"/>
    <w:rsid w:val="00C908EA"/>
    <w:rsid w:val="00C90A8D"/>
    <w:rsid w:val="00C91212"/>
    <w:rsid w:val="00C93F75"/>
    <w:rsid w:val="00C95B66"/>
    <w:rsid w:val="00C9610E"/>
    <w:rsid w:val="00C9714D"/>
    <w:rsid w:val="00CA0169"/>
    <w:rsid w:val="00CA19BF"/>
    <w:rsid w:val="00CA1C39"/>
    <w:rsid w:val="00CA2006"/>
    <w:rsid w:val="00CA24F9"/>
    <w:rsid w:val="00CA2D06"/>
    <w:rsid w:val="00CA38DC"/>
    <w:rsid w:val="00CA600C"/>
    <w:rsid w:val="00CA60D8"/>
    <w:rsid w:val="00CA6126"/>
    <w:rsid w:val="00CA6B35"/>
    <w:rsid w:val="00CA7F2D"/>
    <w:rsid w:val="00CB1B42"/>
    <w:rsid w:val="00CB2091"/>
    <w:rsid w:val="00CB278B"/>
    <w:rsid w:val="00CB370B"/>
    <w:rsid w:val="00CC16A6"/>
    <w:rsid w:val="00CC1ED1"/>
    <w:rsid w:val="00CC2A83"/>
    <w:rsid w:val="00CC2DD5"/>
    <w:rsid w:val="00CC2E47"/>
    <w:rsid w:val="00CC4BDD"/>
    <w:rsid w:val="00CC52C0"/>
    <w:rsid w:val="00CD13EC"/>
    <w:rsid w:val="00CD18A6"/>
    <w:rsid w:val="00CD2978"/>
    <w:rsid w:val="00CD4E56"/>
    <w:rsid w:val="00CD542F"/>
    <w:rsid w:val="00CD5A79"/>
    <w:rsid w:val="00CD5CD1"/>
    <w:rsid w:val="00CD62B5"/>
    <w:rsid w:val="00CD6912"/>
    <w:rsid w:val="00CE2C62"/>
    <w:rsid w:val="00CE2EAE"/>
    <w:rsid w:val="00CE45C7"/>
    <w:rsid w:val="00CE5388"/>
    <w:rsid w:val="00CE53D6"/>
    <w:rsid w:val="00CE5555"/>
    <w:rsid w:val="00CE6204"/>
    <w:rsid w:val="00CE6E62"/>
    <w:rsid w:val="00CE75CF"/>
    <w:rsid w:val="00CF1A69"/>
    <w:rsid w:val="00CF381D"/>
    <w:rsid w:val="00CF3F42"/>
    <w:rsid w:val="00CF4C6B"/>
    <w:rsid w:val="00D0096C"/>
    <w:rsid w:val="00D013C2"/>
    <w:rsid w:val="00D01593"/>
    <w:rsid w:val="00D01AD5"/>
    <w:rsid w:val="00D025CE"/>
    <w:rsid w:val="00D03C5A"/>
    <w:rsid w:val="00D0457B"/>
    <w:rsid w:val="00D04DEC"/>
    <w:rsid w:val="00D05327"/>
    <w:rsid w:val="00D058C6"/>
    <w:rsid w:val="00D06436"/>
    <w:rsid w:val="00D07A2E"/>
    <w:rsid w:val="00D10E36"/>
    <w:rsid w:val="00D10E78"/>
    <w:rsid w:val="00D12397"/>
    <w:rsid w:val="00D129A4"/>
    <w:rsid w:val="00D13BE5"/>
    <w:rsid w:val="00D17681"/>
    <w:rsid w:val="00D20648"/>
    <w:rsid w:val="00D20B84"/>
    <w:rsid w:val="00D213DF"/>
    <w:rsid w:val="00D2142C"/>
    <w:rsid w:val="00D21CE6"/>
    <w:rsid w:val="00D22FE0"/>
    <w:rsid w:val="00D23270"/>
    <w:rsid w:val="00D23963"/>
    <w:rsid w:val="00D23CF5"/>
    <w:rsid w:val="00D24792"/>
    <w:rsid w:val="00D24900"/>
    <w:rsid w:val="00D265AA"/>
    <w:rsid w:val="00D26870"/>
    <w:rsid w:val="00D270F3"/>
    <w:rsid w:val="00D331F6"/>
    <w:rsid w:val="00D339A0"/>
    <w:rsid w:val="00D3480A"/>
    <w:rsid w:val="00D4148C"/>
    <w:rsid w:val="00D43E4C"/>
    <w:rsid w:val="00D43FC9"/>
    <w:rsid w:val="00D4638F"/>
    <w:rsid w:val="00D47C95"/>
    <w:rsid w:val="00D505E2"/>
    <w:rsid w:val="00D509A1"/>
    <w:rsid w:val="00D52449"/>
    <w:rsid w:val="00D53FB2"/>
    <w:rsid w:val="00D555F6"/>
    <w:rsid w:val="00D56D04"/>
    <w:rsid w:val="00D57882"/>
    <w:rsid w:val="00D606AC"/>
    <w:rsid w:val="00D623EA"/>
    <w:rsid w:val="00D63C9D"/>
    <w:rsid w:val="00D67502"/>
    <w:rsid w:val="00D67597"/>
    <w:rsid w:val="00D72975"/>
    <w:rsid w:val="00D7298B"/>
    <w:rsid w:val="00D730D0"/>
    <w:rsid w:val="00D73289"/>
    <w:rsid w:val="00D7424C"/>
    <w:rsid w:val="00D74494"/>
    <w:rsid w:val="00D77684"/>
    <w:rsid w:val="00D80D48"/>
    <w:rsid w:val="00D82467"/>
    <w:rsid w:val="00D824C4"/>
    <w:rsid w:val="00D82AAC"/>
    <w:rsid w:val="00D83471"/>
    <w:rsid w:val="00D8521C"/>
    <w:rsid w:val="00D85FF1"/>
    <w:rsid w:val="00D8713F"/>
    <w:rsid w:val="00D87914"/>
    <w:rsid w:val="00D90221"/>
    <w:rsid w:val="00D90680"/>
    <w:rsid w:val="00D91034"/>
    <w:rsid w:val="00D9108E"/>
    <w:rsid w:val="00D913B9"/>
    <w:rsid w:val="00D91CE4"/>
    <w:rsid w:val="00D92F50"/>
    <w:rsid w:val="00D9344B"/>
    <w:rsid w:val="00D93E7E"/>
    <w:rsid w:val="00D93F06"/>
    <w:rsid w:val="00DA1ABC"/>
    <w:rsid w:val="00DA2058"/>
    <w:rsid w:val="00DA230C"/>
    <w:rsid w:val="00DA2321"/>
    <w:rsid w:val="00DA2641"/>
    <w:rsid w:val="00DA515C"/>
    <w:rsid w:val="00DA626A"/>
    <w:rsid w:val="00DA66A6"/>
    <w:rsid w:val="00DB2055"/>
    <w:rsid w:val="00DB20AD"/>
    <w:rsid w:val="00DB233F"/>
    <w:rsid w:val="00DB2364"/>
    <w:rsid w:val="00DB7076"/>
    <w:rsid w:val="00DC3435"/>
    <w:rsid w:val="00DC556B"/>
    <w:rsid w:val="00DC5E40"/>
    <w:rsid w:val="00DC7A73"/>
    <w:rsid w:val="00DD020A"/>
    <w:rsid w:val="00DD2B2C"/>
    <w:rsid w:val="00DD2E97"/>
    <w:rsid w:val="00DD2F7A"/>
    <w:rsid w:val="00DD4BC1"/>
    <w:rsid w:val="00DD620B"/>
    <w:rsid w:val="00DD6DF9"/>
    <w:rsid w:val="00DD7BBD"/>
    <w:rsid w:val="00DE02B2"/>
    <w:rsid w:val="00DE049C"/>
    <w:rsid w:val="00DE132D"/>
    <w:rsid w:val="00DE1D1E"/>
    <w:rsid w:val="00DE3794"/>
    <w:rsid w:val="00DE5195"/>
    <w:rsid w:val="00DE5664"/>
    <w:rsid w:val="00DE66FB"/>
    <w:rsid w:val="00DE6BBB"/>
    <w:rsid w:val="00DF2009"/>
    <w:rsid w:val="00DF3BE8"/>
    <w:rsid w:val="00DF4FE3"/>
    <w:rsid w:val="00DF5C19"/>
    <w:rsid w:val="00E0133A"/>
    <w:rsid w:val="00E02558"/>
    <w:rsid w:val="00E05384"/>
    <w:rsid w:val="00E05424"/>
    <w:rsid w:val="00E05FB2"/>
    <w:rsid w:val="00E077CA"/>
    <w:rsid w:val="00E07B57"/>
    <w:rsid w:val="00E115A7"/>
    <w:rsid w:val="00E115B8"/>
    <w:rsid w:val="00E13B3B"/>
    <w:rsid w:val="00E13CA6"/>
    <w:rsid w:val="00E142CE"/>
    <w:rsid w:val="00E1484E"/>
    <w:rsid w:val="00E168F9"/>
    <w:rsid w:val="00E16C62"/>
    <w:rsid w:val="00E16D6B"/>
    <w:rsid w:val="00E1795A"/>
    <w:rsid w:val="00E22378"/>
    <w:rsid w:val="00E223C7"/>
    <w:rsid w:val="00E2343D"/>
    <w:rsid w:val="00E24231"/>
    <w:rsid w:val="00E245D6"/>
    <w:rsid w:val="00E27F2B"/>
    <w:rsid w:val="00E30134"/>
    <w:rsid w:val="00E309EE"/>
    <w:rsid w:val="00E30B69"/>
    <w:rsid w:val="00E30C9F"/>
    <w:rsid w:val="00E31BDD"/>
    <w:rsid w:val="00E32FA5"/>
    <w:rsid w:val="00E3749D"/>
    <w:rsid w:val="00E40715"/>
    <w:rsid w:val="00E42B06"/>
    <w:rsid w:val="00E52BF6"/>
    <w:rsid w:val="00E5316F"/>
    <w:rsid w:val="00E549B9"/>
    <w:rsid w:val="00E5674D"/>
    <w:rsid w:val="00E5745F"/>
    <w:rsid w:val="00E57B49"/>
    <w:rsid w:val="00E604FC"/>
    <w:rsid w:val="00E61AF0"/>
    <w:rsid w:val="00E64350"/>
    <w:rsid w:val="00E6497E"/>
    <w:rsid w:val="00E66AC3"/>
    <w:rsid w:val="00E7043E"/>
    <w:rsid w:val="00E71184"/>
    <w:rsid w:val="00E717CA"/>
    <w:rsid w:val="00E73244"/>
    <w:rsid w:val="00E737E7"/>
    <w:rsid w:val="00E73FD3"/>
    <w:rsid w:val="00E74F96"/>
    <w:rsid w:val="00E76F95"/>
    <w:rsid w:val="00E77502"/>
    <w:rsid w:val="00E81311"/>
    <w:rsid w:val="00E81A08"/>
    <w:rsid w:val="00E825E6"/>
    <w:rsid w:val="00E83491"/>
    <w:rsid w:val="00E838AB"/>
    <w:rsid w:val="00E83A3A"/>
    <w:rsid w:val="00E8556E"/>
    <w:rsid w:val="00E855A4"/>
    <w:rsid w:val="00E86DA8"/>
    <w:rsid w:val="00E87738"/>
    <w:rsid w:val="00E915BE"/>
    <w:rsid w:val="00E93B34"/>
    <w:rsid w:val="00E95066"/>
    <w:rsid w:val="00E952B4"/>
    <w:rsid w:val="00E95E11"/>
    <w:rsid w:val="00EA0BB7"/>
    <w:rsid w:val="00EA36CD"/>
    <w:rsid w:val="00EA47ED"/>
    <w:rsid w:val="00EA4EF2"/>
    <w:rsid w:val="00EA4FAA"/>
    <w:rsid w:val="00EA6A87"/>
    <w:rsid w:val="00EA7C27"/>
    <w:rsid w:val="00EB01BD"/>
    <w:rsid w:val="00EB2D57"/>
    <w:rsid w:val="00EB5480"/>
    <w:rsid w:val="00EC037A"/>
    <w:rsid w:val="00EC322D"/>
    <w:rsid w:val="00EC33E3"/>
    <w:rsid w:val="00EC4A93"/>
    <w:rsid w:val="00EC5301"/>
    <w:rsid w:val="00EC7667"/>
    <w:rsid w:val="00ED0587"/>
    <w:rsid w:val="00ED22A5"/>
    <w:rsid w:val="00ED38E7"/>
    <w:rsid w:val="00ED461A"/>
    <w:rsid w:val="00ED57B9"/>
    <w:rsid w:val="00ED685B"/>
    <w:rsid w:val="00ED6C51"/>
    <w:rsid w:val="00EE14F0"/>
    <w:rsid w:val="00EE18B9"/>
    <w:rsid w:val="00EE2D2A"/>
    <w:rsid w:val="00EE3CCD"/>
    <w:rsid w:val="00EE621F"/>
    <w:rsid w:val="00EE664F"/>
    <w:rsid w:val="00EE7170"/>
    <w:rsid w:val="00EE7227"/>
    <w:rsid w:val="00EE77C7"/>
    <w:rsid w:val="00EF07C7"/>
    <w:rsid w:val="00EF18C5"/>
    <w:rsid w:val="00EF2B58"/>
    <w:rsid w:val="00EF3399"/>
    <w:rsid w:val="00EF5C78"/>
    <w:rsid w:val="00F0064F"/>
    <w:rsid w:val="00F01D4B"/>
    <w:rsid w:val="00F027C4"/>
    <w:rsid w:val="00F02CDA"/>
    <w:rsid w:val="00F03755"/>
    <w:rsid w:val="00F0519F"/>
    <w:rsid w:val="00F05871"/>
    <w:rsid w:val="00F07433"/>
    <w:rsid w:val="00F07859"/>
    <w:rsid w:val="00F107C4"/>
    <w:rsid w:val="00F10AF9"/>
    <w:rsid w:val="00F12EB5"/>
    <w:rsid w:val="00F13A6A"/>
    <w:rsid w:val="00F13FEB"/>
    <w:rsid w:val="00F1412B"/>
    <w:rsid w:val="00F14257"/>
    <w:rsid w:val="00F14482"/>
    <w:rsid w:val="00F15C98"/>
    <w:rsid w:val="00F15E83"/>
    <w:rsid w:val="00F22001"/>
    <w:rsid w:val="00F220CC"/>
    <w:rsid w:val="00F2529A"/>
    <w:rsid w:val="00F259B8"/>
    <w:rsid w:val="00F26156"/>
    <w:rsid w:val="00F30754"/>
    <w:rsid w:val="00F30F0B"/>
    <w:rsid w:val="00F3245A"/>
    <w:rsid w:val="00F32B00"/>
    <w:rsid w:val="00F32C6A"/>
    <w:rsid w:val="00F3303E"/>
    <w:rsid w:val="00F34592"/>
    <w:rsid w:val="00F35242"/>
    <w:rsid w:val="00F35818"/>
    <w:rsid w:val="00F36EA8"/>
    <w:rsid w:val="00F370D4"/>
    <w:rsid w:val="00F37C64"/>
    <w:rsid w:val="00F37D6E"/>
    <w:rsid w:val="00F406C2"/>
    <w:rsid w:val="00F40A4E"/>
    <w:rsid w:val="00F40FE1"/>
    <w:rsid w:val="00F4225D"/>
    <w:rsid w:val="00F4397F"/>
    <w:rsid w:val="00F4484B"/>
    <w:rsid w:val="00F44C2B"/>
    <w:rsid w:val="00F44DB9"/>
    <w:rsid w:val="00F4605F"/>
    <w:rsid w:val="00F46CA2"/>
    <w:rsid w:val="00F4790C"/>
    <w:rsid w:val="00F47BB7"/>
    <w:rsid w:val="00F47D2C"/>
    <w:rsid w:val="00F47D58"/>
    <w:rsid w:val="00F50396"/>
    <w:rsid w:val="00F507D0"/>
    <w:rsid w:val="00F525F7"/>
    <w:rsid w:val="00F548CA"/>
    <w:rsid w:val="00F549BF"/>
    <w:rsid w:val="00F55556"/>
    <w:rsid w:val="00F56B80"/>
    <w:rsid w:val="00F56BA6"/>
    <w:rsid w:val="00F6183C"/>
    <w:rsid w:val="00F61DEE"/>
    <w:rsid w:val="00F622AA"/>
    <w:rsid w:val="00F623CF"/>
    <w:rsid w:val="00F669EE"/>
    <w:rsid w:val="00F71AE1"/>
    <w:rsid w:val="00F72202"/>
    <w:rsid w:val="00F726EC"/>
    <w:rsid w:val="00F72AA3"/>
    <w:rsid w:val="00F730F8"/>
    <w:rsid w:val="00F731E7"/>
    <w:rsid w:val="00F73A39"/>
    <w:rsid w:val="00F74249"/>
    <w:rsid w:val="00F74F2D"/>
    <w:rsid w:val="00F75553"/>
    <w:rsid w:val="00F75D16"/>
    <w:rsid w:val="00F75F43"/>
    <w:rsid w:val="00F76A34"/>
    <w:rsid w:val="00F772AD"/>
    <w:rsid w:val="00F77683"/>
    <w:rsid w:val="00F81E2A"/>
    <w:rsid w:val="00F83251"/>
    <w:rsid w:val="00F9038D"/>
    <w:rsid w:val="00F9122B"/>
    <w:rsid w:val="00F91583"/>
    <w:rsid w:val="00F918E8"/>
    <w:rsid w:val="00F93151"/>
    <w:rsid w:val="00F9340F"/>
    <w:rsid w:val="00F93748"/>
    <w:rsid w:val="00F93A55"/>
    <w:rsid w:val="00F94BB9"/>
    <w:rsid w:val="00F95DD6"/>
    <w:rsid w:val="00F96075"/>
    <w:rsid w:val="00F967E5"/>
    <w:rsid w:val="00F96DD2"/>
    <w:rsid w:val="00F96F63"/>
    <w:rsid w:val="00FA239A"/>
    <w:rsid w:val="00FA5D78"/>
    <w:rsid w:val="00FB12BE"/>
    <w:rsid w:val="00FB1512"/>
    <w:rsid w:val="00FB489C"/>
    <w:rsid w:val="00FB4D46"/>
    <w:rsid w:val="00FC00C6"/>
    <w:rsid w:val="00FC40B7"/>
    <w:rsid w:val="00FC41D6"/>
    <w:rsid w:val="00FC4636"/>
    <w:rsid w:val="00FC4C03"/>
    <w:rsid w:val="00FC5A6E"/>
    <w:rsid w:val="00FC6FF9"/>
    <w:rsid w:val="00FD0235"/>
    <w:rsid w:val="00FD4A99"/>
    <w:rsid w:val="00FD526C"/>
    <w:rsid w:val="00FD5331"/>
    <w:rsid w:val="00FD65CD"/>
    <w:rsid w:val="00FE1209"/>
    <w:rsid w:val="00FE2820"/>
    <w:rsid w:val="00FE2EC9"/>
    <w:rsid w:val="00FE490C"/>
    <w:rsid w:val="00FE557D"/>
    <w:rsid w:val="00FF2950"/>
    <w:rsid w:val="00FF6867"/>
    <w:rsid w:val="00FF7488"/>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43D9D"/>
  <w15:docId w15:val="{78F04EC5-959E-4638-94CC-618C8CC98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076F19"/>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1036E8"/>
    <w:pPr>
      <w:tabs>
        <w:tab w:val="left" w:pos="1560"/>
        <w:tab w:val="right" w:leader="dot" w:pos="9111"/>
      </w:tabs>
      <w:spacing w:line="360" w:lineRule="auto"/>
    </w:pPr>
    <w:rPr>
      <w:b/>
      <w:bCs/>
      <w:noProof/>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link w:val="CaptionChar"/>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HTMLCode">
    <w:name w:val="HTML Code"/>
    <w:basedOn w:val="DefaultParagraphFont"/>
    <w:uiPriority w:val="99"/>
    <w:semiHidden/>
    <w:unhideWhenUsed/>
    <w:rsid w:val="000D556A"/>
    <w:rPr>
      <w:rFonts w:ascii="Courier New" w:eastAsia="Times New Roman" w:hAnsi="Courier New" w:cs="Courier New"/>
      <w:sz w:val="20"/>
      <w:szCs w:val="20"/>
    </w:rPr>
  </w:style>
  <w:style w:type="paragraph" w:customStyle="1" w:styleId="Hnh">
    <w:name w:val="Hình"/>
    <w:basedOn w:val="Caption"/>
    <w:link w:val="HnhChar"/>
    <w:uiPriority w:val="4"/>
    <w:qFormat/>
    <w:rsid w:val="00446FC4"/>
    <w:pPr>
      <w:spacing w:before="91"/>
      <w:ind w:left="540" w:right="550"/>
    </w:pPr>
    <w:rPr>
      <w:szCs w:val="28"/>
      <w:lang w:val="vi-VN"/>
    </w:rPr>
  </w:style>
  <w:style w:type="character" w:customStyle="1" w:styleId="CaptionChar">
    <w:name w:val="Caption Char"/>
    <w:aliases w:val="Caption Hình Char,Bảng biểu Char"/>
    <w:basedOn w:val="DefaultParagraphFont"/>
    <w:link w:val="Caption"/>
    <w:uiPriority w:val="3"/>
    <w:rsid w:val="00446FC4"/>
    <w:rPr>
      <w:bCs/>
      <w:sz w:val="26"/>
    </w:rPr>
  </w:style>
  <w:style w:type="character" w:customStyle="1" w:styleId="HnhChar">
    <w:name w:val="Hình Char"/>
    <w:basedOn w:val="CaptionChar"/>
    <w:link w:val="Hnh"/>
    <w:uiPriority w:val="4"/>
    <w:rsid w:val="00446FC4"/>
    <w:rPr>
      <w:bCs/>
      <w:sz w:val="26"/>
      <w:szCs w:val="28"/>
      <w:lang w:val="vi-VN"/>
    </w:rPr>
  </w:style>
  <w:style w:type="character" w:styleId="FollowedHyperlink">
    <w:name w:val="FollowedHyperlink"/>
    <w:basedOn w:val="DefaultParagraphFont"/>
    <w:uiPriority w:val="99"/>
    <w:semiHidden/>
    <w:unhideWhenUsed/>
    <w:rsid w:val="002733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595190">
      <w:bodyDiv w:val="1"/>
      <w:marLeft w:val="0"/>
      <w:marRight w:val="0"/>
      <w:marTop w:val="0"/>
      <w:marBottom w:val="0"/>
      <w:divBdr>
        <w:top w:val="none" w:sz="0" w:space="0" w:color="auto"/>
        <w:left w:val="none" w:sz="0" w:space="0" w:color="auto"/>
        <w:bottom w:val="none" w:sz="0" w:space="0" w:color="auto"/>
        <w:right w:val="none" w:sz="0" w:space="0" w:color="auto"/>
      </w:divBdr>
    </w:div>
    <w:div w:id="605857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2192296">
      <w:bodyDiv w:val="1"/>
      <w:marLeft w:val="0"/>
      <w:marRight w:val="0"/>
      <w:marTop w:val="0"/>
      <w:marBottom w:val="0"/>
      <w:divBdr>
        <w:top w:val="none" w:sz="0" w:space="0" w:color="auto"/>
        <w:left w:val="none" w:sz="0" w:space="0" w:color="auto"/>
        <w:bottom w:val="none" w:sz="0" w:space="0" w:color="auto"/>
        <w:right w:val="none" w:sz="0" w:space="0" w:color="auto"/>
      </w:divBdr>
    </w:div>
    <w:div w:id="12656040">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5915911">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19949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673345">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2608363">
      <w:bodyDiv w:val="1"/>
      <w:marLeft w:val="0"/>
      <w:marRight w:val="0"/>
      <w:marTop w:val="0"/>
      <w:marBottom w:val="0"/>
      <w:divBdr>
        <w:top w:val="none" w:sz="0" w:space="0" w:color="auto"/>
        <w:left w:val="none" w:sz="0" w:space="0" w:color="auto"/>
        <w:bottom w:val="none" w:sz="0" w:space="0" w:color="auto"/>
        <w:right w:val="none" w:sz="0" w:space="0" w:color="auto"/>
      </w:divBdr>
    </w:div>
    <w:div w:id="43406186">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270628">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492423">
      <w:bodyDiv w:val="1"/>
      <w:marLeft w:val="0"/>
      <w:marRight w:val="0"/>
      <w:marTop w:val="0"/>
      <w:marBottom w:val="0"/>
      <w:divBdr>
        <w:top w:val="none" w:sz="0" w:space="0" w:color="auto"/>
        <w:left w:val="none" w:sz="0" w:space="0" w:color="auto"/>
        <w:bottom w:val="none" w:sz="0" w:space="0" w:color="auto"/>
        <w:right w:val="none" w:sz="0" w:space="0" w:color="auto"/>
      </w:divBdr>
    </w:div>
    <w:div w:id="61687161">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6850559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8476385">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086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6751816">
      <w:bodyDiv w:val="1"/>
      <w:marLeft w:val="0"/>
      <w:marRight w:val="0"/>
      <w:marTop w:val="0"/>
      <w:marBottom w:val="0"/>
      <w:divBdr>
        <w:top w:val="none" w:sz="0" w:space="0" w:color="auto"/>
        <w:left w:val="none" w:sz="0" w:space="0" w:color="auto"/>
        <w:bottom w:val="none" w:sz="0" w:space="0" w:color="auto"/>
        <w:right w:val="none" w:sz="0" w:space="0" w:color="auto"/>
      </w:divBdr>
      <w:divsChild>
        <w:div w:id="669254886">
          <w:marLeft w:val="0"/>
          <w:marRight w:val="0"/>
          <w:marTop w:val="0"/>
          <w:marBottom w:val="0"/>
          <w:divBdr>
            <w:top w:val="none" w:sz="0" w:space="0" w:color="auto"/>
            <w:left w:val="none" w:sz="0" w:space="0" w:color="auto"/>
            <w:bottom w:val="none" w:sz="0" w:space="0" w:color="auto"/>
            <w:right w:val="none" w:sz="0" w:space="0" w:color="auto"/>
          </w:divBdr>
          <w:divsChild>
            <w:div w:id="212231613">
              <w:marLeft w:val="0"/>
              <w:marRight w:val="0"/>
              <w:marTop w:val="0"/>
              <w:marBottom w:val="0"/>
              <w:divBdr>
                <w:top w:val="none" w:sz="0" w:space="0" w:color="auto"/>
                <w:left w:val="none" w:sz="0" w:space="0" w:color="auto"/>
                <w:bottom w:val="none" w:sz="0" w:space="0" w:color="auto"/>
                <w:right w:val="none" w:sz="0" w:space="0" w:color="auto"/>
              </w:divBdr>
            </w:div>
            <w:div w:id="934749388">
              <w:marLeft w:val="0"/>
              <w:marRight w:val="0"/>
              <w:marTop w:val="0"/>
              <w:marBottom w:val="0"/>
              <w:divBdr>
                <w:top w:val="none" w:sz="0" w:space="0" w:color="auto"/>
                <w:left w:val="none" w:sz="0" w:space="0" w:color="auto"/>
                <w:bottom w:val="none" w:sz="0" w:space="0" w:color="auto"/>
                <w:right w:val="none" w:sz="0" w:space="0" w:color="auto"/>
              </w:divBdr>
              <w:divsChild>
                <w:div w:id="982469605">
                  <w:marLeft w:val="0"/>
                  <w:marRight w:val="0"/>
                  <w:marTop w:val="0"/>
                  <w:marBottom w:val="0"/>
                  <w:divBdr>
                    <w:top w:val="none" w:sz="0" w:space="0" w:color="auto"/>
                    <w:left w:val="none" w:sz="0" w:space="0" w:color="auto"/>
                    <w:bottom w:val="none" w:sz="0" w:space="0" w:color="auto"/>
                    <w:right w:val="none" w:sz="0" w:space="0" w:color="auto"/>
                  </w:divBdr>
                  <w:divsChild>
                    <w:div w:id="3892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14130">
              <w:marLeft w:val="0"/>
              <w:marRight w:val="0"/>
              <w:marTop w:val="0"/>
              <w:marBottom w:val="0"/>
              <w:divBdr>
                <w:top w:val="none" w:sz="0" w:space="0" w:color="auto"/>
                <w:left w:val="none" w:sz="0" w:space="0" w:color="auto"/>
                <w:bottom w:val="none" w:sz="0" w:space="0" w:color="auto"/>
                <w:right w:val="none" w:sz="0" w:space="0" w:color="auto"/>
              </w:divBdr>
            </w:div>
          </w:divsChild>
        </w:div>
        <w:div w:id="366487767">
          <w:marLeft w:val="0"/>
          <w:marRight w:val="0"/>
          <w:marTop w:val="0"/>
          <w:marBottom w:val="0"/>
          <w:divBdr>
            <w:top w:val="none" w:sz="0" w:space="0" w:color="auto"/>
            <w:left w:val="none" w:sz="0" w:space="0" w:color="auto"/>
            <w:bottom w:val="none" w:sz="0" w:space="0" w:color="auto"/>
            <w:right w:val="none" w:sz="0" w:space="0" w:color="auto"/>
          </w:divBdr>
          <w:divsChild>
            <w:div w:id="2099209545">
              <w:marLeft w:val="0"/>
              <w:marRight w:val="0"/>
              <w:marTop w:val="0"/>
              <w:marBottom w:val="0"/>
              <w:divBdr>
                <w:top w:val="none" w:sz="0" w:space="0" w:color="auto"/>
                <w:left w:val="none" w:sz="0" w:space="0" w:color="auto"/>
                <w:bottom w:val="none" w:sz="0" w:space="0" w:color="auto"/>
                <w:right w:val="none" w:sz="0" w:space="0" w:color="auto"/>
              </w:divBdr>
            </w:div>
            <w:div w:id="1028991163">
              <w:marLeft w:val="0"/>
              <w:marRight w:val="0"/>
              <w:marTop w:val="0"/>
              <w:marBottom w:val="0"/>
              <w:divBdr>
                <w:top w:val="none" w:sz="0" w:space="0" w:color="auto"/>
                <w:left w:val="none" w:sz="0" w:space="0" w:color="auto"/>
                <w:bottom w:val="none" w:sz="0" w:space="0" w:color="auto"/>
                <w:right w:val="none" w:sz="0" w:space="0" w:color="auto"/>
              </w:divBdr>
              <w:divsChild>
                <w:div w:id="1889491125">
                  <w:marLeft w:val="0"/>
                  <w:marRight w:val="0"/>
                  <w:marTop w:val="0"/>
                  <w:marBottom w:val="0"/>
                  <w:divBdr>
                    <w:top w:val="none" w:sz="0" w:space="0" w:color="auto"/>
                    <w:left w:val="none" w:sz="0" w:space="0" w:color="auto"/>
                    <w:bottom w:val="none" w:sz="0" w:space="0" w:color="auto"/>
                    <w:right w:val="none" w:sz="0" w:space="0" w:color="auto"/>
                  </w:divBdr>
                  <w:divsChild>
                    <w:div w:id="13419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5173">
              <w:marLeft w:val="0"/>
              <w:marRight w:val="0"/>
              <w:marTop w:val="0"/>
              <w:marBottom w:val="0"/>
              <w:divBdr>
                <w:top w:val="none" w:sz="0" w:space="0" w:color="auto"/>
                <w:left w:val="none" w:sz="0" w:space="0" w:color="auto"/>
                <w:bottom w:val="none" w:sz="0" w:space="0" w:color="auto"/>
                <w:right w:val="none" w:sz="0" w:space="0" w:color="auto"/>
              </w:divBdr>
            </w:div>
          </w:divsChild>
        </w:div>
        <w:div w:id="2122215791">
          <w:marLeft w:val="0"/>
          <w:marRight w:val="0"/>
          <w:marTop w:val="0"/>
          <w:marBottom w:val="0"/>
          <w:divBdr>
            <w:top w:val="none" w:sz="0" w:space="0" w:color="auto"/>
            <w:left w:val="none" w:sz="0" w:space="0" w:color="auto"/>
            <w:bottom w:val="none" w:sz="0" w:space="0" w:color="auto"/>
            <w:right w:val="none" w:sz="0" w:space="0" w:color="auto"/>
          </w:divBdr>
          <w:divsChild>
            <w:div w:id="1437015344">
              <w:marLeft w:val="0"/>
              <w:marRight w:val="0"/>
              <w:marTop w:val="0"/>
              <w:marBottom w:val="0"/>
              <w:divBdr>
                <w:top w:val="none" w:sz="0" w:space="0" w:color="auto"/>
                <w:left w:val="none" w:sz="0" w:space="0" w:color="auto"/>
                <w:bottom w:val="none" w:sz="0" w:space="0" w:color="auto"/>
                <w:right w:val="none" w:sz="0" w:space="0" w:color="auto"/>
              </w:divBdr>
            </w:div>
            <w:div w:id="849485557">
              <w:marLeft w:val="0"/>
              <w:marRight w:val="0"/>
              <w:marTop w:val="0"/>
              <w:marBottom w:val="0"/>
              <w:divBdr>
                <w:top w:val="none" w:sz="0" w:space="0" w:color="auto"/>
                <w:left w:val="none" w:sz="0" w:space="0" w:color="auto"/>
                <w:bottom w:val="none" w:sz="0" w:space="0" w:color="auto"/>
                <w:right w:val="none" w:sz="0" w:space="0" w:color="auto"/>
              </w:divBdr>
              <w:divsChild>
                <w:div w:id="1617324077">
                  <w:marLeft w:val="0"/>
                  <w:marRight w:val="0"/>
                  <w:marTop w:val="0"/>
                  <w:marBottom w:val="0"/>
                  <w:divBdr>
                    <w:top w:val="none" w:sz="0" w:space="0" w:color="auto"/>
                    <w:left w:val="none" w:sz="0" w:space="0" w:color="auto"/>
                    <w:bottom w:val="none" w:sz="0" w:space="0" w:color="auto"/>
                    <w:right w:val="none" w:sz="0" w:space="0" w:color="auto"/>
                  </w:divBdr>
                  <w:divsChild>
                    <w:div w:id="12621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2711">
              <w:marLeft w:val="0"/>
              <w:marRight w:val="0"/>
              <w:marTop w:val="0"/>
              <w:marBottom w:val="0"/>
              <w:divBdr>
                <w:top w:val="none" w:sz="0" w:space="0" w:color="auto"/>
                <w:left w:val="none" w:sz="0" w:space="0" w:color="auto"/>
                <w:bottom w:val="none" w:sz="0" w:space="0" w:color="auto"/>
                <w:right w:val="none" w:sz="0" w:space="0" w:color="auto"/>
              </w:divBdr>
            </w:div>
          </w:divsChild>
        </w:div>
        <w:div w:id="1238900095">
          <w:marLeft w:val="0"/>
          <w:marRight w:val="0"/>
          <w:marTop w:val="0"/>
          <w:marBottom w:val="0"/>
          <w:divBdr>
            <w:top w:val="none" w:sz="0" w:space="0" w:color="auto"/>
            <w:left w:val="none" w:sz="0" w:space="0" w:color="auto"/>
            <w:bottom w:val="none" w:sz="0" w:space="0" w:color="auto"/>
            <w:right w:val="none" w:sz="0" w:space="0" w:color="auto"/>
          </w:divBdr>
          <w:divsChild>
            <w:div w:id="570240257">
              <w:marLeft w:val="0"/>
              <w:marRight w:val="0"/>
              <w:marTop w:val="0"/>
              <w:marBottom w:val="0"/>
              <w:divBdr>
                <w:top w:val="none" w:sz="0" w:space="0" w:color="auto"/>
                <w:left w:val="none" w:sz="0" w:space="0" w:color="auto"/>
                <w:bottom w:val="none" w:sz="0" w:space="0" w:color="auto"/>
                <w:right w:val="none" w:sz="0" w:space="0" w:color="auto"/>
              </w:divBdr>
            </w:div>
            <w:div w:id="1552687796">
              <w:marLeft w:val="0"/>
              <w:marRight w:val="0"/>
              <w:marTop w:val="0"/>
              <w:marBottom w:val="0"/>
              <w:divBdr>
                <w:top w:val="none" w:sz="0" w:space="0" w:color="auto"/>
                <w:left w:val="none" w:sz="0" w:space="0" w:color="auto"/>
                <w:bottom w:val="none" w:sz="0" w:space="0" w:color="auto"/>
                <w:right w:val="none" w:sz="0" w:space="0" w:color="auto"/>
              </w:divBdr>
              <w:divsChild>
                <w:div w:id="1978412114">
                  <w:marLeft w:val="0"/>
                  <w:marRight w:val="0"/>
                  <w:marTop w:val="0"/>
                  <w:marBottom w:val="0"/>
                  <w:divBdr>
                    <w:top w:val="none" w:sz="0" w:space="0" w:color="auto"/>
                    <w:left w:val="none" w:sz="0" w:space="0" w:color="auto"/>
                    <w:bottom w:val="none" w:sz="0" w:space="0" w:color="auto"/>
                    <w:right w:val="none" w:sz="0" w:space="0" w:color="auto"/>
                  </w:divBdr>
                  <w:divsChild>
                    <w:div w:id="29491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596">
              <w:marLeft w:val="0"/>
              <w:marRight w:val="0"/>
              <w:marTop w:val="0"/>
              <w:marBottom w:val="0"/>
              <w:divBdr>
                <w:top w:val="none" w:sz="0" w:space="0" w:color="auto"/>
                <w:left w:val="none" w:sz="0" w:space="0" w:color="auto"/>
                <w:bottom w:val="none" w:sz="0" w:space="0" w:color="auto"/>
                <w:right w:val="none" w:sz="0" w:space="0" w:color="auto"/>
              </w:divBdr>
            </w:div>
          </w:divsChild>
        </w:div>
        <w:div w:id="940138162">
          <w:marLeft w:val="0"/>
          <w:marRight w:val="0"/>
          <w:marTop w:val="0"/>
          <w:marBottom w:val="0"/>
          <w:divBdr>
            <w:top w:val="none" w:sz="0" w:space="0" w:color="auto"/>
            <w:left w:val="none" w:sz="0" w:space="0" w:color="auto"/>
            <w:bottom w:val="none" w:sz="0" w:space="0" w:color="auto"/>
            <w:right w:val="none" w:sz="0" w:space="0" w:color="auto"/>
          </w:divBdr>
          <w:divsChild>
            <w:div w:id="1082991479">
              <w:marLeft w:val="0"/>
              <w:marRight w:val="0"/>
              <w:marTop w:val="0"/>
              <w:marBottom w:val="0"/>
              <w:divBdr>
                <w:top w:val="none" w:sz="0" w:space="0" w:color="auto"/>
                <w:left w:val="none" w:sz="0" w:space="0" w:color="auto"/>
                <w:bottom w:val="none" w:sz="0" w:space="0" w:color="auto"/>
                <w:right w:val="none" w:sz="0" w:space="0" w:color="auto"/>
              </w:divBdr>
            </w:div>
            <w:div w:id="1445077622">
              <w:marLeft w:val="0"/>
              <w:marRight w:val="0"/>
              <w:marTop w:val="0"/>
              <w:marBottom w:val="0"/>
              <w:divBdr>
                <w:top w:val="none" w:sz="0" w:space="0" w:color="auto"/>
                <w:left w:val="none" w:sz="0" w:space="0" w:color="auto"/>
                <w:bottom w:val="none" w:sz="0" w:space="0" w:color="auto"/>
                <w:right w:val="none" w:sz="0" w:space="0" w:color="auto"/>
              </w:divBdr>
              <w:divsChild>
                <w:div w:id="748817538">
                  <w:marLeft w:val="0"/>
                  <w:marRight w:val="0"/>
                  <w:marTop w:val="0"/>
                  <w:marBottom w:val="0"/>
                  <w:divBdr>
                    <w:top w:val="none" w:sz="0" w:space="0" w:color="auto"/>
                    <w:left w:val="none" w:sz="0" w:space="0" w:color="auto"/>
                    <w:bottom w:val="none" w:sz="0" w:space="0" w:color="auto"/>
                    <w:right w:val="none" w:sz="0" w:space="0" w:color="auto"/>
                  </w:divBdr>
                  <w:divsChild>
                    <w:div w:id="4278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1822">
              <w:marLeft w:val="0"/>
              <w:marRight w:val="0"/>
              <w:marTop w:val="0"/>
              <w:marBottom w:val="0"/>
              <w:divBdr>
                <w:top w:val="none" w:sz="0" w:space="0" w:color="auto"/>
                <w:left w:val="none" w:sz="0" w:space="0" w:color="auto"/>
                <w:bottom w:val="none" w:sz="0" w:space="0" w:color="auto"/>
                <w:right w:val="none" w:sz="0" w:space="0" w:color="auto"/>
              </w:divBdr>
            </w:div>
          </w:divsChild>
        </w:div>
        <w:div w:id="1994941797">
          <w:marLeft w:val="0"/>
          <w:marRight w:val="0"/>
          <w:marTop w:val="0"/>
          <w:marBottom w:val="0"/>
          <w:divBdr>
            <w:top w:val="none" w:sz="0" w:space="0" w:color="auto"/>
            <w:left w:val="none" w:sz="0" w:space="0" w:color="auto"/>
            <w:bottom w:val="none" w:sz="0" w:space="0" w:color="auto"/>
            <w:right w:val="none" w:sz="0" w:space="0" w:color="auto"/>
          </w:divBdr>
          <w:divsChild>
            <w:div w:id="1737896618">
              <w:marLeft w:val="0"/>
              <w:marRight w:val="0"/>
              <w:marTop w:val="0"/>
              <w:marBottom w:val="0"/>
              <w:divBdr>
                <w:top w:val="none" w:sz="0" w:space="0" w:color="auto"/>
                <w:left w:val="none" w:sz="0" w:space="0" w:color="auto"/>
                <w:bottom w:val="none" w:sz="0" w:space="0" w:color="auto"/>
                <w:right w:val="none" w:sz="0" w:space="0" w:color="auto"/>
              </w:divBdr>
            </w:div>
            <w:div w:id="777603644">
              <w:marLeft w:val="0"/>
              <w:marRight w:val="0"/>
              <w:marTop w:val="0"/>
              <w:marBottom w:val="0"/>
              <w:divBdr>
                <w:top w:val="none" w:sz="0" w:space="0" w:color="auto"/>
                <w:left w:val="none" w:sz="0" w:space="0" w:color="auto"/>
                <w:bottom w:val="none" w:sz="0" w:space="0" w:color="auto"/>
                <w:right w:val="none" w:sz="0" w:space="0" w:color="auto"/>
              </w:divBdr>
              <w:divsChild>
                <w:div w:id="1557163550">
                  <w:marLeft w:val="0"/>
                  <w:marRight w:val="0"/>
                  <w:marTop w:val="0"/>
                  <w:marBottom w:val="0"/>
                  <w:divBdr>
                    <w:top w:val="none" w:sz="0" w:space="0" w:color="auto"/>
                    <w:left w:val="none" w:sz="0" w:space="0" w:color="auto"/>
                    <w:bottom w:val="none" w:sz="0" w:space="0" w:color="auto"/>
                    <w:right w:val="none" w:sz="0" w:space="0" w:color="auto"/>
                  </w:divBdr>
                  <w:divsChild>
                    <w:div w:id="7766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258">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9884063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6236348">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3365">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6727121">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224914">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5212552">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261858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4931019">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1983955">
      <w:bodyDiv w:val="1"/>
      <w:marLeft w:val="0"/>
      <w:marRight w:val="0"/>
      <w:marTop w:val="0"/>
      <w:marBottom w:val="0"/>
      <w:divBdr>
        <w:top w:val="none" w:sz="0" w:space="0" w:color="auto"/>
        <w:left w:val="none" w:sz="0" w:space="0" w:color="auto"/>
        <w:bottom w:val="none" w:sz="0" w:space="0" w:color="auto"/>
        <w:right w:val="none" w:sz="0" w:space="0" w:color="auto"/>
      </w:divBdr>
    </w:div>
    <w:div w:id="204759454">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563308">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5117791">
      <w:bodyDiv w:val="1"/>
      <w:marLeft w:val="0"/>
      <w:marRight w:val="0"/>
      <w:marTop w:val="0"/>
      <w:marBottom w:val="0"/>
      <w:divBdr>
        <w:top w:val="none" w:sz="0" w:space="0" w:color="auto"/>
        <w:left w:val="none" w:sz="0" w:space="0" w:color="auto"/>
        <w:bottom w:val="none" w:sz="0" w:space="0" w:color="auto"/>
        <w:right w:val="none" w:sz="0" w:space="0" w:color="auto"/>
      </w:divBdr>
    </w:div>
    <w:div w:id="22992579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4781183">
      <w:bodyDiv w:val="1"/>
      <w:marLeft w:val="0"/>
      <w:marRight w:val="0"/>
      <w:marTop w:val="0"/>
      <w:marBottom w:val="0"/>
      <w:divBdr>
        <w:top w:val="none" w:sz="0" w:space="0" w:color="auto"/>
        <w:left w:val="none" w:sz="0" w:space="0" w:color="auto"/>
        <w:bottom w:val="none" w:sz="0" w:space="0" w:color="auto"/>
        <w:right w:val="none" w:sz="0" w:space="0" w:color="auto"/>
      </w:divBdr>
    </w:div>
    <w:div w:id="236133347">
      <w:bodyDiv w:val="1"/>
      <w:marLeft w:val="0"/>
      <w:marRight w:val="0"/>
      <w:marTop w:val="0"/>
      <w:marBottom w:val="0"/>
      <w:divBdr>
        <w:top w:val="none" w:sz="0" w:space="0" w:color="auto"/>
        <w:left w:val="none" w:sz="0" w:space="0" w:color="auto"/>
        <w:bottom w:val="none" w:sz="0" w:space="0" w:color="auto"/>
        <w:right w:val="none" w:sz="0" w:space="0" w:color="auto"/>
      </w:divBdr>
    </w:div>
    <w:div w:id="239021911">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062227">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41500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0822639">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5846718">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1689353">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2318977">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8284824">
      <w:bodyDiv w:val="1"/>
      <w:marLeft w:val="0"/>
      <w:marRight w:val="0"/>
      <w:marTop w:val="0"/>
      <w:marBottom w:val="0"/>
      <w:divBdr>
        <w:top w:val="none" w:sz="0" w:space="0" w:color="auto"/>
        <w:left w:val="none" w:sz="0" w:space="0" w:color="auto"/>
        <w:bottom w:val="none" w:sz="0" w:space="0" w:color="auto"/>
        <w:right w:val="none" w:sz="0" w:space="0" w:color="auto"/>
      </w:divBdr>
    </w:div>
    <w:div w:id="309360293">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1370637">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078715">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6493245">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89615494">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607904">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9376368">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3405063">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032806">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079818">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8472292">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1428955">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3841994">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128758">
      <w:bodyDiv w:val="1"/>
      <w:marLeft w:val="0"/>
      <w:marRight w:val="0"/>
      <w:marTop w:val="0"/>
      <w:marBottom w:val="0"/>
      <w:divBdr>
        <w:top w:val="none" w:sz="0" w:space="0" w:color="auto"/>
        <w:left w:val="none" w:sz="0" w:space="0" w:color="auto"/>
        <w:bottom w:val="none" w:sz="0" w:space="0" w:color="auto"/>
        <w:right w:val="none" w:sz="0" w:space="0" w:color="auto"/>
      </w:divBdr>
    </w:div>
    <w:div w:id="504326827">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5902084">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2865898">
      <w:bodyDiv w:val="1"/>
      <w:marLeft w:val="0"/>
      <w:marRight w:val="0"/>
      <w:marTop w:val="0"/>
      <w:marBottom w:val="0"/>
      <w:divBdr>
        <w:top w:val="none" w:sz="0" w:space="0" w:color="auto"/>
        <w:left w:val="none" w:sz="0" w:space="0" w:color="auto"/>
        <w:bottom w:val="none" w:sz="0" w:space="0" w:color="auto"/>
        <w:right w:val="none" w:sz="0" w:space="0" w:color="auto"/>
      </w:divBdr>
    </w:div>
    <w:div w:id="524171772">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6741508">
      <w:bodyDiv w:val="1"/>
      <w:marLeft w:val="0"/>
      <w:marRight w:val="0"/>
      <w:marTop w:val="0"/>
      <w:marBottom w:val="0"/>
      <w:divBdr>
        <w:top w:val="none" w:sz="0" w:space="0" w:color="auto"/>
        <w:left w:val="none" w:sz="0" w:space="0" w:color="auto"/>
        <w:bottom w:val="none" w:sz="0" w:space="0" w:color="auto"/>
        <w:right w:val="none" w:sz="0" w:space="0" w:color="auto"/>
      </w:divBdr>
    </w:div>
    <w:div w:id="537199971">
      <w:bodyDiv w:val="1"/>
      <w:marLeft w:val="0"/>
      <w:marRight w:val="0"/>
      <w:marTop w:val="0"/>
      <w:marBottom w:val="0"/>
      <w:divBdr>
        <w:top w:val="none" w:sz="0" w:space="0" w:color="auto"/>
        <w:left w:val="none" w:sz="0" w:space="0" w:color="auto"/>
        <w:bottom w:val="none" w:sz="0" w:space="0" w:color="auto"/>
        <w:right w:val="none" w:sz="0" w:space="0" w:color="auto"/>
      </w:divBdr>
    </w:div>
    <w:div w:id="538248964">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3981254">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1493328">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456453">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8656739">
      <w:bodyDiv w:val="1"/>
      <w:marLeft w:val="0"/>
      <w:marRight w:val="0"/>
      <w:marTop w:val="0"/>
      <w:marBottom w:val="0"/>
      <w:divBdr>
        <w:top w:val="none" w:sz="0" w:space="0" w:color="auto"/>
        <w:left w:val="none" w:sz="0" w:space="0" w:color="auto"/>
        <w:bottom w:val="none" w:sz="0" w:space="0" w:color="auto"/>
        <w:right w:val="none" w:sz="0" w:space="0" w:color="auto"/>
      </w:divBdr>
    </w:div>
    <w:div w:id="639001114">
      <w:bodyDiv w:val="1"/>
      <w:marLeft w:val="0"/>
      <w:marRight w:val="0"/>
      <w:marTop w:val="0"/>
      <w:marBottom w:val="0"/>
      <w:divBdr>
        <w:top w:val="none" w:sz="0" w:space="0" w:color="auto"/>
        <w:left w:val="none" w:sz="0" w:space="0" w:color="auto"/>
        <w:bottom w:val="none" w:sz="0" w:space="0" w:color="auto"/>
        <w:right w:val="none" w:sz="0" w:space="0" w:color="auto"/>
      </w:divBdr>
    </w:div>
    <w:div w:id="639653718">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2272985">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371363">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2342024">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593544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2438">
      <w:bodyDiv w:val="1"/>
      <w:marLeft w:val="0"/>
      <w:marRight w:val="0"/>
      <w:marTop w:val="0"/>
      <w:marBottom w:val="0"/>
      <w:divBdr>
        <w:top w:val="none" w:sz="0" w:space="0" w:color="auto"/>
        <w:left w:val="none" w:sz="0" w:space="0" w:color="auto"/>
        <w:bottom w:val="none" w:sz="0" w:space="0" w:color="auto"/>
        <w:right w:val="none" w:sz="0" w:space="0" w:color="auto"/>
      </w:divBdr>
    </w:div>
    <w:div w:id="756176783">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8281656">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4544216">
      <w:bodyDiv w:val="1"/>
      <w:marLeft w:val="0"/>
      <w:marRight w:val="0"/>
      <w:marTop w:val="0"/>
      <w:marBottom w:val="0"/>
      <w:divBdr>
        <w:top w:val="none" w:sz="0" w:space="0" w:color="auto"/>
        <w:left w:val="none" w:sz="0" w:space="0" w:color="auto"/>
        <w:bottom w:val="none" w:sz="0" w:space="0" w:color="auto"/>
        <w:right w:val="none" w:sz="0" w:space="0" w:color="auto"/>
      </w:divBdr>
    </w:div>
    <w:div w:id="788091672">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1678809">
      <w:bodyDiv w:val="1"/>
      <w:marLeft w:val="0"/>
      <w:marRight w:val="0"/>
      <w:marTop w:val="0"/>
      <w:marBottom w:val="0"/>
      <w:divBdr>
        <w:top w:val="none" w:sz="0" w:space="0" w:color="auto"/>
        <w:left w:val="none" w:sz="0" w:space="0" w:color="auto"/>
        <w:bottom w:val="none" w:sz="0" w:space="0" w:color="auto"/>
        <w:right w:val="none" w:sz="0" w:space="0" w:color="auto"/>
      </w:divBdr>
    </w:div>
    <w:div w:id="796333739">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3232355">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5969539">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183953">
      <w:bodyDiv w:val="1"/>
      <w:marLeft w:val="0"/>
      <w:marRight w:val="0"/>
      <w:marTop w:val="0"/>
      <w:marBottom w:val="0"/>
      <w:divBdr>
        <w:top w:val="none" w:sz="0" w:space="0" w:color="auto"/>
        <w:left w:val="none" w:sz="0" w:space="0" w:color="auto"/>
        <w:bottom w:val="none" w:sz="0" w:space="0" w:color="auto"/>
        <w:right w:val="none" w:sz="0" w:space="0" w:color="auto"/>
      </w:divBdr>
    </w:div>
    <w:div w:id="813373392">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39858008">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3904115">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1189945">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06912780">
      <w:bodyDiv w:val="1"/>
      <w:marLeft w:val="0"/>
      <w:marRight w:val="0"/>
      <w:marTop w:val="0"/>
      <w:marBottom w:val="0"/>
      <w:divBdr>
        <w:top w:val="none" w:sz="0" w:space="0" w:color="auto"/>
        <w:left w:val="none" w:sz="0" w:space="0" w:color="auto"/>
        <w:bottom w:val="none" w:sz="0" w:space="0" w:color="auto"/>
        <w:right w:val="none" w:sz="0" w:space="0" w:color="auto"/>
      </w:divBdr>
    </w:div>
    <w:div w:id="909924162">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2668790">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2956124">
      <w:bodyDiv w:val="1"/>
      <w:marLeft w:val="0"/>
      <w:marRight w:val="0"/>
      <w:marTop w:val="0"/>
      <w:marBottom w:val="0"/>
      <w:divBdr>
        <w:top w:val="none" w:sz="0" w:space="0" w:color="auto"/>
        <w:left w:val="none" w:sz="0" w:space="0" w:color="auto"/>
        <w:bottom w:val="none" w:sz="0" w:space="0" w:color="auto"/>
        <w:right w:val="none" w:sz="0" w:space="0" w:color="auto"/>
      </w:divBdr>
    </w:div>
    <w:div w:id="945425454">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315852">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67977373">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4167084">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8970544">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0228775">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5394211">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0905435">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2887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3264669">
      <w:bodyDiv w:val="1"/>
      <w:marLeft w:val="0"/>
      <w:marRight w:val="0"/>
      <w:marTop w:val="0"/>
      <w:marBottom w:val="0"/>
      <w:divBdr>
        <w:top w:val="none" w:sz="0" w:space="0" w:color="auto"/>
        <w:left w:val="none" w:sz="0" w:space="0" w:color="auto"/>
        <w:bottom w:val="none" w:sz="0" w:space="0" w:color="auto"/>
        <w:right w:val="none" w:sz="0" w:space="0" w:color="auto"/>
      </w:divBdr>
    </w:div>
    <w:div w:id="1108238065">
      <w:bodyDiv w:val="1"/>
      <w:marLeft w:val="0"/>
      <w:marRight w:val="0"/>
      <w:marTop w:val="0"/>
      <w:marBottom w:val="0"/>
      <w:divBdr>
        <w:top w:val="none" w:sz="0" w:space="0" w:color="auto"/>
        <w:left w:val="none" w:sz="0" w:space="0" w:color="auto"/>
        <w:bottom w:val="none" w:sz="0" w:space="0" w:color="auto"/>
        <w:right w:val="none" w:sz="0" w:space="0" w:color="auto"/>
      </w:divBdr>
    </w:div>
    <w:div w:id="110985446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064441">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0171943">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282790">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1652812">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9874878">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198160310">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958680">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5511765">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7476029">
      <w:bodyDiv w:val="1"/>
      <w:marLeft w:val="0"/>
      <w:marRight w:val="0"/>
      <w:marTop w:val="0"/>
      <w:marBottom w:val="0"/>
      <w:divBdr>
        <w:top w:val="none" w:sz="0" w:space="0" w:color="auto"/>
        <w:left w:val="none" w:sz="0" w:space="0" w:color="auto"/>
        <w:bottom w:val="none" w:sz="0" w:space="0" w:color="auto"/>
        <w:right w:val="none" w:sz="0" w:space="0" w:color="auto"/>
      </w:divBdr>
    </w:div>
    <w:div w:id="1238907309">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3394600">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4996616">
      <w:bodyDiv w:val="1"/>
      <w:marLeft w:val="0"/>
      <w:marRight w:val="0"/>
      <w:marTop w:val="0"/>
      <w:marBottom w:val="0"/>
      <w:divBdr>
        <w:top w:val="none" w:sz="0" w:space="0" w:color="auto"/>
        <w:left w:val="none" w:sz="0" w:space="0" w:color="auto"/>
        <w:bottom w:val="none" w:sz="0" w:space="0" w:color="auto"/>
        <w:right w:val="none" w:sz="0" w:space="0" w:color="auto"/>
      </w:divBdr>
    </w:div>
    <w:div w:id="1291126922">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983263">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19766441">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009287">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590214">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29476843">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8095860">
      <w:bodyDiv w:val="1"/>
      <w:marLeft w:val="0"/>
      <w:marRight w:val="0"/>
      <w:marTop w:val="0"/>
      <w:marBottom w:val="0"/>
      <w:divBdr>
        <w:top w:val="none" w:sz="0" w:space="0" w:color="auto"/>
        <w:left w:val="none" w:sz="0" w:space="0" w:color="auto"/>
        <w:bottom w:val="none" w:sz="0" w:space="0" w:color="auto"/>
        <w:right w:val="none" w:sz="0" w:space="0" w:color="auto"/>
      </w:divBdr>
    </w:div>
    <w:div w:id="1379282992">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4137384">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4523690">
      <w:bodyDiv w:val="1"/>
      <w:marLeft w:val="0"/>
      <w:marRight w:val="0"/>
      <w:marTop w:val="0"/>
      <w:marBottom w:val="0"/>
      <w:divBdr>
        <w:top w:val="none" w:sz="0" w:space="0" w:color="auto"/>
        <w:left w:val="none" w:sz="0" w:space="0" w:color="auto"/>
        <w:bottom w:val="none" w:sz="0" w:space="0" w:color="auto"/>
        <w:right w:val="none" w:sz="0" w:space="0" w:color="auto"/>
      </w:divBdr>
    </w:div>
    <w:div w:id="1404647451">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29428742">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6242083">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3770399">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660499">
      <w:bodyDiv w:val="1"/>
      <w:marLeft w:val="0"/>
      <w:marRight w:val="0"/>
      <w:marTop w:val="0"/>
      <w:marBottom w:val="0"/>
      <w:divBdr>
        <w:top w:val="none" w:sz="0" w:space="0" w:color="auto"/>
        <w:left w:val="none" w:sz="0" w:space="0" w:color="auto"/>
        <w:bottom w:val="none" w:sz="0" w:space="0" w:color="auto"/>
        <w:right w:val="none" w:sz="0" w:space="0" w:color="auto"/>
      </w:divBdr>
    </w:div>
    <w:div w:id="1451123548">
      <w:bodyDiv w:val="1"/>
      <w:marLeft w:val="0"/>
      <w:marRight w:val="0"/>
      <w:marTop w:val="0"/>
      <w:marBottom w:val="0"/>
      <w:divBdr>
        <w:top w:val="none" w:sz="0" w:space="0" w:color="auto"/>
        <w:left w:val="none" w:sz="0" w:space="0" w:color="auto"/>
        <w:bottom w:val="none" w:sz="0" w:space="0" w:color="auto"/>
        <w:right w:val="none" w:sz="0" w:space="0" w:color="auto"/>
      </w:divBdr>
    </w:div>
    <w:div w:id="1455057439">
      <w:bodyDiv w:val="1"/>
      <w:marLeft w:val="0"/>
      <w:marRight w:val="0"/>
      <w:marTop w:val="0"/>
      <w:marBottom w:val="0"/>
      <w:divBdr>
        <w:top w:val="none" w:sz="0" w:space="0" w:color="auto"/>
        <w:left w:val="none" w:sz="0" w:space="0" w:color="auto"/>
        <w:bottom w:val="none" w:sz="0" w:space="0" w:color="auto"/>
        <w:right w:val="none" w:sz="0" w:space="0" w:color="auto"/>
      </w:divBdr>
      <w:divsChild>
        <w:div w:id="362245408">
          <w:marLeft w:val="0"/>
          <w:marRight w:val="0"/>
          <w:marTop w:val="0"/>
          <w:marBottom w:val="0"/>
          <w:divBdr>
            <w:top w:val="none" w:sz="0" w:space="0" w:color="auto"/>
            <w:left w:val="none" w:sz="0" w:space="0" w:color="auto"/>
            <w:bottom w:val="none" w:sz="0" w:space="0" w:color="auto"/>
            <w:right w:val="none" w:sz="0" w:space="0" w:color="auto"/>
          </w:divBdr>
          <w:divsChild>
            <w:div w:id="1199852486">
              <w:marLeft w:val="0"/>
              <w:marRight w:val="0"/>
              <w:marTop w:val="0"/>
              <w:marBottom w:val="0"/>
              <w:divBdr>
                <w:top w:val="none" w:sz="0" w:space="0" w:color="auto"/>
                <w:left w:val="none" w:sz="0" w:space="0" w:color="auto"/>
                <w:bottom w:val="none" w:sz="0" w:space="0" w:color="auto"/>
                <w:right w:val="none" w:sz="0" w:space="0" w:color="auto"/>
              </w:divBdr>
            </w:div>
            <w:div w:id="1068040736">
              <w:marLeft w:val="0"/>
              <w:marRight w:val="0"/>
              <w:marTop w:val="0"/>
              <w:marBottom w:val="0"/>
              <w:divBdr>
                <w:top w:val="none" w:sz="0" w:space="0" w:color="auto"/>
                <w:left w:val="none" w:sz="0" w:space="0" w:color="auto"/>
                <w:bottom w:val="none" w:sz="0" w:space="0" w:color="auto"/>
                <w:right w:val="none" w:sz="0" w:space="0" w:color="auto"/>
              </w:divBdr>
              <w:divsChild>
                <w:div w:id="1011563245">
                  <w:marLeft w:val="0"/>
                  <w:marRight w:val="0"/>
                  <w:marTop w:val="0"/>
                  <w:marBottom w:val="0"/>
                  <w:divBdr>
                    <w:top w:val="none" w:sz="0" w:space="0" w:color="auto"/>
                    <w:left w:val="none" w:sz="0" w:space="0" w:color="auto"/>
                    <w:bottom w:val="none" w:sz="0" w:space="0" w:color="auto"/>
                    <w:right w:val="none" w:sz="0" w:space="0" w:color="auto"/>
                  </w:divBdr>
                  <w:divsChild>
                    <w:div w:id="3353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8786">
              <w:marLeft w:val="0"/>
              <w:marRight w:val="0"/>
              <w:marTop w:val="0"/>
              <w:marBottom w:val="0"/>
              <w:divBdr>
                <w:top w:val="none" w:sz="0" w:space="0" w:color="auto"/>
                <w:left w:val="none" w:sz="0" w:space="0" w:color="auto"/>
                <w:bottom w:val="none" w:sz="0" w:space="0" w:color="auto"/>
                <w:right w:val="none" w:sz="0" w:space="0" w:color="auto"/>
              </w:divBdr>
            </w:div>
          </w:divsChild>
        </w:div>
        <w:div w:id="583414522">
          <w:marLeft w:val="0"/>
          <w:marRight w:val="0"/>
          <w:marTop w:val="0"/>
          <w:marBottom w:val="0"/>
          <w:divBdr>
            <w:top w:val="none" w:sz="0" w:space="0" w:color="auto"/>
            <w:left w:val="none" w:sz="0" w:space="0" w:color="auto"/>
            <w:bottom w:val="none" w:sz="0" w:space="0" w:color="auto"/>
            <w:right w:val="none" w:sz="0" w:space="0" w:color="auto"/>
          </w:divBdr>
          <w:divsChild>
            <w:div w:id="145822446">
              <w:marLeft w:val="0"/>
              <w:marRight w:val="0"/>
              <w:marTop w:val="0"/>
              <w:marBottom w:val="0"/>
              <w:divBdr>
                <w:top w:val="none" w:sz="0" w:space="0" w:color="auto"/>
                <w:left w:val="none" w:sz="0" w:space="0" w:color="auto"/>
                <w:bottom w:val="none" w:sz="0" w:space="0" w:color="auto"/>
                <w:right w:val="none" w:sz="0" w:space="0" w:color="auto"/>
              </w:divBdr>
            </w:div>
            <w:div w:id="145172442">
              <w:marLeft w:val="0"/>
              <w:marRight w:val="0"/>
              <w:marTop w:val="0"/>
              <w:marBottom w:val="0"/>
              <w:divBdr>
                <w:top w:val="none" w:sz="0" w:space="0" w:color="auto"/>
                <w:left w:val="none" w:sz="0" w:space="0" w:color="auto"/>
                <w:bottom w:val="none" w:sz="0" w:space="0" w:color="auto"/>
                <w:right w:val="none" w:sz="0" w:space="0" w:color="auto"/>
              </w:divBdr>
              <w:divsChild>
                <w:div w:id="833297684">
                  <w:marLeft w:val="0"/>
                  <w:marRight w:val="0"/>
                  <w:marTop w:val="0"/>
                  <w:marBottom w:val="0"/>
                  <w:divBdr>
                    <w:top w:val="none" w:sz="0" w:space="0" w:color="auto"/>
                    <w:left w:val="none" w:sz="0" w:space="0" w:color="auto"/>
                    <w:bottom w:val="none" w:sz="0" w:space="0" w:color="auto"/>
                    <w:right w:val="none" w:sz="0" w:space="0" w:color="auto"/>
                  </w:divBdr>
                  <w:divsChild>
                    <w:div w:id="13886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3447">
              <w:marLeft w:val="0"/>
              <w:marRight w:val="0"/>
              <w:marTop w:val="0"/>
              <w:marBottom w:val="0"/>
              <w:divBdr>
                <w:top w:val="none" w:sz="0" w:space="0" w:color="auto"/>
                <w:left w:val="none" w:sz="0" w:space="0" w:color="auto"/>
                <w:bottom w:val="none" w:sz="0" w:space="0" w:color="auto"/>
                <w:right w:val="none" w:sz="0" w:space="0" w:color="auto"/>
              </w:divBdr>
            </w:div>
          </w:divsChild>
        </w:div>
        <w:div w:id="828713542">
          <w:marLeft w:val="0"/>
          <w:marRight w:val="0"/>
          <w:marTop w:val="0"/>
          <w:marBottom w:val="0"/>
          <w:divBdr>
            <w:top w:val="none" w:sz="0" w:space="0" w:color="auto"/>
            <w:left w:val="none" w:sz="0" w:space="0" w:color="auto"/>
            <w:bottom w:val="none" w:sz="0" w:space="0" w:color="auto"/>
            <w:right w:val="none" w:sz="0" w:space="0" w:color="auto"/>
          </w:divBdr>
          <w:divsChild>
            <w:div w:id="902715842">
              <w:marLeft w:val="0"/>
              <w:marRight w:val="0"/>
              <w:marTop w:val="0"/>
              <w:marBottom w:val="0"/>
              <w:divBdr>
                <w:top w:val="none" w:sz="0" w:space="0" w:color="auto"/>
                <w:left w:val="none" w:sz="0" w:space="0" w:color="auto"/>
                <w:bottom w:val="none" w:sz="0" w:space="0" w:color="auto"/>
                <w:right w:val="none" w:sz="0" w:space="0" w:color="auto"/>
              </w:divBdr>
            </w:div>
            <w:div w:id="704643814">
              <w:marLeft w:val="0"/>
              <w:marRight w:val="0"/>
              <w:marTop w:val="0"/>
              <w:marBottom w:val="0"/>
              <w:divBdr>
                <w:top w:val="none" w:sz="0" w:space="0" w:color="auto"/>
                <w:left w:val="none" w:sz="0" w:space="0" w:color="auto"/>
                <w:bottom w:val="none" w:sz="0" w:space="0" w:color="auto"/>
                <w:right w:val="none" w:sz="0" w:space="0" w:color="auto"/>
              </w:divBdr>
              <w:divsChild>
                <w:div w:id="1435591941">
                  <w:marLeft w:val="0"/>
                  <w:marRight w:val="0"/>
                  <w:marTop w:val="0"/>
                  <w:marBottom w:val="0"/>
                  <w:divBdr>
                    <w:top w:val="none" w:sz="0" w:space="0" w:color="auto"/>
                    <w:left w:val="none" w:sz="0" w:space="0" w:color="auto"/>
                    <w:bottom w:val="none" w:sz="0" w:space="0" w:color="auto"/>
                    <w:right w:val="none" w:sz="0" w:space="0" w:color="auto"/>
                  </w:divBdr>
                  <w:divsChild>
                    <w:div w:id="954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3813">
              <w:marLeft w:val="0"/>
              <w:marRight w:val="0"/>
              <w:marTop w:val="0"/>
              <w:marBottom w:val="0"/>
              <w:divBdr>
                <w:top w:val="none" w:sz="0" w:space="0" w:color="auto"/>
                <w:left w:val="none" w:sz="0" w:space="0" w:color="auto"/>
                <w:bottom w:val="none" w:sz="0" w:space="0" w:color="auto"/>
                <w:right w:val="none" w:sz="0" w:space="0" w:color="auto"/>
              </w:divBdr>
            </w:div>
          </w:divsChild>
        </w:div>
        <w:div w:id="1003356727">
          <w:marLeft w:val="0"/>
          <w:marRight w:val="0"/>
          <w:marTop w:val="0"/>
          <w:marBottom w:val="0"/>
          <w:divBdr>
            <w:top w:val="none" w:sz="0" w:space="0" w:color="auto"/>
            <w:left w:val="none" w:sz="0" w:space="0" w:color="auto"/>
            <w:bottom w:val="none" w:sz="0" w:space="0" w:color="auto"/>
            <w:right w:val="none" w:sz="0" w:space="0" w:color="auto"/>
          </w:divBdr>
          <w:divsChild>
            <w:div w:id="1462580108">
              <w:marLeft w:val="0"/>
              <w:marRight w:val="0"/>
              <w:marTop w:val="0"/>
              <w:marBottom w:val="0"/>
              <w:divBdr>
                <w:top w:val="none" w:sz="0" w:space="0" w:color="auto"/>
                <w:left w:val="none" w:sz="0" w:space="0" w:color="auto"/>
                <w:bottom w:val="none" w:sz="0" w:space="0" w:color="auto"/>
                <w:right w:val="none" w:sz="0" w:space="0" w:color="auto"/>
              </w:divBdr>
            </w:div>
            <w:div w:id="1470169971">
              <w:marLeft w:val="0"/>
              <w:marRight w:val="0"/>
              <w:marTop w:val="0"/>
              <w:marBottom w:val="0"/>
              <w:divBdr>
                <w:top w:val="none" w:sz="0" w:space="0" w:color="auto"/>
                <w:left w:val="none" w:sz="0" w:space="0" w:color="auto"/>
                <w:bottom w:val="none" w:sz="0" w:space="0" w:color="auto"/>
                <w:right w:val="none" w:sz="0" w:space="0" w:color="auto"/>
              </w:divBdr>
              <w:divsChild>
                <w:div w:id="2017729240">
                  <w:marLeft w:val="0"/>
                  <w:marRight w:val="0"/>
                  <w:marTop w:val="0"/>
                  <w:marBottom w:val="0"/>
                  <w:divBdr>
                    <w:top w:val="none" w:sz="0" w:space="0" w:color="auto"/>
                    <w:left w:val="none" w:sz="0" w:space="0" w:color="auto"/>
                    <w:bottom w:val="none" w:sz="0" w:space="0" w:color="auto"/>
                    <w:right w:val="none" w:sz="0" w:space="0" w:color="auto"/>
                  </w:divBdr>
                  <w:divsChild>
                    <w:div w:id="5577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490">
              <w:marLeft w:val="0"/>
              <w:marRight w:val="0"/>
              <w:marTop w:val="0"/>
              <w:marBottom w:val="0"/>
              <w:divBdr>
                <w:top w:val="none" w:sz="0" w:space="0" w:color="auto"/>
                <w:left w:val="none" w:sz="0" w:space="0" w:color="auto"/>
                <w:bottom w:val="none" w:sz="0" w:space="0" w:color="auto"/>
                <w:right w:val="none" w:sz="0" w:space="0" w:color="auto"/>
              </w:divBdr>
            </w:div>
          </w:divsChild>
        </w:div>
        <w:div w:id="912466013">
          <w:marLeft w:val="0"/>
          <w:marRight w:val="0"/>
          <w:marTop w:val="0"/>
          <w:marBottom w:val="0"/>
          <w:divBdr>
            <w:top w:val="none" w:sz="0" w:space="0" w:color="auto"/>
            <w:left w:val="none" w:sz="0" w:space="0" w:color="auto"/>
            <w:bottom w:val="none" w:sz="0" w:space="0" w:color="auto"/>
            <w:right w:val="none" w:sz="0" w:space="0" w:color="auto"/>
          </w:divBdr>
          <w:divsChild>
            <w:div w:id="1535849956">
              <w:marLeft w:val="0"/>
              <w:marRight w:val="0"/>
              <w:marTop w:val="0"/>
              <w:marBottom w:val="0"/>
              <w:divBdr>
                <w:top w:val="none" w:sz="0" w:space="0" w:color="auto"/>
                <w:left w:val="none" w:sz="0" w:space="0" w:color="auto"/>
                <w:bottom w:val="none" w:sz="0" w:space="0" w:color="auto"/>
                <w:right w:val="none" w:sz="0" w:space="0" w:color="auto"/>
              </w:divBdr>
            </w:div>
            <w:div w:id="1138574360">
              <w:marLeft w:val="0"/>
              <w:marRight w:val="0"/>
              <w:marTop w:val="0"/>
              <w:marBottom w:val="0"/>
              <w:divBdr>
                <w:top w:val="none" w:sz="0" w:space="0" w:color="auto"/>
                <w:left w:val="none" w:sz="0" w:space="0" w:color="auto"/>
                <w:bottom w:val="none" w:sz="0" w:space="0" w:color="auto"/>
                <w:right w:val="none" w:sz="0" w:space="0" w:color="auto"/>
              </w:divBdr>
              <w:divsChild>
                <w:div w:id="345064134">
                  <w:marLeft w:val="0"/>
                  <w:marRight w:val="0"/>
                  <w:marTop w:val="0"/>
                  <w:marBottom w:val="0"/>
                  <w:divBdr>
                    <w:top w:val="none" w:sz="0" w:space="0" w:color="auto"/>
                    <w:left w:val="none" w:sz="0" w:space="0" w:color="auto"/>
                    <w:bottom w:val="none" w:sz="0" w:space="0" w:color="auto"/>
                    <w:right w:val="none" w:sz="0" w:space="0" w:color="auto"/>
                  </w:divBdr>
                  <w:divsChild>
                    <w:div w:id="20237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3331">
              <w:marLeft w:val="0"/>
              <w:marRight w:val="0"/>
              <w:marTop w:val="0"/>
              <w:marBottom w:val="0"/>
              <w:divBdr>
                <w:top w:val="none" w:sz="0" w:space="0" w:color="auto"/>
                <w:left w:val="none" w:sz="0" w:space="0" w:color="auto"/>
                <w:bottom w:val="none" w:sz="0" w:space="0" w:color="auto"/>
                <w:right w:val="none" w:sz="0" w:space="0" w:color="auto"/>
              </w:divBdr>
            </w:div>
          </w:divsChild>
        </w:div>
        <w:div w:id="355619194">
          <w:marLeft w:val="0"/>
          <w:marRight w:val="0"/>
          <w:marTop w:val="0"/>
          <w:marBottom w:val="0"/>
          <w:divBdr>
            <w:top w:val="none" w:sz="0" w:space="0" w:color="auto"/>
            <w:left w:val="none" w:sz="0" w:space="0" w:color="auto"/>
            <w:bottom w:val="none" w:sz="0" w:space="0" w:color="auto"/>
            <w:right w:val="none" w:sz="0" w:space="0" w:color="auto"/>
          </w:divBdr>
          <w:divsChild>
            <w:div w:id="484204056">
              <w:marLeft w:val="0"/>
              <w:marRight w:val="0"/>
              <w:marTop w:val="0"/>
              <w:marBottom w:val="0"/>
              <w:divBdr>
                <w:top w:val="none" w:sz="0" w:space="0" w:color="auto"/>
                <w:left w:val="none" w:sz="0" w:space="0" w:color="auto"/>
                <w:bottom w:val="none" w:sz="0" w:space="0" w:color="auto"/>
                <w:right w:val="none" w:sz="0" w:space="0" w:color="auto"/>
              </w:divBdr>
            </w:div>
            <w:div w:id="196747623">
              <w:marLeft w:val="0"/>
              <w:marRight w:val="0"/>
              <w:marTop w:val="0"/>
              <w:marBottom w:val="0"/>
              <w:divBdr>
                <w:top w:val="none" w:sz="0" w:space="0" w:color="auto"/>
                <w:left w:val="none" w:sz="0" w:space="0" w:color="auto"/>
                <w:bottom w:val="none" w:sz="0" w:space="0" w:color="auto"/>
                <w:right w:val="none" w:sz="0" w:space="0" w:color="auto"/>
              </w:divBdr>
              <w:divsChild>
                <w:div w:id="1267035487">
                  <w:marLeft w:val="0"/>
                  <w:marRight w:val="0"/>
                  <w:marTop w:val="0"/>
                  <w:marBottom w:val="0"/>
                  <w:divBdr>
                    <w:top w:val="none" w:sz="0" w:space="0" w:color="auto"/>
                    <w:left w:val="none" w:sz="0" w:space="0" w:color="auto"/>
                    <w:bottom w:val="none" w:sz="0" w:space="0" w:color="auto"/>
                    <w:right w:val="none" w:sz="0" w:space="0" w:color="auto"/>
                  </w:divBdr>
                  <w:divsChild>
                    <w:div w:id="163409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354753">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5372370">
      <w:bodyDiv w:val="1"/>
      <w:marLeft w:val="0"/>
      <w:marRight w:val="0"/>
      <w:marTop w:val="0"/>
      <w:marBottom w:val="0"/>
      <w:divBdr>
        <w:top w:val="none" w:sz="0" w:space="0" w:color="auto"/>
        <w:left w:val="none" w:sz="0" w:space="0" w:color="auto"/>
        <w:bottom w:val="none" w:sz="0" w:space="0" w:color="auto"/>
        <w:right w:val="none" w:sz="0" w:space="0" w:color="auto"/>
      </w:divBdr>
    </w:div>
    <w:div w:id="1476070824">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280150">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069877">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983603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6772731">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59970864">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88088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544319">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35363">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6520620">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231524">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238876">
      <w:bodyDiv w:val="1"/>
      <w:marLeft w:val="0"/>
      <w:marRight w:val="0"/>
      <w:marTop w:val="0"/>
      <w:marBottom w:val="0"/>
      <w:divBdr>
        <w:top w:val="none" w:sz="0" w:space="0" w:color="auto"/>
        <w:left w:val="none" w:sz="0" w:space="0" w:color="auto"/>
        <w:bottom w:val="none" w:sz="0" w:space="0" w:color="auto"/>
        <w:right w:val="none" w:sz="0" w:space="0" w:color="auto"/>
      </w:divBdr>
    </w:div>
    <w:div w:id="1648361929">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135123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0865641">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4993866">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5204228">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6346533">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3625599">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6103277">
      <w:bodyDiv w:val="1"/>
      <w:marLeft w:val="0"/>
      <w:marRight w:val="0"/>
      <w:marTop w:val="0"/>
      <w:marBottom w:val="0"/>
      <w:divBdr>
        <w:top w:val="none" w:sz="0" w:space="0" w:color="auto"/>
        <w:left w:val="none" w:sz="0" w:space="0" w:color="auto"/>
        <w:bottom w:val="none" w:sz="0" w:space="0" w:color="auto"/>
        <w:right w:val="none" w:sz="0" w:space="0" w:color="auto"/>
      </w:divBdr>
    </w:div>
    <w:div w:id="1707635327">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8989609">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5373300">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236659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6339882">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141582">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0778256">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4249568">
      <w:bodyDiv w:val="1"/>
      <w:marLeft w:val="0"/>
      <w:marRight w:val="0"/>
      <w:marTop w:val="0"/>
      <w:marBottom w:val="0"/>
      <w:divBdr>
        <w:top w:val="none" w:sz="0" w:space="0" w:color="auto"/>
        <w:left w:val="none" w:sz="0" w:space="0" w:color="auto"/>
        <w:bottom w:val="none" w:sz="0" w:space="0" w:color="auto"/>
        <w:right w:val="none" w:sz="0" w:space="0" w:color="auto"/>
      </w:divBdr>
    </w:div>
    <w:div w:id="1795900776">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493314">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247445">
      <w:bodyDiv w:val="1"/>
      <w:marLeft w:val="0"/>
      <w:marRight w:val="0"/>
      <w:marTop w:val="0"/>
      <w:marBottom w:val="0"/>
      <w:divBdr>
        <w:top w:val="none" w:sz="0" w:space="0" w:color="auto"/>
        <w:left w:val="none" w:sz="0" w:space="0" w:color="auto"/>
        <w:bottom w:val="none" w:sz="0" w:space="0" w:color="auto"/>
        <w:right w:val="none" w:sz="0" w:space="0" w:color="auto"/>
      </w:divBdr>
    </w:div>
    <w:div w:id="1815483410">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25221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59419170">
      <w:bodyDiv w:val="1"/>
      <w:marLeft w:val="0"/>
      <w:marRight w:val="0"/>
      <w:marTop w:val="0"/>
      <w:marBottom w:val="0"/>
      <w:divBdr>
        <w:top w:val="none" w:sz="0" w:space="0" w:color="auto"/>
        <w:left w:val="none" w:sz="0" w:space="0" w:color="auto"/>
        <w:bottom w:val="none" w:sz="0" w:space="0" w:color="auto"/>
        <w:right w:val="none" w:sz="0" w:space="0" w:color="auto"/>
      </w:divBdr>
    </w:div>
    <w:div w:id="1859807939">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47895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4124">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3542884">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126511">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3639979">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0209832">
      <w:bodyDiv w:val="1"/>
      <w:marLeft w:val="0"/>
      <w:marRight w:val="0"/>
      <w:marTop w:val="0"/>
      <w:marBottom w:val="0"/>
      <w:divBdr>
        <w:top w:val="none" w:sz="0" w:space="0" w:color="auto"/>
        <w:left w:val="none" w:sz="0" w:space="0" w:color="auto"/>
        <w:bottom w:val="none" w:sz="0" w:space="0" w:color="auto"/>
        <w:right w:val="none" w:sz="0" w:space="0" w:color="auto"/>
      </w:divBdr>
    </w:div>
    <w:div w:id="1922837468">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3979512">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37499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019140">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4678035">
      <w:bodyDiv w:val="1"/>
      <w:marLeft w:val="0"/>
      <w:marRight w:val="0"/>
      <w:marTop w:val="0"/>
      <w:marBottom w:val="0"/>
      <w:divBdr>
        <w:top w:val="none" w:sz="0" w:space="0" w:color="auto"/>
        <w:left w:val="none" w:sz="0" w:space="0" w:color="auto"/>
        <w:bottom w:val="none" w:sz="0" w:space="0" w:color="auto"/>
        <w:right w:val="none" w:sz="0" w:space="0" w:color="auto"/>
      </w:divBdr>
    </w:div>
    <w:div w:id="1975480681">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2516164">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1999915328">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4722818">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2393165">
      <w:bodyDiv w:val="1"/>
      <w:marLeft w:val="0"/>
      <w:marRight w:val="0"/>
      <w:marTop w:val="0"/>
      <w:marBottom w:val="0"/>
      <w:divBdr>
        <w:top w:val="none" w:sz="0" w:space="0" w:color="auto"/>
        <w:left w:val="none" w:sz="0" w:space="0" w:color="auto"/>
        <w:bottom w:val="none" w:sz="0" w:space="0" w:color="auto"/>
        <w:right w:val="none" w:sz="0" w:space="0" w:color="auto"/>
      </w:divBdr>
    </w:div>
    <w:div w:id="2042633719">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60206">
      <w:bodyDiv w:val="1"/>
      <w:marLeft w:val="0"/>
      <w:marRight w:val="0"/>
      <w:marTop w:val="0"/>
      <w:marBottom w:val="0"/>
      <w:divBdr>
        <w:top w:val="none" w:sz="0" w:space="0" w:color="auto"/>
        <w:left w:val="none" w:sz="0" w:space="0" w:color="auto"/>
        <w:bottom w:val="none" w:sz="0" w:space="0" w:color="auto"/>
        <w:right w:val="none" w:sz="0" w:space="0" w:color="auto"/>
      </w:divBdr>
    </w:div>
    <w:div w:id="2048750931">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846385">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271893">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6950196">
      <w:bodyDiv w:val="1"/>
      <w:marLeft w:val="0"/>
      <w:marRight w:val="0"/>
      <w:marTop w:val="0"/>
      <w:marBottom w:val="0"/>
      <w:divBdr>
        <w:top w:val="none" w:sz="0" w:space="0" w:color="auto"/>
        <w:left w:val="none" w:sz="0" w:space="0" w:color="auto"/>
        <w:bottom w:val="none" w:sz="0" w:space="0" w:color="auto"/>
        <w:right w:val="none" w:sz="0" w:space="0" w:color="auto"/>
      </w:divBdr>
    </w:div>
    <w:div w:id="2068259644">
      <w:bodyDiv w:val="1"/>
      <w:marLeft w:val="0"/>
      <w:marRight w:val="0"/>
      <w:marTop w:val="0"/>
      <w:marBottom w:val="0"/>
      <w:divBdr>
        <w:top w:val="none" w:sz="0" w:space="0" w:color="auto"/>
        <w:left w:val="none" w:sz="0" w:space="0" w:color="auto"/>
        <w:bottom w:val="none" w:sz="0" w:space="0" w:color="auto"/>
        <w:right w:val="none" w:sz="0" w:space="0" w:color="auto"/>
      </w:divBdr>
    </w:div>
    <w:div w:id="2068406297">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2805360">
      <w:bodyDiv w:val="1"/>
      <w:marLeft w:val="0"/>
      <w:marRight w:val="0"/>
      <w:marTop w:val="0"/>
      <w:marBottom w:val="0"/>
      <w:divBdr>
        <w:top w:val="none" w:sz="0" w:space="0" w:color="auto"/>
        <w:left w:val="none" w:sz="0" w:space="0" w:color="auto"/>
        <w:bottom w:val="none" w:sz="0" w:space="0" w:color="auto"/>
        <w:right w:val="none" w:sz="0" w:space="0" w:color="auto"/>
      </w:divBdr>
    </w:div>
    <w:div w:id="2073428053">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1192100">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205751">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04564546">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7938420">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1367527">
      <w:bodyDiv w:val="1"/>
      <w:marLeft w:val="0"/>
      <w:marRight w:val="0"/>
      <w:marTop w:val="0"/>
      <w:marBottom w:val="0"/>
      <w:divBdr>
        <w:top w:val="none" w:sz="0" w:space="0" w:color="auto"/>
        <w:left w:val="none" w:sz="0" w:space="0" w:color="auto"/>
        <w:bottom w:val="none" w:sz="0" w:space="0" w:color="auto"/>
        <w:right w:val="none" w:sz="0" w:space="0" w:color="auto"/>
      </w:divBdr>
    </w:div>
    <w:div w:id="2123063460">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0932989">
      <w:bodyDiv w:val="1"/>
      <w:marLeft w:val="0"/>
      <w:marRight w:val="0"/>
      <w:marTop w:val="0"/>
      <w:marBottom w:val="0"/>
      <w:divBdr>
        <w:top w:val="none" w:sz="0" w:space="0" w:color="auto"/>
        <w:left w:val="none" w:sz="0" w:space="0" w:color="auto"/>
        <w:bottom w:val="none" w:sz="0" w:space="0" w:color="auto"/>
        <w:right w:val="none" w:sz="0" w:space="0" w:color="auto"/>
      </w:divBdr>
    </w:div>
    <w:div w:id="2134906426">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tudy-ccna.com/link-aggregation-control-protocol-lacp/"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networklessons.com/ospf/ospf-multi-area-configur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computernetworkingnotes.com/ccna-study-guide/eigrp-configuration-step-by-step-gui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vnexperts.vn/cau-hinh-nat-tren-router-cisco.html" TargetMode="External"/><Relationship Id="rId40" Type="http://schemas.openxmlformats.org/officeDocument/2006/relationships/hyperlink" Target="https://tolumichael.com/slaacstateless-dhcp-vs-slaacrdns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networklessons.com/ip-routing/redistribution-between-eigrp-and-osp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uoc\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1396</TotalTime>
  <Pages>67</Pages>
  <Words>12652</Words>
  <Characters>72119</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Phuoc</dc:creator>
  <cp:lastModifiedBy>Phuoc Minh</cp:lastModifiedBy>
  <cp:revision>749</cp:revision>
  <cp:lastPrinted>2025-05-13T15:43:00Z</cp:lastPrinted>
  <dcterms:created xsi:type="dcterms:W3CDTF">2025-01-03T09:01:00Z</dcterms:created>
  <dcterms:modified xsi:type="dcterms:W3CDTF">2025-05-13T15:44:00Z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